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80FF" w14:textId="36A9DE7C" w:rsidR="00616A56" w:rsidRPr="00F401FE" w:rsidRDefault="2201820C" w:rsidP="00606E2F">
      <w:pPr>
        <w:pStyle w:val="Otsikko"/>
      </w:pPr>
      <w:r>
        <w:t>Koventaminen – Labra 5</w:t>
      </w:r>
    </w:p>
    <w:p w14:paraId="7F49AB11" w14:textId="7F3F88BA" w:rsidR="00616A56" w:rsidRPr="00F401FE" w:rsidRDefault="005713A7" w:rsidP="008E1D38">
      <w:pPr>
        <w:pStyle w:val="Kansilehtialanimi"/>
      </w:pPr>
      <w:r>
        <w:t xml:space="preserve">Ryhmä </w:t>
      </w:r>
      <w:r w:rsidR="0D952B17">
        <w:t>14</w:t>
      </w:r>
    </w:p>
    <w:p w14:paraId="382769A9" w14:textId="7BF24DF8" w:rsidR="001E78E3" w:rsidRDefault="0D952B17" w:rsidP="54AB3F0B">
      <w:pPr>
        <w:pStyle w:val="KansilehtiOpintotiedot"/>
        <w:spacing w:before="120" w:after="120"/>
        <w:rPr>
          <w:rFonts w:eastAsia="Calibri" w:cs="Calibri"/>
          <w:bCs w:val="0"/>
          <w:color w:val="000000" w:themeColor="text1"/>
        </w:rPr>
      </w:pPr>
      <w:r w:rsidRPr="54AB3F0B">
        <w:rPr>
          <w:rFonts w:eastAsia="Calibri" w:cs="Calibri"/>
          <w:bCs w:val="0"/>
          <w:color w:val="000000" w:themeColor="text1"/>
        </w:rPr>
        <w:t>Helminen Mikko</w:t>
      </w:r>
    </w:p>
    <w:p w14:paraId="11B85F14" w14:textId="64981428" w:rsidR="001E78E3" w:rsidRDefault="0D952B17" w:rsidP="54AB3F0B">
      <w:pPr>
        <w:pStyle w:val="Kansilehtitekij1"/>
        <w:rPr>
          <w:rFonts w:eastAsia="Calibri" w:cs="Calibri"/>
          <w:color w:val="000000" w:themeColor="text1"/>
        </w:rPr>
      </w:pPr>
      <w:r w:rsidRPr="54AB3F0B">
        <w:rPr>
          <w:rFonts w:eastAsia="Calibri" w:cs="Calibri"/>
          <w:color w:val="000000" w:themeColor="text1"/>
        </w:rPr>
        <w:t>Hyyrynen Eetu</w:t>
      </w:r>
    </w:p>
    <w:p w14:paraId="7CB841B0" w14:textId="169A80D5" w:rsidR="001E78E3" w:rsidRDefault="0D952B17" w:rsidP="54AB3F0B">
      <w:pPr>
        <w:pStyle w:val="Kansilehtitekij1"/>
        <w:rPr>
          <w:rFonts w:eastAsia="Calibri" w:cs="Calibri"/>
          <w:color w:val="000000" w:themeColor="text1"/>
        </w:rPr>
      </w:pPr>
      <w:r w:rsidRPr="54AB3F0B">
        <w:rPr>
          <w:rFonts w:eastAsia="Calibri" w:cs="Calibri"/>
          <w:color w:val="000000" w:themeColor="text1"/>
        </w:rPr>
        <w:t>Kallio Niko</w:t>
      </w:r>
    </w:p>
    <w:p w14:paraId="3FABD4B9" w14:textId="29AA0FC9" w:rsidR="001E78E3" w:rsidRDefault="0D952B17" w:rsidP="54AB3F0B">
      <w:pPr>
        <w:pStyle w:val="Kansilehtitekij1"/>
        <w:rPr>
          <w:rFonts w:eastAsia="Calibri" w:cs="Calibri"/>
          <w:color w:val="000000" w:themeColor="text1"/>
        </w:rPr>
      </w:pPr>
      <w:r w:rsidRPr="54AB3F0B">
        <w:rPr>
          <w:rFonts w:eastAsia="Calibri" w:cs="Calibri"/>
          <w:color w:val="000000" w:themeColor="text1"/>
        </w:rPr>
        <w:t>Leppänen Juuso</w:t>
      </w:r>
    </w:p>
    <w:p w14:paraId="46BD10D5" w14:textId="3261E11C" w:rsidR="001E78E3" w:rsidRDefault="0D952B17" w:rsidP="54AB3F0B">
      <w:pPr>
        <w:pStyle w:val="Kansilehtitekij1"/>
        <w:rPr>
          <w:rFonts w:eastAsia="Calibri" w:cs="Calibri"/>
          <w:color w:val="000000" w:themeColor="text1"/>
        </w:rPr>
      </w:pPr>
      <w:r w:rsidRPr="54AB3F0B">
        <w:rPr>
          <w:rFonts w:eastAsia="Calibri" w:cs="Calibri"/>
          <w:color w:val="000000" w:themeColor="text1"/>
        </w:rPr>
        <w:t>Martin Mikko</w:t>
      </w:r>
      <w:r w:rsidR="001E78E3">
        <w:br/>
      </w:r>
      <w:r w:rsidR="001E78E3">
        <w:br/>
      </w:r>
      <w:r w:rsidR="001E78E3">
        <w:br/>
      </w:r>
    </w:p>
    <w:p w14:paraId="7C9A44E1" w14:textId="64819D04" w:rsidR="001E78E3" w:rsidRDefault="0D952B17" w:rsidP="54AB3F0B">
      <w:pPr>
        <w:pStyle w:val="KansilehtiOpintotiedot"/>
        <w:rPr>
          <w:rFonts w:eastAsia="Calibri" w:cs="Calibri"/>
          <w:bCs w:val="0"/>
          <w:color w:val="000000" w:themeColor="text1"/>
        </w:rPr>
      </w:pPr>
      <w:r w:rsidRPr="54AB3F0B">
        <w:rPr>
          <w:rFonts w:eastAsia="Calibri" w:cs="Calibri"/>
          <w:bCs w:val="0"/>
          <w:color w:val="000000" w:themeColor="text1"/>
        </w:rPr>
        <w:t>Opiskelutehtävä</w:t>
      </w:r>
      <w:r w:rsidR="001E78E3">
        <w:br/>
      </w:r>
      <w:r w:rsidR="006C6E81">
        <w:rPr>
          <w:rFonts w:eastAsia="Calibri" w:cs="Calibri"/>
          <w:bCs w:val="0"/>
          <w:color w:val="000000" w:themeColor="text1"/>
        </w:rPr>
        <w:t>21</w:t>
      </w:r>
      <w:r w:rsidRPr="54AB3F0B">
        <w:rPr>
          <w:rFonts w:eastAsia="Calibri" w:cs="Calibri"/>
          <w:bCs w:val="0"/>
          <w:color w:val="000000" w:themeColor="text1"/>
        </w:rPr>
        <w:t>.4.2025</w:t>
      </w:r>
      <w:r w:rsidR="001E78E3">
        <w:br/>
      </w:r>
      <w:r w:rsidRPr="54AB3F0B">
        <w:rPr>
          <w:rFonts w:eastAsia="Calibri" w:cs="Calibri"/>
          <w:bCs w:val="0"/>
          <w:color w:val="000000" w:themeColor="text1"/>
        </w:rPr>
        <w:t>Koventaminen TTC6050-3007, Jarmo Viinikanoja</w:t>
      </w:r>
    </w:p>
    <w:p w14:paraId="0A37501D" w14:textId="6EB5B250" w:rsidR="001E78E3" w:rsidRDefault="0D952B17" w:rsidP="54AB3F0B">
      <w:pPr>
        <w:pStyle w:val="KansilehtiOpintotiedot"/>
        <w:rPr>
          <w:rFonts w:eastAsia="Calibri" w:cs="Calibri"/>
          <w:bCs w:val="0"/>
          <w:color w:val="000000" w:themeColor="text1"/>
        </w:rPr>
        <w:sectPr w:rsidR="001E78E3" w:rsidSect="0058148B">
          <w:headerReference w:type="default" r:id="rId11"/>
          <w:footerReference w:type="default" r:id="rId12"/>
          <w:pgSz w:w="11907" w:h="16839" w:code="9"/>
          <w:pgMar w:top="1134" w:right="1134" w:bottom="1134" w:left="1134" w:header="1128" w:footer="1162" w:gutter="0"/>
          <w:cols w:space="708"/>
          <w:docGrid w:linePitch="360"/>
        </w:sectPr>
      </w:pPr>
      <w:r w:rsidRPr="54AB3F0B">
        <w:rPr>
          <w:rFonts w:eastAsia="Calibri" w:cs="Calibri"/>
          <w:bCs w:val="0"/>
          <w:color w:val="000000" w:themeColor="text1"/>
        </w:rPr>
        <w:t>Tieto- ja viestintätekniikan tutkinto-ohjelma (AMK)</w:t>
      </w:r>
    </w:p>
    <w:p w14:paraId="74E542C2" w14:textId="77777777" w:rsidR="00115876" w:rsidRDefault="005B1701" w:rsidP="00FF4C28">
      <w:pPr>
        <w:pStyle w:val="Sisllysluettelootsikko"/>
      </w:pPr>
      <w:r>
        <w:lastRenderedPageBreak/>
        <w:t>Sisä</w:t>
      </w:r>
      <w:r w:rsidR="004666C1">
        <w:t>ltö</w:t>
      </w:r>
    </w:p>
    <w:p w14:paraId="10608D5E" w14:textId="3E2A0A45" w:rsidR="00B207BB" w:rsidRDefault="00F131CE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6139665" w:history="1">
        <w:r w:rsidR="00B207BB" w:rsidRPr="00850DB4">
          <w:rPr>
            <w:rStyle w:val="Hyperlinkki"/>
            <w:lang w:val="fi-FI"/>
          </w:rPr>
          <w:t>1</w:t>
        </w:r>
        <w:r w:rsidR="00B207BB"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="00B207BB" w:rsidRPr="00850DB4">
          <w:rPr>
            <w:rStyle w:val="Hyperlinkki"/>
          </w:rPr>
          <w:t>Johdanto</w:t>
        </w:r>
        <w:r w:rsidR="00B207BB">
          <w:rPr>
            <w:webHidden/>
          </w:rPr>
          <w:tab/>
        </w:r>
        <w:r w:rsidR="00B207BB">
          <w:rPr>
            <w:webHidden/>
          </w:rPr>
          <w:fldChar w:fldCharType="begin"/>
        </w:r>
        <w:r w:rsidR="00B207BB">
          <w:rPr>
            <w:webHidden/>
          </w:rPr>
          <w:instrText xml:space="preserve"> PAGEREF _Toc196139665 \h </w:instrText>
        </w:r>
        <w:r w:rsidR="00B207BB">
          <w:rPr>
            <w:webHidden/>
          </w:rPr>
        </w:r>
        <w:r w:rsidR="00B207BB">
          <w:rPr>
            <w:webHidden/>
          </w:rPr>
          <w:fldChar w:fldCharType="separate"/>
        </w:r>
        <w:r w:rsidR="00B207BB">
          <w:rPr>
            <w:webHidden/>
          </w:rPr>
          <w:t>3</w:t>
        </w:r>
        <w:r w:rsidR="00B207BB">
          <w:rPr>
            <w:webHidden/>
          </w:rPr>
          <w:fldChar w:fldCharType="end"/>
        </w:r>
      </w:hyperlink>
    </w:p>
    <w:p w14:paraId="631BF609" w14:textId="05EC86A1" w:rsidR="00B207BB" w:rsidRDefault="00B207BB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6139666" w:history="1">
        <w:r w:rsidRPr="00850DB4">
          <w:rPr>
            <w:rStyle w:val="Hyperlinkki"/>
          </w:rPr>
          <w:t>2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850DB4">
          <w:rPr>
            <w:rStyle w:val="Hyperlinkki"/>
          </w:rPr>
          <w:t>Teoria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_Toc196139666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2BA9B86" w14:textId="447355BA" w:rsidR="00B207BB" w:rsidRDefault="00B207BB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6139667" w:history="1">
        <w:r w:rsidRPr="00850DB4">
          <w:rPr>
            <w:rStyle w:val="Hyperlinkki"/>
            <w:rFonts w:cs="Calibri"/>
          </w:rPr>
          <w:t>2.1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850DB4">
          <w:rPr>
            <w:rStyle w:val="Hyperlinkki"/>
            <w:rFonts w:cs="Calibri"/>
          </w:rPr>
          <w:t>MFA (Multi-factor Authentication)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_Toc196139667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BED3EDF" w14:textId="77FEE7E1" w:rsidR="00B207BB" w:rsidRDefault="00B207BB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6139668" w:history="1">
        <w:r w:rsidRPr="00850DB4">
          <w:rPr>
            <w:rStyle w:val="Hyperlinkki"/>
            <w:rFonts w:cs="Calibri"/>
            <w:lang w:val="en-GB"/>
          </w:rPr>
          <w:t>2.2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850DB4">
          <w:rPr>
            <w:rStyle w:val="Hyperlinkki"/>
            <w:rFonts w:cs="Calibri"/>
            <w:lang w:val="en-GB"/>
          </w:rPr>
          <w:t>TOTP (Time-based One-Time Password)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_Toc196139668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791A6AA" w14:textId="7AA483DC" w:rsidR="00B207BB" w:rsidRDefault="00B207BB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6139669" w:history="1">
        <w:r w:rsidRPr="00850DB4">
          <w:rPr>
            <w:rStyle w:val="Hyperlinkki"/>
          </w:rPr>
          <w:t>3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850DB4">
          <w:rPr>
            <w:rStyle w:val="Hyperlinkki"/>
          </w:rPr>
          <w:t>WordPress MFA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_Toc196139669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9B37D56" w14:textId="694AD5A4" w:rsidR="00B207BB" w:rsidRDefault="00B207BB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6139670" w:history="1">
        <w:r w:rsidRPr="00850DB4">
          <w:rPr>
            <w:rStyle w:val="Hyperlinkki"/>
          </w:rPr>
          <w:t>4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850DB4">
          <w:rPr>
            <w:rStyle w:val="Hyperlinkki"/>
          </w:rPr>
          <w:t>CentOS 2FA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_Toc196139670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5DBFADA" w14:textId="0D1E24EE" w:rsidR="00B207BB" w:rsidRDefault="00B207BB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6139671" w:history="1">
        <w:r w:rsidRPr="00850DB4">
          <w:rPr>
            <w:rStyle w:val="Hyperlinkki"/>
          </w:rPr>
          <w:t>5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850DB4">
          <w:rPr>
            <w:rStyle w:val="Hyperlinkki"/>
          </w:rPr>
          <w:t>Loppupohdinta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_Toc196139671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3332FEC" w14:textId="2040874B" w:rsidR="00B207BB" w:rsidRDefault="00B207BB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6139672" w:history="1">
        <w:r w:rsidRPr="00850DB4">
          <w:rPr>
            <w:rStyle w:val="Hyperlinkki"/>
          </w:rPr>
          <w:t>Lähteet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_Toc196139672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C2AF101" w14:textId="77777777" w:rsidR="00B207BB" w:rsidRDefault="00F131CE" w:rsidP="00CA77C5">
      <w:pPr>
        <w:pStyle w:val="Sisllysluettelootsikko"/>
      </w:pPr>
      <w:r>
        <w:fldChar w:fldCharType="end"/>
      </w:r>
      <w:r w:rsidR="00016973" w:rsidRPr="00FF4C28">
        <w:t>Kuviot</w:t>
      </w:r>
      <w:r w:rsidR="00CA77C5">
        <w:fldChar w:fldCharType="begin"/>
      </w:r>
      <w:r w:rsidR="00CA77C5">
        <w:instrText xml:space="preserve"> TOC \h \z \c "Kuvio" </w:instrText>
      </w:r>
      <w:r w:rsidR="00CA77C5">
        <w:fldChar w:fldCharType="separate"/>
      </w:r>
    </w:p>
    <w:p w14:paraId="066C8F27" w14:textId="4AAF12B0" w:rsidR="00B207BB" w:rsidRDefault="00B207B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39673" w:history="1">
        <w:r w:rsidRPr="000870D5">
          <w:rPr>
            <w:rStyle w:val="Hyperlinkki"/>
            <w:noProof/>
          </w:rPr>
          <w:t>Kuvio 1. Oikeudet muokattu Wordpress-kontille Dockerissa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_Toc196139673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BC9234" w14:textId="5C962826" w:rsidR="00B207BB" w:rsidRDefault="00B207B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39674" w:history="1">
        <w:r w:rsidRPr="000870D5">
          <w:rPr>
            <w:rStyle w:val="Hyperlinkki"/>
            <w:noProof/>
          </w:rPr>
          <w:t>Kuvio 2. WP 2FA -plugin asennettu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_Toc196139674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418FDD" w14:textId="7CB55289" w:rsidR="00B207BB" w:rsidRDefault="00B207B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39675" w:history="1">
        <w:r w:rsidRPr="000870D5">
          <w:rPr>
            <w:rStyle w:val="Hyperlinkki"/>
            <w:noProof/>
          </w:rPr>
          <w:t>Kuvio 3. WP 2FA konfigurointi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_Toc196139675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38C2E3" w14:textId="192261C0" w:rsidR="00B207BB" w:rsidRDefault="00B207B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39676" w:history="1">
        <w:r w:rsidRPr="000870D5">
          <w:rPr>
            <w:rStyle w:val="Hyperlinkki"/>
            <w:noProof/>
          </w:rPr>
          <w:t>Kuvio 4. WP 2FA konfiguroitu onnistuneesti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_Toc196139676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9961BE" w14:textId="53AD2EE3" w:rsidR="00B207BB" w:rsidRDefault="00B207B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39677" w:history="1">
        <w:r w:rsidRPr="000870D5">
          <w:rPr>
            <w:rStyle w:val="Hyperlinkki"/>
            <w:noProof/>
          </w:rPr>
          <w:t>Kuvio 5. Kirjautuminen vaatii autentikaatiokoodin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_Toc196139677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47A9CA" w14:textId="08185D6B" w:rsidR="00B207BB" w:rsidRDefault="00B207B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39678" w:history="1">
        <w:r w:rsidRPr="000870D5">
          <w:rPr>
            <w:rStyle w:val="Hyperlinkki"/>
            <w:noProof/>
          </w:rPr>
          <w:t xml:space="preserve">Kuvio 6. </w:t>
        </w:r>
        <w:r w:rsidRPr="000870D5">
          <w:rPr>
            <w:rStyle w:val="Hyperlinkki"/>
            <w:noProof/>
            <w:lang w:val="en-US"/>
          </w:rPr>
          <w:t>Asennetaan Google Authenticator www-palvelimelle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_Toc196139678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497636" w14:textId="4A7BC631" w:rsidR="00B207BB" w:rsidRDefault="00B207B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39679" w:history="1">
        <w:r w:rsidRPr="000870D5">
          <w:rPr>
            <w:rStyle w:val="Hyperlinkki"/>
            <w:noProof/>
          </w:rPr>
          <w:t>Kuvio 7. Sshd_config muokkaukset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_Toc196139679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48C890" w14:textId="7BF4DCAC" w:rsidR="00B207BB" w:rsidRDefault="00B207B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39680" w:history="1">
        <w:r w:rsidRPr="000870D5">
          <w:rPr>
            <w:rStyle w:val="Hyperlinkki"/>
            <w:noProof/>
          </w:rPr>
          <w:t>Kuvio 8. Google authenticator lisätty onnistuneesti käyttäjälle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_Toc196139680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431912" w14:textId="244897FE" w:rsidR="00B207BB" w:rsidRDefault="00B207B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39681" w:history="1">
        <w:r w:rsidRPr="000870D5">
          <w:rPr>
            <w:rStyle w:val="Hyperlinkki"/>
            <w:noProof/>
            <w:lang w:val="en-US"/>
          </w:rPr>
          <w:t>Kuvio 9. /etc/pam/sshd lisätty Google Authenticator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_Toc196139681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25C2CB" w14:textId="5F7381E1" w:rsidR="00B207BB" w:rsidRDefault="00B207B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39682" w:history="1">
        <w:r w:rsidRPr="000870D5">
          <w:rPr>
            <w:rStyle w:val="Hyperlinkki"/>
            <w:noProof/>
          </w:rPr>
          <w:t>Kuvio 10. SSH-yhteydellä kirjautuminen vaatii salasanan ja vahvistuskoodin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_Toc196139682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613092" w14:textId="19C33B54" w:rsidR="00115726" w:rsidRDefault="00CA77C5" w:rsidP="00115726">
      <w:pPr>
        <w:pStyle w:val="Sisllysluettelootsikko"/>
      </w:pPr>
      <w:r>
        <w:fldChar w:fldCharType="end"/>
      </w:r>
      <w:bookmarkStart w:id="0" w:name="_Toc428542252"/>
      <w:bookmarkStart w:id="1" w:name="_Toc428799791"/>
      <w:bookmarkStart w:id="2" w:name="_Toc430675189"/>
      <w:bookmarkStart w:id="3" w:name="_Toc430767989"/>
      <w:bookmarkStart w:id="4" w:name="_Toc527546201"/>
      <w:bookmarkStart w:id="5" w:name="_Toc17205362"/>
      <w:bookmarkStart w:id="6" w:name="_Toc52971244"/>
      <w:bookmarkStart w:id="7" w:name="_Toc52971603"/>
      <w:bookmarkStart w:id="8" w:name="_Toc58338869"/>
      <w:bookmarkStart w:id="9" w:name="_Toc63413616"/>
    </w:p>
    <w:p w14:paraId="57C7743D" w14:textId="4FC31EC8" w:rsidR="00115726" w:rsidRPr="00115726" w:rsidRDefault="00115726" w:rsidP="00115726">
      <w:pPr>
        <w:spacing w:after="160" w:line="259" w:lineRule="auto"/>
        <w:rPr>
          <w:rFonts w:eastAsiaTheme="majorEastAsia" w:cstheme="majorHAnsi"/>
          <w:b/>
          <w:noProof/>
          <w:szCs w:val="28"/>
          <w:lang w:val="en-US" w:eastAsia="fi-FI"/>
        </w:rPr>
      </w:pPr>
      <w:r>
        <w:br w:type="page"/>
      </w:r>
    </w:p>
    <w:p w14:paraId="0C7626DF" w14:textId="1BE7C420" w:rsidR="003E0724" w:rsidRPr="00C01873" w:rsidRDefault="0071788B" w:rsidP="00E868F1">
      <w:pPr>
        <w:pStyle w:val="Otsikko1"/>
        <w:rPr>
          <w:lang w:val="fi-FI"/>
        </w:rPr>
      </w:pPr>
      <w:bookmarkStart w:id="10" w:name="_Toc196139665"/>
      <w:r w:rsidRPr="00CD2D68">
        <w:lastRenderedPageBreak/>
        <w:t>Johdanto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2BF5C09B" w14:textId="5C8F0879" w:rsidR="00A67A4F" w:rsidRPr="004B30A1" w:rsidRDefault="0047492C" w:rsidP="004B30A1">
      <w:bookmarkStart w:id="11" w:name="_Toc428542253"/>
      <w:bookmarkStart w:id="12" w:name="_Toc428799792"/>
      <w:bookmarkStart w:id="13" w:name="_Toc430675190"/>
      <w:bookmarkStart w:id="14" w:name="_Toc430767990"/>
      <w:bookmarkStart w:id="15" w:name="_Toc527546202"/>
      <w:bookmarkStart w:id="16" w:name="_Toc17205363"/>
      <w:r>
        <w:t>Tässä</w:t>
      </w:r>
      <w:r w:rsidR="004710A8">
        <w:t xml:space="preserve"> </w:t>
      </w:r>
      <w:r w:rsidR="00A83B52">
        <w:t>harjoituksessa</w:t>
      </w:r>
      <w:r w:rsidR="00EA3943">
        <w:t xml:space="preserve"> tutustuimme</w:t>
      </w:r>
      <w:r w:rsidR="007156C8">
        <w:t xml:space="preserve"> teorian ja käytännön harjoitusten avulla</w:t>
      </w:r>
      <w:r w:rsidR="00EA3943">
        <w:t xml:space="preserve"> monivaiheiseen tunnistautumiseen</w:t>
      </w:r>
      <w:r w:rsidR="00CA6F60">
        <w:t xml:space="preserve"> (</w:t>
      </w:r>
      <w:r w:rsidR="00FC3B0B">
        <w:t>MFA</w:t>
      </w:r>
      <w:r w:rsidR="00CA6F60">
        <w:t>)</w:t>
      </w:r>
      <w:r w:rsidR="00E45A39">
        <w:t xml:space="preserve"> ja</w:t>
      </w:r>
      <w:r w:rsidR="00FB3A7A">
        <w:t xml:space="preserve"> otimme </w:t>
      </w:r>
      <w:r w:rsidR="00654AEB">
        <w:t xml:space="preserve">tämän käyttöön </w:t>
      </w:r>
      <w:proofErr w:type="spellStart"/>
      <w:r w:rsidR="00654AEB">
        <w:t>WordPress-</w:t>
      </w:r>
      <w:proofErr w:type="spellEnd"/>
      <w:r w:rsidR="00654AEB">
        <w:t xml:space="preserve"> sivustolla </w:t>
      </w:r>
      <w:r w:rsidR="00AE543A">
        <w:t>ja</w:t>
      </w:r>
      <w:r w:rsidR="00551B21">
        <w:t xml:space="preserve"> WWW-</w:t>
      </w:r>
      <w:r w:rsidR="00CF64EB">
        <w:t xml:space="preserve"> </w:t>
      </w:r>
      <w:r w:rsidR="00551B21">
        <w:t>serverillä</w:t>
      </w:r>
      <w:r w:rsidR="006F4826">
        <w:t xml:space="preserve"> SSH</w:t>
      </w:r>
      <w:r w:rsidR="00AE0A1D">
        <w:t>-yhteyden suojana.</w:t>
      </w:r>
    </w:p>
    <w:p w14:paraId="3BC6BAFE" w14:textId="70022416" w:rsidR="002F20AC" w:rsidRPr="00691307" w:rsidRDefault="00332648" w:rsidP="00123E0F">
      <w:pPr>
        <w:pStyle w:val="Otsikko1"/>
      </w:pPr>
      <w:bookmarkStart w:id="17" w:name="_Toc196139666"/>
      <w:bookmarkEnd w:id="11"/>
      <w:bookmarkEnd w:id="12"/>
      <w:bookmarkEnd w:id="13"/>
      <w:bookmarkEnd w:id="14"/>
      <w:bookmarkEnd w:id="15"/>
      <w:bookmarkEnd w:id="16"/>
      <w:r>
        <w:t>Teoria</w:t>
      </w:r>
      <w:bookmarkEnd w:id="17"/>
    </w:p>
    <w:p w14:paraId="78506902" w14:textId="3D1C1360" w:rsidR="00A67A4F" w:rsidRDefault="005A4925" w:rsidP="00A67A4F">
      <w:pPr>
        <w:pStyle w:val="Otsikko2"/>
        <w:rPr>
          <w:rFonts w:cs="Calibri"/>
          <w:color w:val="000000"/>
        </w:rPr>
      </w:pPr>
      <w:bookmarkStart w:id="18" w:name="_Toc196139667"/>
      <w:r>
        <w:rPr>
          <w:rFonts w:cs="Calibri"/>
          <w:color w:val="000000"/>
        </w:rPr>
        <w:t>MFA</w:t>
      </w:r>
      <w:r w:rsidR="00FC3B0B">
        <w:rPr>
          <w:rFonts w:cs="Calibri"/>
          <w:color w:val="000000"/>
        </w:rPr>
        <w:t xml:space="preserve"> (</w:t>
      </w:r>
      <w:r w:rsidR="00AB4B00">
        <w:rPr>
          <w:rFonts w:cs="Calibri"/>
          <w:color w:val="000000"/>
        </w:rPr>
        <w:t>Multi-</w:t>
      </w:r>
      <w:proofErr w:type="spellStart"/>
      <w:r w:rsidR="00AB4B00">
        <w:rPr>
          <w:rFonts w:cs="Calibri"/>
          <w:color w:val="000000"/>
        </w:rPr>
        <w:t>factor</w:t>
      </w:r>
      <w:proofErr w:type="spellEnd"/>
      <w:r w:rsidR="00AB4B00">
        <w:rPr>
          <w:rFonts w:cs="Calibri"/>
          <w:color w:val="000000"/>
        </w:rPr>
        <w:t xml:space="preserve"> </w:t>
      </w:r>
      <w:proofErr w:type="spellStart"/>
      <w:r w:rsidR="00AB4B00">
        <w:rPr>
          <w:rFonts w:cs="Calibri"/>
          <w:color w:val="000000"/>
        </w:rPr>
        <w:t>Authentication</w:t>
      </w:r>
      <w:proofErr w:type="spellEnd"/>
      <w:r w:rsidR="00CC2792">
        <w:rPr>
          <w:rFonts w:cs="Calibri"/>
          <w:color w:val="000000"/>
        </w:rPr>
        <w:t>)</w:t>
      </w:r>
      <w:bookmarkEnd w:id="18"/>
    </w:p>
    <w:p w14:paraId="1EDEA591" w14:textId="4AE5F3E1" w:rsidR="00A1155B" w:rsidRDefault="00AE3B44" w:rsidP="00A1155B">
      <w:r>
        <w:t>Monivaiheinen tunnistautuminen</w:t>
      </w:r>
      <w:r w:rsidR="00D059DB">
        <w:t xml:space="preserve"> </w:t>
      </w:r>
      <w:r w:rsidR="00EA7970">
        <w:t xml:space="preserve">on menetelmä, </w:t>
      </w:r>
      <w:r w:rsidR="001D48C0">
        <w:t xml:space="preserve">jossa käyttäjän </w:t>
      </w:r>
      <w:r w:rsidR="001E5559">
        <w:t>henkilöllisyys, tai oikeudet varmistetaan käyttämällä kahta tai useampaa erilaista tunnistautumistekijää</w:t>
      </w:r>
      <w:r w:rsidR="00215501">
        <w:t>.</w:t>
      </w:r>
      <w:r w:rsidR="000E4B31">
        <w:t xml:space="preserve"> Monivaiheisessa tunnistautumisessa </w:t>
      </w:r>
      <w:r w:rsidR="00E20DE2">
        <w:t>ei tarvitse muistaa vahvistuskoodia salasanan tavoin, koska vahvistuskoodi on kertakäyttöinen, jo</w:t>
      </w:r>
      <w:r w:rsidR="00B10EDF">
        <w:t>ka tulee käyttäjälle</w:t>
      </w:r>
      <w:r w:rsidR="00EB3D68">
        <w:t xml:space="preserve"> esimerkiksi</w:t>
      </w:r>
      <w:r w:rsidR="00B10EDF">
        <w:t xml:space="preserve"> tekstiviestillä, sähköpostilla tai todennussovelluksesta.</w:t>
      </w:r>
      <w:r w:rsidR="006673A1">
        <w:t xml:space="preserve"> (</w:t>
      </w:r>
      <w:r w:rsidR="006673A1" w:rsidRPr="00212D7B">
        <w:t>Kyberturvallisuuskeskus 2024</w:t>
      </w:r>
      <w:r w:rsidR="00215501">
        <w:t>.</w:t>
      </w:r>
      <w:r w:rsidR="006673A1">
        <w:t>)</w:t>
      </w:r>
    </w:p>
    <w:p w14:paraId="27BF1BF9" w14:textId="0E871FE3" w:rsidR="00E516B5" w:rsidRDefault="00E516B5" w:rsidP="00A1155B">
      <w:r>
        <w:t xml:space="preserve">Monivaiheinen tunnistautuminen perustuu kolmeen eri periaatteeseen. </w:t>
      </w:r>
      <w:r w:rsidR="009D2D77">
        <w:t>P</w:t>
      </w:r>
      <w:r w:rsidR="00332941">
        <w:t>eriaatteista kahden on toteu</w:t>
      </w:r>
      <w:r w:rsidR="009D2D77">
        <w:t>d</w:t>
      </w:r>
      <w:r w:rsidR="00332941">
        <w:t xml:space="preserve">uttava, jotta tunnistus on riittävä. </w:t>
      </w:r>
      <w:r w:rsidR="009D2D77">
        <w:t xml:space="preserve">Nämä periaatteet ovat: </w:t>
      </w:r>
      <w:r w:rsidR="00963A80">
        <w:t xml:space="preserve">jotain mitä käyttäjä tietää, </w:t>
      </w:r>
      <w:r w:rsidR="003B25F6">
        <w:t xml:space="preserve">esimerkiksi </w:t>
      </w:r>
      <w:r w:rsidR="00963A80">
        <w:t>salasana, mitä käyttäjä omistaa</w:t>
      </w:r>
      <w:r w:rsidR="003B25F6">
        <w:t xml:space="preserve"> eli esimerkiksi</w:t>
      </w:r>
      <w:r w:rsidR="00EC6D9C">
        <w:t xml:space="preserve"> </w:t>
      </w:r>
      <w:r w:rsidR="00332941">
        <w:t xml:space="preserve">puhelin ja </w:t>
      </w:r>
      <w:r w:rsidR="009D2D77">
        <w:t>jotakin mitä käyttäjä on</w:t>
      </w:r>
      <w:r w:rsidR="003B25F6">
        <w:t>, kuten sormenjälki.</w:t>
      </w:r>
      <w:r w:rsidR="00BC6464" w:rsidRPr="00BC6464">
        <w:t xml:space="preserve"> </w:t>
      </w:r>
      <w:r w:rsidR="00BC6464">
        <w:t>(</w:t>
      </w:r>
      <w:r w:rsidR="00BC6464" w:rsidRPr="00212D7B">
        <w:t>Kyberturvallisuuskeskus 2024</w:t>
      </w:r>
      <w:r w:rsidR="00BC6464">
        <w:t>.)</w:t>
      </w:r>
    </w:p>
    <w:p w14:paraId="7CEE8579" w14:textId="50902E03" w:rsidR="00A1155B" w:rsidRPr="00546534" w:rsidRDefault="00D26AA0" w:rsidP="00A1155B">
      <w:pPr>
        <w:pStyle w:val="Otsikko2"/>
        <w:rPr>
          <w:rFonts w:cs="Calibri"/>
          <w:color w:val="000000"/>
          <w:lang w:val="en-GB"/>
        </w:rPr>
      </w:pPr>
      <w:bookmarkStart w:id="19" w:name="_Toc196139668"/>
      <w:r w:rsidRPr="6E28CE66">
        <w:rPr>
          <w:rFonts w:cs="Calibri"/>
          <w:lang w:val="en-GB"/>
        </w:rPr>
        <w:t>TOTP</w:t>
      </w:r>
      <w:r w:rsidR="00AB4B00" w:rsidRPr="6E28CE66">
        <w:rPr>
          <w:rFonts w:cs="Calibri"/>
          <w:lang w:val="en-GB"/>
        </w:rPr>
        <w:t xml:space="preserve"> (</w:t>
      </w:r>
      <w:r w:rsidR="00546534" w:rsidRPr="6E28CE66">
        <w:rPr>
          <w:rFonts w:cs="Calibri"/>
          <w:lang w:val="en-GB"/>
        </w:rPr>
        <w:t>Time-based One-Time Password)</w:t>
      </w:r>
      <w:bookmarkEnd w:id="19"/>
    </w:p>
    <w:p w14:paraId="57E30FC3" w14:textId="26FEF17A" w:rsidR="001F6724" w:rsidRDefault="00DE208F" w:rsidP="001F6724">
      <w:r>
        <w:t>Kertakäyttöisiin</w:t>
      </w:r>
      <w:r w:rsidR="007A0958">
        <w:t xml:space="preserve"> salasanoihin perustuva tunnistautumismenetelmä, jota käytetään </w:t>
      </w:r>
      <w:r w:rsidR="000E29D1">
        <w:t xml:space="preserve">monivaiheisessa </w:t>
      </w:r>
      <w:r w:rsidR="00840B45">
        <w:t>tunnistautu</w:t>
      </w:r>
      <w:r w:rsidR="002D3C18">
        <w:t>misessa</w:t>
      </w:r>
      <w:r w:rsidR="0054768D">
        <w:t xml:space="preserve">. </w:t>
      </w:r>
      <w:r w:rsidR="005F1130">
        <w:t>Salaus perustuu</w:t>
      </w:r>
      <w:r w:rsidR="00DE0EA4">
        <w:t xml:space="preserve"> </w:t>
      </w:r>
      <w:r w:rsidR="008862B2">
        <w:t>algoritmiin</w:t>
      </w:r>
      <w:r w:rsidR="00D5610A">
        <w:t>, jo</w:t>
      </w:r>
      <w:r w:rsidR="00BA3882">
        <w:t xml:space="preserve">ssa koodi muuttuu </w:t>
      </w:r>
      <w:r w:rsidR="00EC714F">
        <w:t>30–60</w:t>
      </w:r>
      <w:r w:rsidR="00BA3882">
        <w:t xml:space="preserve"> sekunnin välein</w:t>
      </w:r>
      <w:r w:rsidR="002A1601">
        <w:t>. Käyttäjän aloittaessa uuden TOTP-tilin luomisen, tilipalvelimet luovat käyttäjälle uniikin salaisen algoritmin, joka näytetään käyttäjälle QR-koodina.</w:t>
      </w:r>
      <w:r w:rsidR="00804FCB">
        <w:t xml:space="preserve"> (</w:t>
      </w:r>
      <w:proofErr w:type="spellStart"/>
      <w:r w:rsidR="00804FCB" w:rsidRPr="00804FCB">
        <w:t>Keeper</w:t>
      </w:r>
      <w:proofErr w:type="spellEnd"/>
      <w:r w:rsidR="00804FCB" w:rsidRPr="00804FCB">
        <w:t xml:space="preserve"> Security </w:t>
      </w:r>
      <w:proofErr w:type="spellStart"/>
      <w:r w:rsidR="007156C8">
        <w:t>n</w:t>
      </w:r>
      <w:r w:rsidR="00804FCB" w:rsidRPr="00804FCB">
        <w:t>.d</w:t>
      </w:r>
      <w:proofErr w:type="spellEnd"/>
      <w:r w:rsidR="00804FCB" w:rsidRPr="00804FCB">
        <w:t>.</w:t>
      </w:r>
      <w:r w:rsidR="00804FCB">
        <w:t>)</w:t>
      </w:r>
    </w:p>
    <w:p w14:paraId="2F9E8022" w14:textId="60F0A45F" w:rsidR="00A1155B" w:rsidRDefault="5CF992AE" w:rsidP="7C2EF857">
      <w:pPr>
        <w:pStyle w:val="Otsikko1"/>
      </w:pPr>
      <w:bookmarkStart w:id="20" w:name="_Toc196139669"/>
      <w:r>
        <w:lastRenderedPageBreak/>
        <w:t>WordPress MFA</w:t>
      </w:r>
      <w:bookmarkEnd w:id="20"/>
    </w:p>
    <w:p w14:paraId="3F66FCC0" w14:textId="61AB5B7B" w:rsidR="1B24BA04" w:rsidRDefault="5CF992AE" w:rsidP="1B24BA04">
      <w:r>
        <w:t xml:space="preserve">Saimme tehtyä tämän vaiheen hiukan ohjeita helpommin. Olimme jo </w:t>
      </w:r>
      <w:r w:rsidR="5FC24424">
        <w:t>l</w:t>
      </w:r>
      <w:r>
        <w:t xml:space="preserve">abrassa 4 muokanneet </w:t>
      </w:r>
      <w:r w:rsidR="582FC82B">
        <w:t xml:space="preserve">Dockerin sisällä </w:t>
      </w:r>
      <w:r>
        <w:t>WordPress</w:t>
      </w:r>
      <w:r w:rsidR="7AE2A811">
        <w:t>-k</w:t>
      </w:r>
      <w:r w:rsidR="007E6969">
        <w:t>ansion</w:t>
      </w:r>
      <w:r w:rsidR="7AE2A811">
        <w:t xml:space="preserve"> oikeuksia</w:t>
      </w:r>
      <w:r w:rsidR="31440024">
        <w:t>, jotta pystyimme tuolloin päivittämään WordPressin uusimpaan versioon</w:t>
      </w:r>
      <w:r w:rsidR="00141484">
        <w:t xml:space="preserve"> (ks. kuvio 1)</w:t>
      </w:r>
      <w:r w:rsidR="31440024">
        <w:t>. Tästä syystä meillä ei tullut WP 2FA –</w:t>
      </w:r>
      <w:proofErr w:type="spellStart"/>
      <w:r w:rsidR="31440024">
        <w:t>pluginin</w:t>
      </w:r>
      <w:proofErr w:type="spellEnd"/>
      <w:r w:rsidR="31440024">
        <w:t xml:space="preserve"> kanssa mitään alkuvaikeuksia.</w:t>
      </w:r>
    </w:p>
    <w:p w14:paraId="6AFC3EB5" w14:textId="77777777" w:rsidR="00CF64EB" w:rsidRDefault="31440024" w:rsidP="00CF64EB">
      <w:pPr>
        <w:keepNext/>
      </w:pPr>
      <w:r>
        <w:rPr>
          <w:noProof/>
        </w:rPr>
        <w:drawing>
          <wp:inline distT="0" distB="0" distL="0" distR="0" wp14:anchorId="7C7F2E90" wp14:editId="3B79EAC2">
            <wp:extent cx="4857750" cy="4766667"/>
            <wp:effectExtent l="0" t="0" r="0" b="0"/>
            <wp:docPr id="187593482" name="Picture 187593482" descr="Picture 1943070691, Ku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7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B6D7" w14:textId="3DE7CA9D" w:rsidR="2BBA29C1" w:rsidRDefault="00CF64EB" w:rsidP="00C937C2">
      <w:pPr>
        <w:pStyle w:val="Kuvaotsikko"/>
      </w:pPr>
      <w:bookmarkStart w:id="21" w:name="_Toc196139673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>
        <w:t>1</w:t>
      </w:r>
      <w:r>
        <w:fldChar w:fldCharType="end"/>
      </w:r>
      <w:r w:rsidR="00C937C2">
        <w:t>. Oikeudet muokattu Wordpress-kontille Dockerissa</w:t>
      </w:r>
      <w:bookmarkEnd w:id="21"/>
    </w:p>
    <w:p w14:paraId="25A200AD" w14:textId="55715E66" w:rsidR="00BC1473" w:rsidRDefault="005F127C" w:rsidP="001F6724">
      <w:bookmarkStart w:id="22" w:name="_Toc428542261"/>
      <w:bookmarkStart w:id="23" w:name="_Toc428799800"/>
      <w:bookmarkStart w:id="24" w:name="_Toc430675200"/>
      <w:bookmarkStart w:id="25" w:name="_Toc430768000"/>
      <w:bookmarkStart w:id="26" w:name="_Toc527546213"/>
      <w:bookmarkStart w:id="27" w:name="_Toc17205374"/>
      <w:r>
        <w:t>Etsimme ja l</w:t>
      </w:r>
      <w:r w:rsidR="5CF992AE">
        <w:t>atasimme WP 2FA –</w:t>
      </w:r>
      <w:proofErr w:type="spellStart"/>
      <w:r w:rsidR="5CF992AE">
        <w:t>pluginin</w:t>
      </w:r>
      <w:proofErr w:type="spellEnd"/>
      <w:r w:rsidR="5CF992AE">
        <w:t xml:space="preserve"> </w:t>
      </w:r>
      <w:r w:rsidR="00141484">
        <w:t>(ks. kuvio 2)</w:t>
      </w:r>
      <w:r w:rsidR="5CF992AE">
        <w:t xml:space="preserve"> ja konfiguroimme sen ohjeiden mukaisesti</w:t>
      </w:r>
      <w:r w:rsidR="00C937C2">
        <w:t xml:space="preserve"> (ks. kuvio 3&amp;4)</w:t>
      </w:r>
      <w:r w:rsidR="5CF992AE">
        <w:t>.</w:t>
      </w:r>
    </w:p>
    <w:p w14:paraId="4B9C6603" w14:textId="77777777" w:rsidR="00CF64EB" w:rsidRDefault="5CF992AE" w:rsidP="00CF64EB">
      <w:pPr>
        <w:keepNext/>
      </w:pPr>
      <w:r>
        <w:rPr>
          <w:noProof/>
        </w:rPr>
        <w:lastRenderedPageBreak/>
        <w:drawing>
          <wp:inline distT="0" distB="0" distL="0" distR="0" wp14:anchorId="42C14004" wp14:editId="7E8CBA84">
            <wp:extent cx="6086475" cy="342364"/>
            <wp:effectExtent l="0" t="0" r="0" b="0"/>
            <wp:docPr id="992650756" name="Picture 992650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4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DBF1" w14:textId="79CFA1BE" w:rsidR="00BC1473" w:rsidRPr="00AF42AA" w:rsidRDefault="00CF64EB" w:rsidP="00CF64EB">
      <w:pPr>
        <w:pStyle w:val="Kuvaotsikko"/>
      </w:pPr>
      <w:bookmarkStart w:id="28" w:name="_Toc196139674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>
        <w:t>2</w:t>
      </w:r>
      <w:r>
        <w:fldChar w:fldCharType="end"/>
      </w:r>
      <w:r w:rsidR="00C937C2">
        <w:t>.</w:t>
      </w:r>
      <w:r w:rsidR="00C937C2" w:rsidRPr="00C937C2">
        <w:t xml:space="preserve"> WP 2FA -plugin ase</w:t>
      </w:r>
      <w:r w:rsidR="00C937C2">
        <w:t>nnettu</w:t>
      </w:r>
      <w:bookmarkEnd w:id="28"/>
    </w:p>
    <w:p w14:paraId="6A3E015A" w14:textId="77777777" w:rsidR="00CF64EB" w:rsidRDefault="00BC1473" w:rsidP="00CF64EB">
      <w:pPr>
        <w:keepNext/>
      </w:pPr>
      <w:r w:rsidRPr="00AF42AA">
        <w:br w:type="page"/>
      </w:r>
      <w:r w:rsidR="1BD2338A">
        <w:rPr>
          <w:noProof/>
        </w:rPr>
        <w:lastRenderedPageBreak/>
        <w:drawing>
          <wp:inline distT="0" distB="0" distL="0" distR="0" wp14:anchorId="289E5C65" wp14:editId="18E87D6C">
            <wp:extent cx="4572000" cy="3009900"/>
            <wp:effectExtent l="0" t="0" r="0" b="0"/>
            <wp:docPr id="797763678" name="Picture 797763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7636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A1E7" w14:textId="36EDC948" w:rsidR="6E28CE66" w:rsidRDefault="00CF64EB" w:rsidP="00CF64EB">
      <w:pPr>
        <w:pStyle w:val="Kuvaotsikko"/>
      </w:pPr>
      <w:bookmarkStart w:id="29" w:name="_Toc196139675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>
        <w:t>3</w:t>
      </w:r>
      <w:r>
        <w:fldChar w:fldCharType="end"/>
      </w:r>
      <w:r w:rsidR="00C937C2">
        <w:t xml:space="preserve">. </w:t>
      </w:r>
      <w:r w:rsidR="004330F9">
        <w:t>WP 2FA konfigurointi</w:t>
      </w:r>
      <w:bookmarkEnd w:id="29"/>
    </w:p>
    <w:p w14:paraId="140967F1" w14:textId="77777777" w:rsidR="00CF64EB" w:rsidRDefault="4503F10A" w:rsidP="00CF64EB">
      <w:pPr>
        <w:keepNext/>
      </w:pPr>
      <w:r>
        <w:rPr>
          <w:noProof/>
        </w:rPr>
        <w:drawing>
          <wp:inline distT="0" distB="0" distL="0" distR="0" wp14:anchorId="55C9D387" wp14:editId="02CE3EA8">
            <wp:extent cx="4572000" cy="2543175"/>
            <wp:effectExtent l="0" t="0" r="0" b="0"/>
            <wp:docPr id="2058220736" name="Picture 2058220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82207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2C6A" w14:textId="14FC3342" w:rsidR="1BD2338A" w:rsidRDefault="00CF64EB" w:rsidP="00CF64EB">
      <w:pPr>
        <w:pStyle w:val="Kuvaotsikko"/>
      </w:pPr>
      <w:bookmarkStart w:id="30" w:name="_Toc196139676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>
        <w:t>4</w:t>
      </w:r>
      <w:r>
        <w:fldChar w:fldCharType="end"/>
      </w:r>
      <w:r w:rsidR="004330F9">
        <w:t>. WP 2FA konfiguroitu onnistuneesti</w:t>
      </w:r>
      <w:bookmarkEnd w:id="30"/>
    </w:p>
    <w:p w14:paraId="2BAA97D2" w14:textId="70DDD57B" w:rsidR="45DEBF65" w:rsidRDefault="45DEBF65">
      <w:proofErr w:type="spellStart"/>
      <w:r>
        <w:t>Pluginin</w:t>
      </w:r>
      <w:proofErr w:type="spellEnd"/>
      <w:r>
        <w:t xml:space="preserve"> konfigurointi onnistui ja otimme Google </w:t>
      </w:r>
      <w:proofErr w:type="spellStart"/>
      <w:r>
        <w:t>Authenticatorin</w:t>
      </w:r>
      <w:proofErr w:type="spellEnd"/>
      <w:r>
        <w:t xml:space="preserve"> avulla 2FAn käyttöön admin-käyttäjälle. Kirjautuessa vaadittiin koodia sovelluksesta</w:t>
      </w:r>
      <w:r w:rsidR="00141484">
        <w:t xml:space="preserve"> (ks. kuvio 5)</w:t>
      </w:r>
      <w:r w:rsidR="1B51C639">
        <w:t xml:space="preserve">. </w:t>
      </w:r>
    </w:p>
    <w:p w14:paraId="30874C8D" w14:textId="77777777" w:rsidR="00CF64EB" w:rsidRDefault="1B2DDFBD" w:rsidP="00CF64EB">
      <w:pPr>
        <w:keepNext/>
      </w:pPr>
      <w:r>
        <w:rPr>
          <w:noProof/>
        </w:rPr>
        <w:lastRenderedPageBreak/>
        <w:drawing>
          <wp:inline distT="0" distB="0" distL="0" distR="0" wp14:anchorId="20F7CE46" wp14:editId="23AB6409">
            <wp:extent cx="3933825" cy="4572000"/>
            <wp:effectExtent l="0" t="0" r="0" b="0"/>
            <wp:docPr id="1249909743" name="Picture 1249909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407D" w14:textId="2D2E82DC" w:rsidR="51F500B1" w:rsidRDefault="00CF64EB" w:rsidP="00CF64EB">
      <w:pPr>
        <w:pStyle w:val="Kuvaotsikko"/>
      </w:pPr>
      <w:bookmarkStart w:id="31" w:name="_Toc196139677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>
        <w:t>5</w:t>
      </w:r>
      <w:r>
        <w:fldChar w:fldCharType="end"/>
      </w:r>
      <w:r w:rsidR="004330F9">
        <w:t>. Kirjautuminen vaatii autentikaatiokoodin</w:t>
      </w:r>
      <w:bookmarkEnd w:id="31"/>
    </w:p>
    <w:p w14:paraId="3AC8B0BB" w14:textId="047D4273" w:rsidR="1BD2338A" w:rsidRDefault="1BD2338A" w:rsidP="30FF4885">
      <w:pPr>
        <w:pStyle w:val="Otsikko1"/>
      </w:pPr>
      <w:bookmarkStart w:id="32" w:name="_Toc196139670"/>
      <w:r>
        <w:t>CentOS 2FA</w:t>
      </w:r>
      <w:bookmarkEnd w:id="32"/>
    </w:p>
    <w:p w14:paraId="655430AA" w14:textId="6D00B90D" w:rsidR="642656E3" w:rsidRDefault="642656E3" w:rsidP="46BD7EF0">
      <w:r>
        <w:t>Seuraavana lisäsimme monivaiheisen tunnistautumisen www-</w:t>
      </w:r>
      <w:r w:rsidR="00D9120B">
        <w:t>palvelimen</w:t>
      </w:r>
      <w:r>
        <w:t xml:space="preserve"> SSH-yhteyksille. Asensimme ensin </w:t>
      </w:r>
      <w:r w:rsidR="00D9120B">
        <w:t>G</w:t>
      </w:r>
      <w:r>
        <w:t xml:space="preserve">oogle </w:t>
      </w:r>
      <w:proofErr w:type="spellStart"/>
      <w:r w:rsidR="00D9120B">
        <w:t>A</w:t>
      </w:r>
      <w:r>
        <w:t>uthenticatorin</w:t>
      </w:r>
      <w:proofErr w:type="spellEnd"/>
      <w:r>
        <w:t xml:space="preserve"> palvelimelle</w:t>
      </w:r>
      <w:r w:rsidR="00141484">
        <w:t xml:space="preserve"> (ks. kuvio 6)</w:t>
      </w:r>
      <w:r>
        <w:t>.</w:t>
      </w:r>
    </w:p>
    <w:p w14:paraId="60472D48" w14:textId="77777777" w:rsidR="00CF64EB" w:rsidRDefault="1BD2338A" w:rsidP="00CF64EB">
      <w:pPr>
        <w:keepNext/>
      </w:pPr>
      <w:r>
        <w:rPr>
          <w:noProof/>
        </w:rPr>
        <w:lastRenderedPageBreak/>
        <w:drawing>
          <wp:inline distT="0" distB="0" distL="0" distR="0" wp14:anchorId="6F1A6EC5" wp14:editId="62735B91">
            <wp:extent cx="6159500" cy="1847850"/>
            <wp:effectExtent l="0" t="0" r="0" b="0"/>
            <wp:docPr id="595689918" name="Picture 595689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6899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6E49" w14:textId="38049859" w:rsidR="1BD2338A" w:rsidRPr="004330F9" w:rsidRDefault="00CF64EB" w:rsidP="00CF64EB">
      <w:pPr>
        <w:pStyle w:val="Kuvaotsikko"/>
        <w:rPr>
          <w:lang w:val="en-US"/>
        </w:rPr>
      </w:pPr>
      <w:bookmarkStart w:id="33" w:name="_Toc196139678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>
        <w:t>6</w:t>
      </w:r>
      <w:r>
        <w:fldChar w:fldCharType="end"/>
      </w:r>
      <w:r w:rsidR="004330F9">
        <w:t xml:space="preserve">. </w:t>
      </w:r>
      <w:r w:rsidR="004330F9" w:rsidRPr="004330F9">
        <w:rPr>
          <w:lang w:val="en-US"/>
        </w:rPr>
        <w:t>Asennetaan Google Authenticator www-p</w:t>
      </w:r>
      <w:r w:rsidR="004330F9">
        <w:rPr>
          <w:lang w:val="en-US"/>
        </w:rPr>
        <w:t>alvelimelle</w:t>
      </w:r>
      <w:bookmarkEnd w:id="33"/>
    </w:p>
    <w:p w14:paraId="75280016" w14:textId="4881E004" w:rsidR="16439C2E" w:rsidRDefault="2CB05C90">
      <w:r w:rsidRPr="008862B2">
        <w:t xml:space="preserve">Muokkasimme </w:t>
      </w:r>
      <w:proofErr w:type="spellStart"/>
      <w:r w:rsidRPr="008862B2">
        <w:t>sshd_config</w:t>
      </w:r>
      <w:proofErr w:type="spellEnd"/>
      <w:r w:rsidRPr="008862B2">
        <w:t xml:space="preserve">-tiedostoon, </w:t>
      </w:r>
      <w:proofErr w:type="spellStart"/>
      <w:r w:rsidRPr="008862B2">
        <w:t>ChallengeResponseAuthenticationin</w:t>
      </w:r>
      <w:proofErr w:type="spellEnd"/>
      <w:r w:rsidRPr="008862B2">
        <w:t xml:space="preserve"> arvoksi </w:t>
      </w:r>
      <w:proofErr w:type="spellStart"/>
      <w:r w:rsidRPr="008862B2">
        <w:t>yes</w:t>
      </w:r>
      <w:proofErr w:type="spellEnd"/>
      <w:r w:rsidRPr="008862B2">
        <w:t xml:space="preserve"> ja varmistimme, että </w:t>
      </w:r>
      <w:proofErr w:type="spellStart"/>
      <w:r w:rsidRPr="008862B2">
        <w:t>UsePAM</w:t>
      </w:r>
      <w:proofErr w:type="spellEnd"/>
      <w:r w:rsidRPr="008862B2">
        <w:t xml:space="preserve"> arvo oli myös </w:t>
      </w:r>
      <w:proofErr w:type="spellStart"/>
      <w:r w:rsidRPr="008862B2">
        <w:t>yes</w:t>
      </w:r>
      <w:proofErr w:type="spellEnd"/>
      <w:r w:rsidR="00141484">
        <w:t xml:space="preserve"> (ks. kuvio 7)</w:t>
      </w:r>
      <w:r w:rsidRPr="008862B2">
        <w:t>.</w:t>
      </w:r>
    </w:p>
    <w:p w14:paraId="198B3DA6" w14:textId="77777777" w:rsidR="00CF64EB" w:rsidRDefault="1BD2338A" w:rsidP="00CF64EB">
      <w:pPr>
        <w:keepNext/>
      </w:pPr>
      <w:r>
        <w:rPr>
          <w:noProof/>
        </w:rPr>
        <w:drawing>
          <wp:inline distT="0" distB="0" distL="0" distR="0" wp14:anchorId="0D74A871" wp14:editId="287BDA27">
            <wp:extent cx="5343525" cy="3784997"/>
            <wp:effectExtent l="0" t="0" r="0" b="0"/>
            <wp:docPr id="340187366" name="Picture 340187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78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9421" w14:textId="796D7584" w:rsidR="1BD2338A" w:rsidRDefault="00CF64EB" w:rsidP="00CF64EB">
      <w:pPr>
        <w:pStyle w:val="Kuvaotsikko"/>
      </w:pPr>
      <w:bookmarkStart w:id="34" w:name="_Toc196139679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>
        <w:t>7</w:t>
      </w:r>
      <w:r>
        <w:fldChar w:fldCharType="end"/>
      </w:r>
      <w:r w:rsidR="004330F9">
        <w:t>. Sshd_config muokkaukset</w:t>
      </w:r>
      <w:bookmarkEnd w:id="34"/>
    </w:p>
    <w:p w14:paraId="3C1DE31F" w14:textId="55741D4E" w:rsidR="005B121F" w:rsidRPr="005B121F" w:rsidRDefault="005B121F" w:rsidP="005B121F">
      <w:r>
        <w:lastRenderedPageBreak/>
        <w:t xml:space="preserve">Seuraavana lisäsimme google </w:t>
      </w:r>
      <w:proofErr w:type="spellStart"/>
      <w:r>
        <w:t>authenticatorin</w:t>
      </w:r>
      <w:proofErr w:type="spellEnd"/>
      <w:r>
        <w:t xml:space="preserve"> </w:t>
      </w:r>
      <w:proofErr w:type="spellStart"/>
      <w:r>
        <w:t>kalni</w:t>
      </w:r>
      <w:proofErr w:type="spellEnd"/>
      <w:r>
        <w:t>-käyttäjälle (ks. kuvio 8).</w:t>
      </w:r>
      <w:r w:rsidR="004C764A">
        <w:t xml:space="preserve"> Lisäsimme /</w:t>
      </w:r>
      <w:proofErr w:type="spellStart"/>
      <w:r w:rsidR="004C764A">
        <w:t>etc</w:t>
      </w:r>
      <w:proofErr w:type="spellEnd"/>
      <w:r w:rsidR="004C764A">
        <w:t>/pam/</w:t>
      </w:r>
      <w:proofErr w:type="spellStart"/>
      <w:r w:rsidR="004C764A">
        <w:t>sshd</w:t>
      </w:r>
      <w:proofErr w:type="spellEnd"/>
      <w:r w:rsidR="004C764A">
        <w:t xml:space="preserve"> -tiedostoon, että kirjautumisessa käytetään Googlen </w:t>
      </w:r>
      <w:proofErr w:type="spellStart"/>
      <w:r w:rsidR="004C764A">
        <w:t>Authenticatoria</w:t>
      </w:r>
      <w:proofErr w:type="spellEnd"/>
      <w:r w:rsidR="004C764A">
        <w:t xml:space="preserve"> (ks. kuvio 9).</w:t>
      </w:r>
    </w:p>
    <w:p w14:paraId="4FF3CC8B" w14:textId="77777777" w:rsidR="00CF64EB" w:rsidRDefault="1BD2338A" w:rsidP="00CF64EB">
      <w:pPr>
        <w:keepNext/>
      </w:pPr>
      <w:r>
        <w:rPr>
          <w:noProof/>
        </w:rPr>
        <w:drawing>
          <wp:inline distT="0" distB="0" distL="0" distR="0" wp14:anchorId="467E1FB1" wp14:editId="4AB05888">
            <wp:extent cx="5360276" cy="3562350"/>
            <wp:effectExtent l="0" t="0" r="0" b="0"/>
            <wp:docPr id="342353277" name="Picture 342353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35327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276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04B3" w14:textId="61BE2111" w:rsidR="1BD2338A" w:rsidRPr="00564A61" w:rsidRDefault="00CF64EB" w:rsidP="00CF64EB">
      <w:pPr>
        <w:pStyle w:val="Kuvaotsikko"/>
      </w:pPr>
      <w:bookmarkStart w:id="35" w:name="_Toc196139680"/>
      <w:r w:rsidRPr="007C2CEA">
        <w:t xml:space="preserve">Kuvio </w:t>
      </w:r>
      <w:r>
        <w:fldChar w:fldCharType="begin"/>
      </w:r>
      <w:r w:rsidRPr="007C2CEA">
        <w:instrText xml:space="preserve"> SEQ Kuvio \* ARABIC </w:instrText>
      </w:r>
      <w:r>
        <w:fldChar w:fldCharType="separate"/>
      </w:r>
      <w:r w:rsidRPr="007C2CEA">
        <w:t>8</w:t>
      </w:r>
      <w:r>
        <w:fldChar w:fldCharType="end"/>
      </w:r>
      <w:r w:rsidR="004330F9" w:rsidRPr="007C2CEA">
        <w:t xml:space="preserve">. </w:t>
      </w:r>
      <w:r w:rsidR="000F14A1" w:rsidRPr="000F14A1">
        <w:t>Google authenticator lisätty onnistuneesti k</w:t>
      </w:r>
      <w:r w:rsidR="000F14A1">
        <w:t>äyttäjälle</w:t>
      </w:r>
      <w:bookmarkEnd w:id="35"/>
    </w:p>
    <w:p w14:paraId="7FCA21C0" w14:textId="77777777" w:rsidR="00CF64EB" w:rsidRDefault="1BD2338A" w:rsidP="00CF64EB">
      <w:pPr>
        <w:keepNext/>
      </w:pPr>
      <w:r>
        <w:rPr>
          <w:noProof/>
        </w:rPr>
        <w:drawing>
          <wp:inline distT="0" distB="0" distL="0" distR="0" wp14:anchorId="767F412C" wp14:editId="7FCF993D">
            <wp:extent cx="5505061" cy="2247900"/>
            <wp:effectExtent l="0" t="0" r="0" b="0"/>
            <wp:docPr id="803213020" name="Picture 803213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061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1308" w14:textId="609EB9BC" w:rsidR="1BD2338A" w:rsidRPr="000F14A1" w:rsidRDefault="00CF64EB" w:rsidP="00CF64EB">
      <w:pPr>
        <w:pStyle w:val="Kuvaotsikko"/>
        <w:rPr>
          <w:lang w:val="en-US"/>
        </w:rPr>
      </w:pPr>
      <w:bookmarkStart w:id="36" w:name="_Toc196139681"/>
      <w:r w:rsidRPr="000F14A1">
        <w:rPr>
          <w:lang w:val="en-US"/>
        </w:rPr>
        <w:t xml:space="preserve">Kuvio </w:t>
      </w:r>
      <w:r>
        <w:fldChar w:fldCharType="begin"/>
      </w:r>
      <w:r w:rsidRPr="007C2CEA">
        <w:rPr>
          <w:lang w:val="en-GB"/>
        </w:rPr>
        <w:instrText xml:space="preserve"> SEQ Kuvio \* ARABIC </w:instrText>
      </w:r>
      <w:r>
        <w:fldChar w:fldCharType="separate"/>
      </w:r>
      <w:r w:rsidRPr="000F14A1">
        <w:rPr>
          <w:lang w:val="en-US"/>
        </w:rPr>
        <w:t>9</w:t>
      </w:r>
      <w:r>
        <w:fldChar w:fldCharType="end"/>
      </w:r>
      <w:r w:rsidR="000F14A1" w:rsidRPr="000F14A1">
        <w:rPr>
          <w:lang w:val="en-US"/>
        </w:rPr>
        <w:t>. /etc/pam/sshd lisätty Google Authentic</w:t>
      </w:r>
      <w:r w:rsidR="000F14A1">
        <w:rPr>
          <w:lang w:val="en-US"/>
        </w:rPr>
        <w:t>ator</w:t>
      </w:r>
      <w:bookmarkEnd w:id="36"/>
    </w:p>
    <w:p w14:paraId="0AEB2416" w14:textId="795BADC2" w:rsidR="004C764A" w:rsidRPr="00804FCB" w:rsidRDefault="00DE5AA2" w:rsidP="004C764A">
      <w:r>
        <w:lastRenderedPageBreak/>
        <w:t xml:space="preserve">Kirjauduimme uudestaan </w:t>
      </w:r>
      <w:proofErr w:type="spellStart"/>
      <w:r>
        <w:t>kalni</w:t>
      </w:r>
      <w:proofErr w:type="spellEnd"/>
      <w:r>
        <w:t>-käyttäjällä SSH-yhteydellä palvelimelle ja kirjautuminen vaati sekä vahvistuskoodin että salasanan (ks. kuvio 10).</w:t>
      </w:r>
    </w:p>
    <w:p w14:paraId="6D215096" w14:textId="77777777" w:rsidR="00CF64EB" w:rsidRDefault="1BD2338A" w:rsidP="00CF64EB">
      <w:pPr>
        <w:keepNext/>
      </w:pPr>
      <w:r>
        <w:rPr>
          <w:noProof/>
        </w:rPr>
        <w:drawing>
          <wp:inline distT="0" distB="0" distL="0" distR="0" wp14:anchorId="2ABF9907" wp14:editId="7060F995">
            <wp:extent cx="5370990" cy="981075"/>
            <wp:effectExtent l="0" t="0" r="0" b="0"/>
            <wp:docPr id="963408241" name="Picture 963408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340824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99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2414" w14:textId="4C815BF4" w:rsidR="1BD2338A" w:rsidRDefault="00CF64EB" w:rsidP="00CF64EB">
      <w:pPr>
        <w:pStyle w:val="Kuvaotsikko"/>
      </w:pPr>
      <w:bookmarkStart w:id="37" w:name="_Toc196139682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>
        <w:t>10</w:t>
      </w:r>
      <w:r>
        <w:fldChar w:fldCharType="end"/>
      </w:r>
      <w:r w:rsidR="000F14A1">
        <w:t xml:space="preserve">. </w:t>
      </w:r>
      <w:r w:rsidR="00141484">
        <w:t>SSH-yhteydellä kirjautuminen vaatii salasanan ja vahvistuskoodin</w:t>
      </w:r>
      <w:bookmarkEnd w:id="37"/>
    </w:p>
    <w:p w14:paraId="37C5DE2D" w14:textId="757183DF" w:rsidR="004C58B9" w:rsidRDefault="00325173">
      <w:pPr>
        <w:pStyle w:val="Otsikko1"/>
      </w:pPr>
      <w:bookmarkStart w:id="38" w:name="_Toc196139671"/>
      <w:bookmarkStart w:id="39" w:name="_Toc52971250"/>
      <w:bookmarkStart w:id="40" w:name="_Toc52971609"/>
      <w:bookmarkStart w:id="41" w:name="_Toc58338875"/>
      <w:bookmarkStart w:id="42" w:name="_Toc63413622"/>
      <w:r>
        <w:t>Loppup</w:t>
      </w:r>
      <w:r w:rsidR="004C58B9">
        <w:t>ohdinta</w:t>
      </w:r>
      <w:bookmarkEnd w:id="38"/>
    </w:p>
    <w:p w14:paraId="7EE27A31" w14:textId="77777777" w:rsidR="001F7E7C" w:rsidRDefault="000B6E42" w:rsidP="004C58B9">
      <w:r w:rsidRPr="000B6E42">
        <w:t>Labran suorittaminen oli melko suoraviivaista ja helppoa, kun ohjeita seurasi tarkasti.</w:t>
      </w:r>
      <w:r w:rsidR="001F7E7C">
        <w:t xml:space="preserve"> WordPressin kohdalla pääsimme vielä helpommalla, kun olimme yhden vaiheen puolivahingossa tehneet jo labrassa 4.</w:t>
      </w:r>
    </w:p>
    <w:p w14:paraId="442BC82B" w14:textId="5176B4A4" w:rsidR="001F7E7C" w:rsidRDefault="000B6E42" w:rsidP="004C58B9">
      <w:r w:rsidRPr="000B6E42">
        <w:t>Loppupuolella tehtävässä ilmeni kuitenkin pieni ongelma, sillä emme lisänneet erästä koodin osaa kokonaisuudessaan ohjeiden mukaisesti</w:t>
      </w:r>
      <w:r w:rsidR="00ED0877">
        <w:t xml:space="preserve"> /</w:t>
      </w:r>
      <w:proofErr w:type="spellStart"/>
      <w:r w:rsidR="00ED0877">
        <w:t>etc</w:t>
      </w:r>
      <w:proofErr w:type="spellEnd"/>
      <w:r w:rsidR="00ED0877">
        <w:t>/pam/</w:t>
      </w:r>
      <w:proofErr w:type="spellStart"/>
      <w:r w:rsidR="00ED0877">
        <w:t>sshd</w:t>
      </w:r>
      <w:proofErr w:type="spellEnd"/>
      <w:r w:rsidR="00ED0877">
        <w:t xml:space="preserve"> -tiedostoon</w:t>
      </w:r>
      <w:r w:rsidRPr="000B6E42">
        <w:t xml:space="preserve">. Tämä johti siihen, ettei kaksivaiheinen tunnistautuminen (2FA) toiminut </w:t>
      </w:r>
      <w:r w:rsidR="001F78E7" w:rsidRPr="000B6E42">
        <w:t>aluksi,</w:t>
      </w:r>
      <w:r w:rsidR="00ED0877">
        <w:t xml:space="preserve"> miten pitikin, vaan </w:t>
      </w:r>
      <w:r w:rsidR="001F78E7">
        <w:t>silmukan lailla vaati aina uudestaan vahvistuskoodia ja salasanaa</w:t>
      </w:r>
      <w:r w:rsidRPr="000B6E42">
        <w:t xml:space="preserve">. </w:t>
      </w:r>
      <w:r>
        <w:t>H</w:t>
      </w:r>
      <w:r w:rsidRPr="000B6E42">
        <w:t>uomasimme virheen ja korjasimme sen, minkä jälkeen 2FA alkoi toimia odotetusti.</w:t>
      </w:r>
    </w:p>
    <w:p w14:paraId="34855B61" w14:textId="58E07AA6" w:rsidR="004C58B9" w:rsidRPr="00AE3B44" w:rsidRDefault="001F7E7C" w:rsidP="001F7E7C">
      <w:pPr>
        <w:spacing w:after="160" w:line="259" w:lineRule="auto"/>
      </w:pPr>
      <w:r>
        <w:br w:type="page"/>
      </w:r>
    </w:p>
    <w:p w14:paraId="66EFCFB7" w14:textId="77758491" w:rsidR="00AC0315" w:rsidRPr="00AF3457" w:rsidRDefault="00AC0315" w:rsidP="00A46B18">
      <w:pPr>
        <w:pStyle w:val="LhteetOtsikko"/>
      </w:pPr>
      <w:bookmarkStart w:id="43" w:name="_Toc196139672"/>
      <w:r w:rsidRPr="00A46B18">
        <w:lastRenderedPageBreak/>
        <w:t>Lähteet</w:t>
      </w:r>
      <w:bookmarkEnd w:id="22"/>
      <w:bookmarkEnd w:id="23"/>
      <w:bookmarkEnd w:id="24"/>
      <w:bookmarkEnd w:id="25"/>
      <w:bookmarkEnd w:id="26"/>
      <w:bookmarkEnd w:id="27"/>
      <w:bookmarkEnd w:id="39"/>
      <w:bookmarkEnd w:id="40"/>
      <w:bookmarkEnd w:id="41"/>
      <w:bookmarkEnd w:id="42"/>
      <w:bookmarkEnd w:id="43"/>
    </w:p>
    <w:p w14:paraId="6E536100" w14:textId="5DC450B2" w:rsidR="001F7E7C" w:rsidRPr="00212D7B" w:rsidRDefault="00784CEC" w:rsidP="00725AC4">
      <w:pPr>
        <w:pStyle w:val="Lhdeluettelo"/>
      </w:pPr>
      <w:r w:rsidRPr="00212D7B">
        <w:t>Kyberturvallisuuskeskus</w:t>
      </w:r>
      <w:r w:rsidR="009C1CA6" w:rsidRPr="00212D7B">
        <w:t>.</w:t>
      </w:r>
      <w:r w:rsidR="00AE34FB" w:rsidRPr="00212D7B">
        <w:t xml:space="preserve"> 2024. </w:t>
      </w:r>
      <w:r w:rsidR="00212D7B">
        <w:t>Monivaiheinen tunnistautuminen suojaa käyttäjätil</w:t>
      </w:r>
      <w:r w:rsidR="00F70C1E">
        <w:t>ejäsi.</w:t>
      </w:r>
      <w:r w:rsidR="00A65E67">
        <w:t xml:space="preserve"> Viitattu 17.4.2025. </w:t>
      </w:r>
      <w:hyperlink r:id="rId23" w:history="1">
        <w:r w:rsidR="001F7E7C" w:rsidRPr="00BD69BE">
          <w:rPr>
            <w:rStyle w:val="Hyperlinkki"/>
          </w:rPr>
          <w:t>https://www.kyberturvallisuuskeskus.fi/fi/ajankohtaista/ohjeet-ja-oppaat/monivaiheinen-tunnistautuminen-suojaa-kayttajatilejasi</w:t>
        </w:r>
      </w:hyperlink>
      <w:r w:rsidR="001F7E7C">
        <w:t>.</w:t>
      </w:r>
    </w:p>
    <w:p w14:paraId="72A3D3EC" w14:textId="34402CF7" w:rsidR="00AB2429" w:rsidRDefault="000B6A78" w:rsidP="00CF64EB">
      <w:pPr>
        <w:pStyle w:val="Lhdeluettelo"/>
      </w:pPr>
      <w:r w:rsidRPr="000073C7">
        <w:rPr>
          <w:lang w:val="en-GB"/>
        </w:rPr>
        <w:t xml:space="preserve">Keeper </w:t>
      </w:r>
      <w:r>
        <w:rPr>
          <w:lang w:val="en-GB"/>
        </w:rPr>
        <w:t xml:space="preserve">Security. </w:t>
      </w:r>
      <w:r w:rsidR="00FE07B8">
        <w:rPr>
          <w:lang w:val="en-GB"/>
        </w:rPr>
        <w:t xml:space="preserve">N.d. </w:t>
      </w:r>
      <w:r>
        <w:rPr>
          <w:lang w:val="en-GB"/>
        </w:rPr>
        <w:t xml:space="preserve">What is a Time-Based One-Time </w:t>
      </w:r>
      <w:r w:rsidR="00E43D36">
        <w:rPr>
          <w:lang w:val="en-GB"/>
        </w:rPr>
        <w:t>Password</w:t>
      </w:r>
      <w:r>
        <w:rPr>
          <w:lang w:val="en-GB"/>
        </w:rPr>
        <w:t xml:space="preserve"> (TOTP)? </w:t>
      </w:r>
      <w:r w:rsidR="00A65E67" w:rsidRPr="00A65E67">
        <w:t>V</w:t>
      </w:r>
      <w:r w:rsidRPr="00A65E67">
        <w:t xml:space="preserve">iitattu 17.4.2025. </w:t>
      </w:r>
      <w:hyperlink r:id="rId24" w:history="1">
        <w:r w:rsidR="001F7E7C" w:rsidRPr="00BD69BE">
          <w:rPr>
            <w:rStyle w:val="Hyperlinkki"/>
          </w:rPr>
          <w:t>https://www.keepersecurity.com/resources/glossary/what-is-a-time-based-one-time-password/</w:t>
        </w:r>
      </w:hyperlink>
      <w:r w:rsidR="001F7E7C">
        <w:t>.</w:t>
      </w:r>
    </w:p>
    <w:p w14:paraId="190AB111" w14:textId="77777777" w:rsidR="001F7E7C" w:rsidRPr="00A65E67" w:rsidRDefault="001F7E7C" w:rsidP="00CF64EB">
      <w:pPr>
        <w:pStyle w:val="Lhdeluettelo"/>
        <w:rPr>
          <w:noProof/>
          <w:sz w:val="28"/>
        </w:rPr>
      </w:pPr>
    </w:p>
    <w:sectPr w:rsidR="001F7E7C" w:rsidRPr="00A65E67" w:rsidSect="0058148B">
      <w:headerReference w:type="even" r:id="rId25"/>
      <w:headerReference w:type="default" r:id="rId26"/>
      <w:headerReference w:type="first" r:id="rId27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DD52F" w14:textId="77777777" w:rsidR="00C57467" w:rsidRDefault="00C57467" w:rsidP="00520772">
      <w:pPr>
        <w:spacing w:after="0" w:line="240" w:lineRule="auto"/>
      </w:pPr>
      <w:r>
        <w:separator/>
      </w:r>
    </w:p>
    <w:p w14:paraId="3EA864B6" w14:textId="77777777" w:rsidR="00C57467" w:rsidRDefault="00C57467"/>
    <w:p w14:paraId="5D2C5E86" w14:textId="77777777" w:rsidR="00C57467" w:rsidRDefault="00C57467"/>
  </w:endnote>
  <w:endnote w:type="continuationSeparator" w:id="0">
    <w:p w14:paraId="69782C81" w14:textId="77777777" w:rsidR="00C57467" w:rsidRDefault="00C57467" w:rsidP="00520772">
      <w:pPr>
        <w:spacing w:after="0" w:line="240" w:lineRule="auto"/>
      </w:pPr>
      <w:r>
        <w:continuationSeparator/>
      </w:r>
    </w:p>
    <w:p w14:paraId="42504D65" w14:textId="77777777" w:rsidR="00C57467" w:rsidRDefault="00C57467"/>
    <w:p w14:paraId="1DB5F130" w14:textId="77777777" w:rsidR="00C57467" w:rsidRDefault="00C57467"/>
  </w:endnote>
  <w:endnote w:type="continuationNotice" w:id="1">
    <w:p w14:paraId="5C7BBEFF" w14:textId="77777777" w:rsidR="00C57467" w:rsidRDefault="00C574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1E4C" w14:textId="77777777" w:rsidR="00A67A4F" w:rsidRDefault="00A67A4F">
    <w:pPr>
      <w:pStyle w:val="Alatunniste"/>
      <w:rPr>
        <w:noProof/>
      </w:rPr>
    </w:pPr>
  </w:p>
  <w:p w14:paraId="44EAFD9C" w14:textId="77777777" w:rsidR="00A67A4F" w:rsidRDefault="00A67A4F">
    <w:pPr>
      <w:pStyle w:val="Alatunniste"/>
      <w:rPr>
        <w:noProof/>
      </w:rPr>
    </w:pPr>
  </w:p>
  <w:p w14:paraId="4B94D5A5" w14:textId="77777777" w:rsidR="00A67A4F" w:rsidRDefault="00A67A4F">
    <w:pPr>
      <w:pStyle w:val="Alatunniste"/>
      <w:rPr>
        <w:noProof/>
      </w:rPr>
    </w:pPr>
  </w:p>
  <w:p w14:paraId="3DEEC669" w14:textId="77777777" w:rsidR="00A67A4F" w:rsidRDefault="00A67A4F">
    <w:pPr>
      <w:pStyle w:val="Alatunniste"/>
      <w:rPr>
        <w:noProof/>
      </w:rPr>
    </w:pPr>
  </w:p>
  <w:p w14:paraId="3656B9AB" w14:textId="77777777" w:rsidR="00A67A4F" w:rsidRDefault="00A67A4F" w:rsidP="008E1D38">
    <w:pPr>
      <w:pStyle w:val="Alatunniste"/>
      <w:ind w:left="1134"/>
    </w:pPr>
    <w:r>
      <w:rPr>
        <w:noProof/>
      </w:rPr>
      <w:drawing>
        <wp:inline distT="0" distB="0" distL="0" distR="0" wp14:anchorId="72695D34" wp14:editId="4F299870">
          <wp:extent cx="3160800" cy="403011"/>
          <wp:effectExtent l="0" t="0" r="1905" b="0"/>
          <wp:docPr id="10" name="Kuva 1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Kuva 10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C183D7F6-B498-43B3-948B-1728B52AA6E4}">
                        <adec:decorative xmlns:arto="http://schemas.microsoft.com/office/word/2006/arto" xmlns:adec="http://schemas.microsoft.com/office/drawing/2017/decorative" xmlns:w="http://schemas.openxmlformats.org/wordprocessingml/2006/main" xmlns:w10="urn:schemas-microsoft-com:office:word" xmlns:v="urn:schemas-microsoft-com:vml" xmlns:o="urn:schemas-microsoft-com:office:office" xmlns="" val="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0800" cy="4030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24A92" w14:textId="77777777" w:rsidR="00C57467" w:rsidRDefault="00C57467" w:rsidP="00520772">
      <w:pPr>
        <w:spacing w:after="0" w:line="240" w:lineRule="auto"/>
      </w:pPr>
      <w:r>
        <w:separator/>
      </w:r>
    </w:p>
    <w:p w14:paraId="519398FB" w14:textId="77777777" w:rsidR="00C57467" w:rsidRDefault="00C57467"/>
    <w:p w14:paraId="2660BC23" w14:textId="77777777" w:rsidR="00C57467" w:rsidRDefault="00C57467"/>
  </w:footnote>
  <w:footnote w:type="continuationSeparator" w:id="0">
    <w:p w14:paraId="6E91C973" w14:textId="77777777" w:rsidR="00C57467" w:rsidRDefault="00C57467" w:rsidP="00520772">
      <w:pPr>
        <w:spacing w:after="0" w:line="240" w:lineRule="auto"/>
      </w:pPr>
      <w:r>
        <w:continuationSeparator/>
      </w:r>
    </w:p>
    <w:p w14:paraId="69EA2A33" w14:textId="77777777" w:rsidR="00C57467" w:rsidRDefault="00C57467"/>
    <w:p w14:paraId="5761D63F" w14:textId="77777777" w:rsidR="00C57467" w:rsidRDefault="00C57467"/>
  </w:footnote>
  <w:footnote w:type="continuationNotice" w:id="1">
    <w:p w14:paraId="410CC4C1" w14:textId="77777777" w:rsidR="00C57467" w:rsidRDefault="00C5746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2CD1" w14:textId="77777777" w:rsidR="00A67A4F" w:rsidRDefault="00A67A4F" w:rsidP="00520772">
    <w:pPr>
      <w:pStyle w:val="Yltunniste"/>
      <w:ind w:left="1276"/>
    </w:pPr>
    <w:r>
      <w:rPr>
        <w:noProof/>
        <w:lang w:eastAsia="fi-FI"/>
      </w:rPr>
      <w:drawing>
        <wp:inline distT="0" distB="0" distL="0" distR="0" wp14:anchorId="0B1FFBEB" wp14:editId="65102EAD">
          <wp:extent cx="2088000" cy="1044111"/>
          <wp:effectExtent l="0" t="0" r="0" b="0"/>
          <wp:docPr id="7" name="Kuva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Kuva 1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8000" cy="1044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fi-FI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8DB878D" wp14:editId="58EC0ADB">
              <wp:simplePos x="0" y="0"/>
              <wp:positionH relativeFrom="column">
                <wp:posOffset>0</wp:posOffset>
              </wp:positionH>
              <wp:positionV relativeFrom="paragraph">
                <wp:posOffset>1270</wp:posOffset>
              </wp:positionV>
              <wp:extent cx="342900" cy="9258300"/>
              <wp:effectExtent l="0" t="0" r="0" b="0"/>
              <wp:wrapNone/>
              <wp:docPr id="3" name="Suorakulmio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2900" cy="9258300"/>
                      </a:xfrm>
                      <a:prstGeom prst="rect">
                        <a:avLst/>
                      </a:prstGeom>
                      <a:solidFill>
                        <a:srgbClr val="0D004C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0D353D" id="Suorakulmio 4" o:spid="_x0000_s1026" alt="&quot;&quot;" style="position:absolute;margin-left:0;margin-top:.1pt;width:27pt;height:72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" fillcolor="#0d004c" stroked="f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28261" w14:textId="77777777" w:rsidR="00BE7BF8" w:rsidRDefault="00BE7BF8">
    <w:pPr>
      <w:pStyle w:val="Yltunnis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8561557"/>
      <w:docPartObj>
        <w:docPartGallery w:val="Page Numbers (Top of Page)"/>
        <w:docPartUnique/>
      </w:docPartObj>
    </w:sdtPr>
    <w:sdtEndPr/>
    <w:sdtContent>
      <w:p w14:paraId="0EB546F9" w14:textId="77777777" w:rsidR="000860CA" w:rsidRDefault="000860C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27B00A" w14:textId="77777777" w:rsidR="00BE7BF8" w:rsidRDefault="00BE7BF8">
    <w:pPr>
      <w:pStyle w:val="Yltunnis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CC1D" w14:textId="77777777" w:rsidR="00A67A4F" w:rsidRDefault="00A67A4F" w:rsidP="00A764D6">
    <w:pPr>
      <w:pStyle w:val="Yltunniste"/>
      <w:jc w:val="right"/>
    </w:pPr>
  </w:p>
  <w:sdt>
    <w:sdtPr>
      <w:id w:val="2077011834"/>
      <w:docPartObj>
        <w:docPartGallery w:val="Page Numbers (Top of Page)"/>
        <w:docPartUnique/>
      </w:docPartObj>
    </w:sdtPr>
    <w:sdtEndPr/>
    <w:sdtContent>
      <w:p w14:paraId="000F1B19" w14:textId="77777777" w:rsidR="00A67A4F" w:rsidRDefault="00A67A4F" w:rsidP="00A764D6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  <w:p w14:paraId="110FFD37" w14:textId="77777777" w:rsidR="00A67A4F" w:rsidRDefault="00A67A4F"/>
  <w:p w14:paraId="6B699379" w14:textId="77777777" w:rsidR="00A67A4F" w:rsidRDefault="00A67A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700C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384D862"/>
    <w:lvl w:ilvl="0" w:tplc="CDDE3AC4">
      <w:start w:val="1"/>
      <w:numFmt w:val="decimal"/>
      <w:pStyle w:val="Numeroituluettelo4"/>
      <w:lvlText w:val="%1."/>
      <w:lvlJc w:val="left"/>
      <w:pPr>
        <w:tabs>
          <w:tab w:val="num" w:pos="1209"/>
        </w:tabs>
        <w:ind w:left="1209" w:hanging="360"/>
      </w:pPr>
    </w:lvl>
    <w:lvl w:ilvl="1" w:tplc="BB1EDD20">
      <w:numFmt w:val="decimal"/>
      <w:lvlText w:val=""/>
      <w:lvlJc w:val="left"/>
    </w:lvl>
    <w:lvl w:ilvl="2" w:tplc="A7107B4E">
      <w:numFmt w:val="decimal"/>
      <w:lvlText w:val=""/>
      <w:lvlJc w:val="left"/>
    </w:lvl>
    <w:lvl w:ilvl="3" w:tplc="C6FC4584">
      <w:numFmt w:val="decimal"/>
      <w:lvlText w:val=""/>
      <w:lvlJc w:val="left"/>
    </w:lvl>
    <w:lvl w:ilvl="4" w:tplc="6482470E">
      <w:numFmt w:val="decimal"/>
      <w:lvlText w:val=""/>
      <w:lvlJc w:val="left"/>
    </w:lvl>
    <w:lvl w:ilvl="5" w:tplc="5948AD16">
      <w:numFmt w:val="decimal"/>
      <w:lvlText w:val=""/>
      <w:lvlJc w:val="left"/>
    </w:lvl>
    <w:lvl w:ilvl="6" w:tplc="9E22FE82">
      <w:numFmt w:val="decimal"/>
      <w:lvlText w:val=""/>
      <w:lvlJc w:val="left"/>
    </w:lvl>
    <w:lvl w:ilvl="7" w:tplc="5B869EC4">
      <w:numFmt w:val="decimal"/>
      <w:lvlText w:val=""/>
      <w:lvlJc w:val="left"/>
    </w:lvl>
    <w:lvl w:ilvl="8" w:tplc="4B8CD150">
      <w:numFmt w:val="decimal"/>
      <w:lvlText w:val=""/>
      <w:lvlJc w:val="left"/>
    </w:lvl>
  </w:abstractNum>
  <w:abstractNum w:abstractNumId="2" w15:restartNumberingAfterBreak="0">
    <w:nsid w:val="FFFFFF7E"/>
    <w:multiLevelType w:val="multilevel"/>
    <w:tmpl w:val="FC68BE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F"/>
    <w:multiLevelType w:val="multilevel"/>
    <w:tmpl w:val="F57061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AEDE10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5A1A06A0"/>
    <w:lvl w:ilvl="0" w:tplc="87B83FC8">
      <w:start w:val="1"/>
      <w:numFmt w:val="bullet"/>
      <w:pStyle w:val="Merkittyluettel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37AAC574">
      <w:numFmt w:val="decimal"/>
      <w:lvlText w:val=""/>
      <w:lvlJc w:val="left"/>
    </w:lvl>
    <w:lvl w:ilvl="2" w:tplc="A4C6B314">
      <w:numFmt w:val="decimal"/>
      <w:lvlText w:val=""/>
      <w:lvlJc w:val="left"/>
    </w:lvl>
    <w:lvl w:ilvl="3" w:tplc="BCFC826A">
      <w:numFmt w:val="decimal"/>
      <w:lvlText w:val=""/>
      <w:lvlJc w:val="left"/>
    </w:lvl>
    <w:lvl w:ilvl="4" w:tplc="90BE5926">
      <w:numFmt w:val="decimal"/>
      <w:lvlText w:val=""/>
      <w:lvlJc w:val="left"/>
    </w:lvl>
    <w:lvl w:ilvl="5" w:tplc="92F8DFC6">
      <w:numFmt w:val="decimal"/>
      <w:lvlText w:val=""/>
      <w:lvlJc w:val="left"/>
    </w:lvl>
    <w:lvl w:ilvl="6" w:tplc="5A48FEA4">
      <w:numFmt w:val="decimal"/>
      <w:lvlText w:val=""/>
      <w:lvlJc w:val="left"/>
    </w:lvl>
    <w:lvl w:ilvl="7" w:tplc="5ED6A95E">
      <w:numFmt w:val="decimal"/>
      <w:lvlText w:val=""/>
      <w:lvlJc w:val="left"/>
    </w:lvl>
    <w:lvl w:ilvl="8" w:tplc="06C64FC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7806F3FC"/>
    <w:lvl w:ilvl="0" w:tplc="EECEE77A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D576CD9C">
      <w:numFmt w:val="decimal"/>
      <w:lvlText w:val=""/>
      <w:lvlJc w:val="left"/>
    </w:lvl>
    <w:lvl w:ilvl="2" w:tplc="7166C0C8">
      <w:numFmt w:val="decimal"/>
      <w:lvlText w:val=""/>
      <w:lvlJc w:val="left"/>
    </w:lvl>
    <w:lvl w:ilvl="3" w:tplc="3CBE9274">
      <w:numFmt w:val="decimal"/>
      <w:lvlText w:val=""/>
      <w:lvlJc w:val="left"/>
    </w:lvl>
    <w:lvl w:ilvl="4" w:tplc="CE9003AA">
      <w:numFmt w:val="decimal"/>
      <w:lvlText w:val=""/>
      <w:lvlJc w:val="left"/>
    </w:lvl>
    <w:lvl w:ilvl="5" w:tplc="0E7E3DC0">
      <w:numFmt w:val="decimal"/>
      <w:lvlText w:val=""/>
      <w:lvlJc w:val="left"/>
    </w:lvl>
    <w:lvl w:ilvl="6" w:tplc="49A6CD74">
      <w:numFmt w:val="decimal"/>
      <w:lvlText w:val=""/>
      <w:lvlJc w:val="left"/>
    </w:lvl>
    <w:lvl w:ilvl="7" w:tplc="5954744A">
      <w:numFmt w:val="decimal"/>
      <w:lvlText w:val=""/>
      <w:lvlJc w:val="left"/>
    </w:lvl>
    <w:lvl w:ilvl="8" w:tplc="CBA072E4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75DC11AC"/>
    <w:lvl w:ilvl="0" w:tplc="36966ABE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921A628C">
      <w:numFmt w:val="decimal"/>
      <w:lvlText w:val=""/>
      <w:lvlJc w:val="left"/>
    </w:lvl>
    <w:lvl w:ilvl="2" w:tplc="017C5D12">
      <w:numFmt w:val="decimal"/>
      <w:lvlText w:val=""/>
      <w:lvlJc w:val="left"/>
    </w:lvl>
    <w:lvl w:ilvl="3" w:tplc="E76A5AC0">
      <w:numFmt w:val="decimal"/>
      <w:lvlText w:val=""/>
      <w:lvlJc w:val="left"/>
    </w:lvl>
    <w:lvl w:ilvl="4" w:tplc="CE3415F8">
      <w:numFmt w:val="decimal"/>
      <w:lvlText w:val=""/>
      <w:lvlJc w:val="left"/>
    </w:lvl>
    <w:lvl w:ilvl="5" w:tplc="425E6E68">
      <w:numFmt w:val="decimal"/>
      <w:lvlText w:val=""/>
      <w:lvlJc w:val="left"/>
    </w:lvl>
    <w:lvl w:ilvl="6" w:tplc="1E7247BC">
      <w:numFmt w:val="decimal"/>
      <w:lvlText w:val=""/>
      <w:lvlJc w:val="left"/>
    </w:lvl>
    <w:lvl w:ilvl="7" w:tplc="7BAE57E8">
      <w:numFmt w:val="decimal"/>
      <w:lvlText w:val=""/>
      <w:lvlJc w:val="left"/>
    </w:lvl>
    <w:lvl w:ilvl="8" w:tplc="F4748E5C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0F1858C6"/>
    <w:lvl w:ilvl="0" w:tplc="EC18F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7E29F0E">
      <w:numFmt w:val="decimal"/>
      <w:lvlText w:val=""/>
      <w:lvlJc w:val="left"/>
    </w:lvl>
    <w:lvl w:ilvl="2" w:tplc="72D01CB2">
      <w:numFmt w:val="decimal"/>
      <w:lvlText w:val=""/>
      <w:lvlJc w:val="left"/>
    </w:lvl>
    <w:lvl w:ilvl="3" w:tplc="4C84BC98">
      <w:numFmt w:val="decimal"/>
      <w:lvlText w:val=""/>
      <w:lvlJc w:val="left"/>
    </w:lvl>
    <w:lvl w:ilvl="4" w:tplc="B8148020">
      <w:numFmt w:val="decimal"/>
      <w:lvlText w:val=""/>
      <w:lvlJc w:val="left"/>
    </w:lvl>
    <w:lvl w:ilvl="5" w:tplc="DF5EA47C">
      <w:numFmt w:val="decimal"/>
      <w:lvlText w:val=""/>
      <w:lvlJc w:val="left"/>
    </w:lvl>
    <w:lvl w:ilvl="6" w:tplc="C226C3E0">
      <w:numFmt w:val="decimal"/>
      <w:lvlText w:val=""/>
      <w:lvlJc w:val="left"/>
    </w:lvl>
    <w:lvl w:ilvl="7" w:tplc="18F00BC8">
      <w:numFmt w:val="decimal"/>
      <w:lvlText w:val=""/>
      <w:lvlJc w:val="left"/>
    </w:lvl>
    <w:lvl w:ilvl="8" w:tplc="55AC32D0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2B224620"/>
    <w:lvl w:ilvl="0" w:tplc="DEF01E98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F86A216">
      <w:numFmt w:val="decimal"/>
      <w:lvlText w:val=""/>
      <w:lvlJc w:val="left"/>
    </w:lvl>
    <w:lvl w:ilvl="2" w:tplc="8CE49EFC">
      <w:numFmt w:val="decimal"/>
      <w:lvlText w:val=""/>
      <w:lvlJc w:val="left"/>
    </w:lvl>
    <w:lvl w:ilvl="3" w:tplc="D9A40098">
      <w:numFmt w:val="decimal"/>
      <w:lvlText w:val=""/>
      <w:lvlJc w:val="left"/>
    </w:lvl>
    <w:lvl w:ilvl="4" w:tplc="232A8422">
      <w:numFmt w:val="decimal"/>
      <w:lvlText w:val=""/>
      <w:lvlJc w:val="left"/>
    </w:lvl>
    <w:lvl w:ilvl="5" w:tplc="9D82F900">
      <w:numFmt w:val="decimal"/>
      <w:lvlText w:val=""/>
      <w:lvlJc w:val="left"/>
    </w:lvl>
    <w:lvl w:ilvl="6" w:tplc="3208D784">
      <w:numFmt w:val="decimal"/>
      <w:lvlText w:val=""/>
      <w:lvlJc w:val="left"/>
    </w:lvl>
    <w:lvl w:ilvl="7" w:tplc="7B5E5358">
      <w:numFmt w:val="decimal"/>
      <w:lvlText w:val=""/>
      <w:lvlJc w:val="left"/>
    </w:lvl>
    <w:lvl w:ilvl="8" w:tplc="A6825CB8">
      <w:numFmt w:val="decimal"/>
      <w:lvlText w:val=""/>
      <w:lvlJc w:val="left"/>
    </w:lvl>
  </w:abstractNum>
  <w:abstractNum w:abstractNumId="10" w15:restartNumberingAfterBreak="0">
    <w:nsid w:val="032852C8"/>
    <w:multiLevelType w:val="multilevel"/>
    <w:tmpl w:val="EC8AFF9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1" w15:restartNumberingAfterBreak="0">
    <w:nsid w:val="12B71FB6"/>
    <w:multiLevelType w:val="multilevel"/>
    <w:tmpl w:val="22FA2F0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2" w15:restartNumberingAfterBreak="0">
    <w:nsid w:val="20BD333C"/>
    <w:multiLevelType w:val="hybridMultilevel"/>
    <w:tmpl w:val="8FB8011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5102B"/>
    <w:multiLevelType w:val="hybridMultilevel"/>
    <w:tmpl w:val="DA604256"/>
    <w:lvl w:ilvl="0" w:tplc="4836CF44">
      <w:start w:val="1"/>
      <w:numFmt w:val="decimal"/>
      <w:lvlText w:val="Liite 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6A0622"/>
    <w:multiLevelType w:val="multilevel"/>
    <w:tmpl w:val="0F9E8D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0" w:hanging="37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32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72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3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8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280" w:hanging="2160"/>
      </w:pPr>
      <w:rPr>
        <w:rFonts w:hint="default"/>
      </w:rPr>
    </w:lvl>
  </w:abstractNum>
  <w:abstractNum w:abstractNumId="15" w15:restartNumberingAfterBreak="0">
    <w:nsid w:val="31140EBA"/>
    <w:multiLevelType w:val="multilevel"/>
    <w:tmpl w:val="22FA2F0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6" w15:restartNumberingAfterBreak="0">
    <w:nsid w:val="320222BE"/>
    <w:multiLevelType w:val="multilevel"/>
    <w:tmpl w:val="5146731A"/>
    <w:lvl w:ilvl="0">
      <w:start w:val="1"/>
      <w:numFmt w:val="decimal"/>
      <w:pStyle w:val="Otsikko1"/>
      <w:lvlText w:val="%1"/>
      <w:lvlJc w:val="left"/>
      <w:pPr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5570C68"/>
    <w:multiLevelType w:val="hybridMultilevel"/>
    <w:tmpl w:val="43F81062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F1D23"/>
    <w:multiLevelType w:val="hybridMultilevel"/>
    <w:tmpl w:val="D0F280FE"/>
    <w:lvl w:ilvl="0" w:tplc="59D80C3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0165B3"/>
    <w:multiLevelType w:val="hybridMultilevel"/>
    <w:tmpl w:val="8CBEB55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9C176D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24A584A"/>
    <w:multiLevelType w:val="hybridMultilevel"/>
    <w:tmpl w:val="9620BD3C"/>
    <w:lvl w:ilvl="0" w:tplc="1FD8E88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2160" w:hanging="360"/>
      </w:pPr>
    </w:lvl>
    <w:lvl w:ilvl="2" w:tplc="040B001B" w:tentative="1">
      <w:start w:val="1"/>
      <w:numFmt w:val="lowerRoman"/>
      <w:lvlText w:val="%3."/>
      <w:lvlJc w:val="right"/>
      <w:pPr>
        <w:ind w:left="2880" w:hanging="180"/>
      </w:pPr>
    </w:lvl>
    <w:lvl w:ilvl="3" w:tplc="040B000F" w:tentative="1">
      <w:start w:val="1"/>
      <w:numFmt w:val="decimal"/>
      <w:lvlText w:val="%4."/>
      <w:lvlJc w:val="left"/>
      <w:pPr>
        <w:ind w:left="3600" w:hanging="360"/>
      </w:pPr>
    </w:lvl>
    <w:lvl w:ilvl="4" w:tplc="040B0019" w:tentative="1">
      <w:start w:val="1"/>
      <w:numFmt w:val="lowerLetter"/>
      <w:lvlText w:val="%5."/>
      <w:lvlJc w:val="left"/>
      <w:pPr>
        <w:ind w:left="4320" w:hanging="360"/>
      </w:pPr>
    </w:lvl>
    <w:lvl w:ilvl="5" w:tplc="040B001B" w:tentative="1">
      <w:start w:val="1"/>
      <w:numFmt w:val="lowerRoman"/>
      <w:lvlText w:val="%6."/>
      <w:lvlJc w:val="right"/>
      <w:pPr>
        <w:ind w:left="5040" w:hanging="180"/>
      </w:pPr>
    </w:lvl>
    <w:lvl w:ilvl="6" w:tplc="040B000F" w:tentative="1">
      <w:start w:val="1"/>
      <w:numFmt w:val="decimal"/>
      <w:lvlText w:val="%7."/>
      <w:lvlJc w:val="left"/>
      <w:pPr>
        <w:ind w:left="5760" w:hanging="360"/>
      </w:pPr>
    </w:lvl>
    <w:lvl w:ilvl="7" w:tplc="040B0019" w:tentative="1">
      <w:start w:val="1"/>
      <w:numFmt w:val="lowerLetter"/>
      <w:lvlText w:val="%8."/>
      <w:lvlJc w:val="left"/>
      <w:pPr>
        <w:ind w:left="6480" w:hanging="360"/>
      </w:pPr>
    </w:lvl>
    <w:lvl w:ilvl="8" w:tplc="040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43C74C6"/>
    <w:multiLevelType w:val="hybridMultilevel"/>
    <w:tmpl w:val="2A74F938"/>
    <w:lvl w:ilvl="0" w:tplc="F6E2CA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F660A9"/>
    <w:multiLevelType w:val="multilevel"/>
    <w:tmpl w:val="3EBAF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5323F60"/>
    <w:multiLevelType w:val="hybridMultilevel"/>
    <w:tmpl w:val="7DF46300"/>
    <w:lvl w:ilvl="0" w:tplc="5BDED12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080" w:hanging="360"/>
      </w:pPr>
    </w:lvl>
    <w:lvl w:ilvl="2" w:tplc="040B001B" w:tentative="1">
      <w:start w:val="1"/>
      <w:numFmt w:val="lowerRoman"/>
      <w:lvlText w:val="%3."/>
      <w:lvlJc w:val="right"/>
      <w:pPr>
        <w:ind w:left="1800" w:hanging="180"/>
      </w:p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92189F"/>
    <w:multiLevelType w:val="hybridMultilevel"/>
    <w:tmpl w:val="100869B8"/>
    <w:lvl w:ilvl="0" w:tplc="55622CBE">
      <w:start w:val="1"/>
      <w:numFmt w:val="decimal"/>
      <w:suff w:val="space"/>
      <w:lvlText w:val="Liite 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980384"/>
    <w:multiLevelType w:val="hybridMultilevel"/>
    <w:tmpl w:val="040B001D"/>
    <w:lvl w:ilvl="0" w:tplc="6D189BD6">
      <w:start w:val="1"/>
      <w:numFmt w:val="decimal"/>
      <w:lvlText w:val="%1)"/>
      <w:lvlJc w:val="left"/>
      <w:pPr>
        <w:ind w:left="360" w:hanging="360"/>
      </w:pPr>
    </w:lvl>
    <w:lvl w:ilvl="1" w:tplc="FEEEBAF4">
      <w:start w:val="1"/>
      <w:numFmt w:val="lowerLetter"/>
      <w:lvlText w:val="%2)"/>
      <w:lvlJc w:val="left"/>
      <w:pPr>
        <w:ind w:left="720" w:hanging="360"/>
      </w:pPr>
    </w:lvl>
    <w:lvl w:ilvl="2" w:tplc="BF78D7A0">
      <w:start w:val="1"/>
      <w:numFmt w:val="lowerRoman"/>
      <w:lvlText w:val="%3)"/>
      <w:lvlJc w:val="left"/>
      <w:pPr>
        <w:ind w:left="1080" w:hanging="360"/>
      </w:pPr>
    </w:lvl>
    <w:lvl w:ilvl="3" w:tplc="978A05C2">
      <w:start w:val="1"/>
      <w:numFmt w:val="decimal"/>
      <w:lvlText w:val="(%4)"/>
      <w:lvlJc w:val="left"/>
      <w:pPr>
        <w:ind w:left="1440" w:hanging="360"/>
      </w:pPr>
    </w:lvl>
    <w:lvl w:ilvl="4" w:tplc="2D186A1C">
      <w:start w:val="1"/>
      <w:numFmt w:val="lowerLetter"/>
      <w:lvlText w:val="(%5)"/>
      <w:lvlJc w:val="left"/>
      <w:pPr>
        <w:ind w:left="1800" w:hanging="360"/>
      </w:pPr>
    </w:lvl>
    <w:lvl w:ilvl="5" w:tplc="0D96A9E2">
      <w:start w:val="1"/>
      <w:numFmt w:val="lowerRoman"/>
      <w:lvlText w:val="(%6)"/>
      <w:lvlJc w:val="left"/>
      <w:pPr>
        <w:ind w:left="2160" w:hanging="360"/>
      </w:pPr>
    </w:lvl>
    <w:lvl w:ilvl="6" w:tplc="BF9A2E98">
      <w:start w:val="1"/>
      <w:numFmt w:val="decimal"/>
      <w:lvlText w:val="%7."/>
      <w:lvlJc w:val="left"/>
      <w:pPr>
        <w:ind w:left="2520" w:hanging="360"/>
      </w:pPr>
    </w:lvl>
    <w:lvl w:ilvl="7" w:tplc="ED382510">
      <w:start w:val="1"/>
      <w:numFmt w:val="lowerLetter"/>
      <w:lvlText w:val="%8."/>
      <w:lvlJc w:val="left"/>
      <w:pPr>
        <w:ind w:left="2880" w:hanging="360"/>
      </w:pPr>
    </w:lvl>
    <w:lvl w:ilvl="8" w:tplc="2FDEDE6C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EB124A7"/>
    <w:multiLevelType w:val="hybridMultilevel"/>
    <w:tmpl w:val="ABC2A4D0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50E8E"/>
    <w:multiLevelType w:val="hybridMultilevel"/>
    <w:tmpl w:val="1C4A9B12"/>
    <w:lvl w:ilvl="0" w:tplc="F6E2CA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303C08"/>
    <w:multiLevelType w:val="hybridMultilevel"/>
    <w:tmpl w:val="631A42B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85C2C"/>
    <w:multiLevelType w:val="hybridMultilevel"/>
    <w:tmpl w:val="9D184B4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600096"/>
    <w:multiLevelType w:val="multilevel"/>
    <w:tmpl w:val="F28A1B30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2" w15:restartNumberingAfterBreak="0">
    <w:nsid w:val="6DF0536C"/>
    <w:multiLevelType w:val="multilevel"/>
    <w:tmpl w:val="840C2CD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7A1911"/>
    <w:multiLevelType w:val="hybridMultilevel"/>
    <w:tmpl w:val="991430C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7F5E99"/>
    <w:multiLevelType w:val="hybridMultilevel"/>
    <w:tmpl w:val="3994625E"/>
    <w:lvl w:ilvl="0" w:tplc="4A924B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3C32EB"/>
    <w:multiLevelType w:val="hybridMultilevel"/>
    <w:tmpl w:val="9C80661C"/>
    <w:lvl w:ilvl="0" w:tplc="B136F26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887475"/>
    <w:multiLevelType w:val="multilevel"/>
    <w:tmpl w:val="F28A1B30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7" w15:restartNumberingAfterBreak="0">
    <w:nsid w:val="7B3908B8"/>
    <w:multiLevelType w:val="hybridMultilevel"/>
    <w:tmpl w:val="7040DA60"/>
    <w:lvl w:ilvl="0" w:tplc="16EE033C">
      <w:start w:val="1"/>
      <w:numFmt w:val="decimal"/>
      <w:lvlText w:val="Liite 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7920682">
    <w:abstractNumId w:val="18"/>
  </w:num>
  <w:num w:numId="2" w16cid:durableId="1599408234">
    <w:abstractNumId w:val="23"/>
  </w:num>
  <w:num w:numId="3" w16cid:durableId="1447970131">
    <w:abstractNumId w:val="32"/>
  </w:num>
  <w:num w:numId="4" w16cid:durableId="340553204">
    <w:abstractNumId w:val="26"/>
  </w:num>
  <w:num w:numId="5" w16cid:durableId="1240671339">
    <w:abstractNumId w:val="30"/>
  </w:num>
  <w:num w:numId="6" w16cid:durableId="1307316135">
    <w:abstractNumId w:val="19"/>
  </w:num>
  <w:num w:numId="7" w16cid:durableId="1518230001">
    <w:abstractNumId w:val="27"/>
  </w:num>
  <w:num w:numId="8" w16cid:durableId="593783149">
    <w:abstractNumId w:val="28"/>
  </w:num>
  <w:num w:numId="9" w16cid:durableId="327633759">
    <w:abstractNumId w:val="22"/>
  </w:num>
  <w:num w:numId="10" w16cid:durableId="1235705632">
    <w:abstractNumId w:val="21"/>
  </w:num>
  <w:num w:numId="11" w16cid:durableId="258569286">
    <w:abstractNumId w:val="21"/>
    <w:lvlOverride w:ilvl="0">
      <w:startOverride w:val="1"/>
    </w:lvlOverride>
  </w:num>
  <w:num w:numId="12" w16cid:durableId="24183617">
    <w:abstractNumId w:val="10"/>
  </w:num>
  <w:num w:numId="13" w16cid:durableId="1190342034">
    <w:abstractNumId w:val="17"/>
  </w:num>
  <w:num w:numId="14" w16cid:durableId="1286617155">
    <w:abstractNumId w:val="11"/>
  </w:num>
  <w:num w:numId="15" w16cid:durableId="1646083847">
    <w:abstractNumId w:val="15"/>
  </w:num>
  <w:num w:numId="16" w16cid:durableId="1416199771">
    <w:abstractNumId w:val="34"/>
  </w:num>
  <w:num w:numId="17" w16cid:durableId="1457945628">
    <w:abstractNumId w:val="24"/>
  </w:num>
  <w:num w:numId="18" w16cid:durableId="912468804">
    <w:abstractNumId w:val="35"/>
  </w:num>
  <w:num w:numId="19" w16cid:durableId="1947539976">
    <w:abstractNumId w:val="14"/>
  </w:num>
  <w:num w:numId="20" w16cid:durableId="408116048">
    <w:abstractNumId w:val="36"/>
  </w:num>
  <w:num w:numId="21" w16cid:durableId="1760909486">
    <w:abstractNumId w:val="31"/>
  </w:num>
  <w:num w:numId="22" w16cid:durableId="441993577">
    <w:abstractNumId w:val="25"/>
  </w:num>
  <w:num w:numId="23" w16cid:durableId="1056127628">
    <w:abstractNumId w:val="12"/>
  </w:num>
  <w:num w:numId="24" w16cid:durableId="1846551366">
    <w:abstractNumId w:val="16"/>
  </w:num>
  <w:num w:numId="25" w16cid:durableId="927926403">
    <w:abstractNumId w:val="37"/>
  </w:num>
  <w:num w:numId="26" w16cid:durableId="629285699">
    <w:abstractNumId w:val="13"/>
  </w:num>
  <w:num w:numId="27" w16cid:durableId="930968546">
    <w:abstractNumId w:val="33"/>
  </w:num>
  <w:num w:numId="28" w16cid:durableId="524903168">
    <w:abstractNumId w:val="9"/>
  </w:num>
  <w:num w:numId="29" w16cid:durableId="32383822">
    <w:abstractNumId w:val="7"/>
  </w:num>
  <w:num w:numId="30" w16cid:durableId="2018194939">
    <w:abstractNumId w:val="6"/>
  </w:num>
  <w:num w:numId="31" w16cid:durableId="867177799">
    <w:abstractNumId w:val="5"/>
  </w:num>
  <w:num w:numId="32" w16cid:durableId="660042429">
    <w:abstractNumId w:val="4"/>
  </w:num>
  <w:num w:numId="33" w16cid:durableId="838471403">
    <w:abstractNumId w:val="8"/>
  </w:num>
  <w:num w:numId="34" w16cid:durableId="719086454">
    <w:abstractNumId w:val="3"/>
  </w:num>
  <w:num w:numId="35" w16cid:durableId="865748395">
    <w:abstractNumId w:val="2"/>
  </w:num>
  <w:num w:numId="36" w16cid:durableId="1444812767">
    <w:abstractNumId w:val="1"/>
  </w:num>
  <w:num w:numId="37" w16cid:durableId="2091151379">
    <w:abstractNumId w:val="0"/>
  </w:num>
  <w:num w:numId="38" w16cid:durableId="627473615">
    <w:abstractNumId w:val="29"/>
  </w:num>
  <w:num w:numId="39" w16cid:durableId="393263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SortMethod w:val="0000"/>
  <w:documentProtection w:edit="readOnly" w:enforcement="0"/>
  <w:defaultTabStop w:val="1304"/>
  <w:autoHyphenation/>
  <w:consecutiveHyphenLimit w:val="3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3A7"/>
    <w:rsid w:val="00004644"/>
    <w:rsid w:val="00004E52"/>
    <w:rsid w:val="000054C0"/>
    <w:rsid w:val="000073C7"/>
    <w:rsid w:val="000107CB"/>
    <w:rsid w:val="00011551"/>
    <w:rsid w:val="0001273A"/>
    <w:rsid w:val="00013B32"/>
    <w:rsid w:val="00014C14"/>
    <w:rsid w:val="00016333"/>
    <w:rsid w:val="00016973"/>
    <w:rsid w:val="00017DF5"/>
    <w:rsid w:val="0003045D"/>
    <w:rsid w:val="000320C7"/>
    <w:rsid w:val="00042B5C"/>
    <w:rsid w:val="00043DC5"/>
    <w:rsid w:val="000446C3"/>
    <w:rsid w:val="00044E92"/>
    <w:rsid w:val="00050096"/>
    <w:rsid w:val="00052D1D"/>
    <w:rsid w:val="00054018"/>
    <w:rsid w:val="00055E9F"/>
    <w:rsid w:val="00062799"/>
    <w:rsid w:val="0006305A"/>
    <w:rsid w:val="000642D0"/>
    <w:rsid w:val="00066995"/>
    <w:rsid w:val="00069929"/>
    <w:rsid w:val="000706C7"/>
    <w:rsid w:val="00071568"/>
    <w:rsid w:val="000722FD"/>
    <w:rsid w:val="00072B1F"/>
    <w:rsid w:val="00074D7D"/>
    <w:rsid w:val="00077B69"/>
    <w:rsid w:val="000860CA"/>
    <w:rsid w:val="00091716"/>
    <w:rsid w:val="000919E8"/>
    <w:rsid w:val="0009234A"/>
    <w:rsid w:val="00094175"/>
    <w:rsid w:val="000964C3"/>
    <w:rsid w:val="00096CAF"/>
    <w:rsid w:val="000A453A"/>
    <w:rsid w:val="000A495C"/>
    <w:rsid w:val="000A6F4C"/>
    <w:rsid w:val="000B6A78"/>
    <w:rsid w:val="000B6E42"/>
    <w:rsid w:val="000C125C"/>
    <w:rsid w:val="000C2C4D"/>
    <w:rsid w:val="000C3E91"/>
    <w:rsid w:val="000C5A7A"/>
    <w:rsid w:val="000C7B77"/>
    <w:rsid w:val="000E29D1"/>
    <w:rsid w:val="000E48D3"/>
    <w:rsid w:val="000E4B31"/>
    <w:rsid w:val="000E7531"/>
    <w:rsid w:val="000E78B5"/>
    <w:rsid w:val="000F0BF5"/>
    <w:rsid w:val="000F14A1"/>
    <w:rsid w:val="000F5244"/>
    <w:rsid w:val="000F531E"/>
    <w:rsid w:val="000F6AEA"/>
    <w:rsid w:val="00100979"/>
    <w:rsid w:val="00100B3E"/>
    <w:rsid w:val="00100D56"/>
    <w:rsid w:val="00104A9F"/>
    <w:rsid w:val="001077C2"/>
    <w:rsid w:val="00111400"/>
    <w:rsid w:val="00115726"/>
    <w:rsid w:val="00115876"/>
    <w:rsid w:val="00116F3D"/>
    <w:rsid w:val="00117EFF"/>
    <w:rsid w:val="001204EB"/>
    <w:rsid w:val="00121471"/>
    <w:rsid w:val="00123E0F"/>
    <w:rsid w:val="00124277"/>
    <w:rsid w:val="001242D1"/>
    <w:rsid w:val="00125552"/>
    <w:rsid w:val="00126A20"/>
    <w:rsid w:val="00130B6E"/>
    <w:rsid w:val="0013258F"/>
    <w:rsid w:val="00134733"/>
    <w:rsid w:val="001368BB"/>
    <w:rsid w:val="00137590"/>
    <w:rsid w:val="00140C79"/>
    <w:rsid w:val="00141484"/>
    <w:rsid w:val="001446DE"/>
    <w:rsid w:val="00151CCD"/>
    <w:rsid w:val="00154B4A"/>
    <w:rsid w:val="00155890"/>
    <w:rsid w:val="00155D3A"/>
    <w:rsid w:val="00156A42"/>
    <w:rsid w:val="00160592"/>
    <w:rsid w:val="00161AFB"/>
    <w:rsid w:val="001660DC"/>
    <w:rsid w:val="00167580"/>
    <w:rsid w:val="00167609"/>
    <w:rsid w:val="00167768"/>
    <w:rsid w:val="00171BA7"/>
    <w:rsid w:val="00174B7C"/>
    <w:rsid w:val="001753C7"/>
    <w:rsid w:val="001759D2"/>
    <w:rsid w:val="00177E75"/>
    <w:rsid w:val="00180EDE"/>
    <w:rsid w:val="0018103D"/>
    <w:rsid w:val="00181FE6"/>
    <w:rsid w:val="00183968"/>
    <w:rsid w:val="00183F63"/>
    <w:rsid w:val="001844E9"/>
    <w:rsid w:val="00187070"/>
    <w:rsid w:val="00190A2D"/>
    <w:rsid w:val="00192F3C"/>
    <w:rsid w:val="0019529B"/>
    <w:rsid w:val="00197222"/>
    <w:rsid w:val="001A0CE3"/>
    <w:rsid w:val="001A2C79"/>
    <w:rsid w:val="001A5545"/>
    <w:rsid w:val="001B070E"/>
    <w:rsid w:val="001B34C8"/>
    <w:rsid w:val="001B3F97"/>
    <w:rsid w:val="001B41CC"/>
    <w:rsid w:val="001B437E"/>
    <w:rsid w:val="001B70D0"/>
    <w:rsid w:val="001C1C56"/>
    <w:rsid w:val="001C1ECB"/>
    <w:rsid w:val="001C30E3"/>
    <w:rsid w:val="001C3C89"/>
    <w:rsid w:val="001C5D8E"/>
    <w:rsid w:val="001C7FDF"/>
    <w:rsid w:val="001D2DC5"/>
    <w:rsid w:val="001D3E06"/>
    <w:rsid w:val="001D48C0"/>
    <w:rsid w:val="001D7BE2"/>
    <w:rsid w:val="001E13CF"/>
    <w:rsid w:val="001E3EDE"/>
    <w:rsid w:val="001E3F77"/>
    <w:rsid w:val="001E5559"/>
    <w:rsid w:val="001E78E3"/>
    <w:rsid w:val="001F0DBF"/>
    <w:rsid w:val="001F5142"/>
    <w:rsid w:val="001F6724"/>
    <w:rsid w:val="001F78E7"/>
    <w:rsid w:val="001F7D71"/>
    <w:rsid w:val="001F7E7C"/>
    <w:rsid w:val="00202D9F"/>
    <w:rsid w:val="0020639B"/>
    <w:rsid w:val="002064B5"/>
    <w:rsid w:val="00212D7B"/>
    <w:rsid w:val="00215501"/>
    <w:rsid w:val="00224F7F"/>
    <w:rsid w:val="00226AE3"/>
    <w:rsid w:val="00232E0D"/>
    <w:rsid w:val="00234469"/>
    <w:rsid w:val="00234748"/>
    <w:rsid w:val="0023782C"/>
    <w:rsid w:val="002417F0"/>
    <w:rsid w:val="0024223C"/>
    <w:rsid w:val="00242901"/>
    <w:rsid w:val="002445EE"/>
    <w:rsid w:val="0025246C"/>
    <w:rsid w:val="00257821"/>
    <w:rsid w:val="00257DB4"/>
    <w:rsid w:val="002610B6"/>
    <w:rsid w:val="00262A9E"/>
    <w:rsid w:val="00263330"/>
    <w:rsid w:val="00263F8D"/>
    <w:rsid w:val="00264A19"/>
    <w:rsid w:val="00264F59"/>
    <w:rsid w:val="00270667"/>
    <w:rsid w:val="00270C24"/>
    <w:rsid w:val="0027123F"/>
    <w:rsid w:val="002739B8"/>
    <w:rsid w:val="00275EED"/>
    <w:rsid w:val="00276E8D"/>
    <w:rsid w:val="0028312F"/>
    <w:rsid w:val="002902D6"/>
    <w:rsid w:val="002916BA"/>
    <w:rsid w:val="002924EB"/>
    <w:rsid w:val="00292DE3"/>
    <w:rsid w:val="00294108"/>
    <w:rsid w:val="002A1601"/>
    <w:rsid w:val="002A1B0F"/>
    <w:rsid w:val="002A43E2"/>
    <w:rsid w:val="002A4B4F"/>
    <w:rsid w:val="002A5576"/>
    <w:rsid w:val="002A6034"/>
    <w:rsid w:val="002B06C9"/>
    <w:rsid w:val="002B2452"/>
    <w:rsid w:val="002B676B"/>
    <w:rsid w:val="002B69ED"/>
    <w:rsid w:val="002B7295"/>
    <w:rsid w:val="002C00C0"/>
    <w:rsid w:val="002C3FEF"/>
    <w:rsid w:val="002C55FC"/>
    <w:rsid w:val="002D3C18"/>
    <w:rsid w:val="002D63C8"/>
    <w:rsid w:val="002E5DD7"/>
    <w:rsid w:val="002E5F66"/>
    <w:rsid w:val="002F1CB9"/>
    <w:rsid w:val="002F20AC"/>
    <w:rsid w:val="002F37B4"/>
    <w:rsid w:val="002F4301"/>
    <w:rsid w:val="002F4890"/>
    <w:rsid w:val="002F4C53"/>
    <w:rsid w:val="002F56EF"/>
    <w:rsid w:val="002F63EB"/>
    <w:rsid w:val="00302794"/>
    <w:rsid w:val="0030298D"/>
    <w:rsid w:val="003072AB"/>
    <w:rsid w:val="0032014B"/>
    <w:rsid w:val="00324005"/>
    <w:rsid w:val="00325173"/>
    <w:rsid w:val="003255A1"/>
    <w:rsid w:val="003274A5"/>
    <w:rsid w:val="00332648"/>
    <w:rsid w:val="00332941"/>
    <w:rsid w:val="00333439"/>
    <w:rsid w:val="0033481D"/>
    <w:rsid w:val="00334B51"/>
    <w:rsid w:val="00335D05"/>
    <w:rsid w:val="00337C17"/>
    <w:rsid w:val="003403C1"/>
    <w:rsid w:val="00342183"/>
    <w:rsid w:val="00346E5D"/>
    <w:rsid w:val="0035226B"/>
    <w:rsid w:val="0035733C"/>
    <w:rsid w:val="00357444"/>
    <w:rsid w:val="00360EC7"/>
    <w:rsid w:val="003617CD"/>
    <w:rsid w:val="00362349"/>
    <w:rsid w:val="00363452"/>
    <w:rsid w:val="00373282"/>
    <w:rsid w:val="00373AE3"/>
    <w:rsid w:val="003772DD"/>
    <w:rsid w:val="00377F38"/>
    <w:rsid w:val="003837C1"/>
    <w:rsid w:val="00384A4A"/>
    <w:rsid w:val="00390AE8"/>
    <w:rsid w:val="00391386"/>
    <w:rsid w:val="00393695"/>
    <w:rsid w:val="00393791"/>
    <w:rsid w:val="003A03DF"/>
    <w:rsid w:val="003A3D56"/>
    <w:rsid w:val="003A581F"/>
    <w:rsid w:val="003A74CA"/>
    <w:rsid w:val="003B25F6"/>
    <w:rsid w:val="003B285D"/>
    <w:rsid w:val="003B2A05"/>
    <w:rsid w:val="003B370F"/>
    <w:rsid w:val="003B746F"/>
    <w:rsid w:val="003C1A16"/>
    <w:rsid w:val="003C673B"/>
    <w:rsid w:val="003C6BE6"/>
    <w:rsid w:val="003C7AE8"/>
    <w:rsid w:val="003D1545"/>
    <w:rsid w:val="003D1C31"/>
    <w:rsid w:val="003D2BDC"/>
    <w:rsid w:val="003D3422"/>
    <w:rsid w:val="003D49BD"/>
    <w:rsid w:val="003D5685"/>
    <w:rsid w:val="003D6423"/>
    <w:rsid w:val="003D6A06"/>
    <w:rsid w:val="003E0724"/>
    <w:rsid w:val="003E2737"/>
    <w:rsid w:val="003E29A3"/>
    <w:rsid w:val="003F3689"/>
    <w:rsid w:val="003F41FF"/>
    <w:rsid w:val="003F7F1F"/>
    <w:rsid w:val="004003C9"/>
    <w:rsid w:val="00400622"/>
    <w:rsid w:val="0040073D"/>
    <w:rsid w:val="00401C44"/>
    <w:rsid w:val="00404B23"/>
    <w:rsid w:val="00413C62"/>
    <w:rsid w:val="00415C25"/>
    <w:rsid w:val="00417823"/>
    <w:rsid w:val="00422232"/>
    <w:rsid w:val="00422958"/>
    <w:rsid w:val="004236EF"/>
    <w:rsid w:val="004312A6"/>
    <w:rsid w:val="0043264E"/>
    <w:rsid w:val="004330F9"/>
    <w:rsid w:val="004441FC"/>
    <w:rsid w:val="004464EA"/>
    <w:rsid w:val="00446EF6"/>
    <w:rsid w:val="0045147C"/>
    <w:rsid w:val="004523C8"/>
    <w:rsid w:val="00452B7D"/>
    <w:rsid w:val="004574DC"/>
    <w:rsid w:val="00462249"/>
    <w:rsid w:val="004622F4"/>
    <w:rsid w:val="004644AC"/>
    <w:rsid w:val="004650E5"/>
    <w:rsid w:val="00465996"/>
    <w:rsid w:val="00466121"/>
    <w:rsid w:val="004666C1"/>
    <w:rsid w:val="004710A8"/>
    <w:rsid w:val="004739E2"/>
    <w:rsid w:val="00473ECF"/>
    <w:rsid w:val="0047441F"/>
    <w:rsid w:val="0047492C"/>
    <w:rsid w:val="00474C88"/>
    <w:rsid w:val="004753D9"/>
    <w:rsid w:val="00481ABD"/>
    <w:rsid w:val="004865AB"/>
    <w:rsid w:val="0049471F"/>
    <w:rsid w:val="004955A5"/>
    <w:rsid w:val="004958F1"/>
    <w:rsid w:val="00496EF1"/>
    <w:rsid w:val="004A457A"/>
    <w:rsid w:val="004A457E"/>
    <w:rsid w:val="004A4B2A"/>
    <w:rsid w:val="004A5FB6"/>
    <w:rsid w:val="004A651C"/>
    <w:rsid w:val="004B30A1"/>
    <w:rsid w:val="004B381A"/>
    <w:rsid w:val="004C0F42"/>
    <w:rsid w:val="004C3D82"/>
    <w:rsid w:val="004C4743"/>
    <w:rsid w:val="004C58B9"/>
    <w:rsid w:val="004C764A"/>
    <w:rsid w:val="004D287B"/>
    <w:rsid w:val="004D64BB"/>
    <w:rsid w:val="004E1A02"/>
    <w:rsid w:val="004E591B"/>
    <w:rsid w:val="004F2E63"/>
    <w:rsid w:val="005016B7"/>
    <w:rsid w:val="0050619D"/>
    <w:rsid w:val="0051034F"/>
    <w:rsid w:val="00510438"/>
    <w:rsid w:val="0051149F"/>
    <w:rsid w:val="0051211F"/>
    <w:rsid w:val="00512DF3"/>
    <w:rsid w:val="00514822"/>
    <w:rsid w:val="00514CC4"/>
    <w:rsid w:val="00517AEF"/>
    <w:rsid w:val="00517AF2"/>
    <w:rsid w:val="00520772"/>
    <w:rsid w:val="005253D8"/>
    <w:rsid w:val="00527965"/>
    <w:rsid w:val="005301B3"/>
    <w:rsid w:val="005329C1"/>
    <w:rsid w:val="00534424"/>
    <w:rsid w:val="00536351"/>
    <w:rsid w:val="005372CF"/>
    <w:rsid w:val="0054126B"/>
    <w:rsid w:val="005435F6"/>
    <w:rsid w:val="005448EB"/>
    <w:rsid w:val="00546534"/>
    <w:rsid w:val="00546C80"/>
    <w:rsid w:val="0054768D"/>
    <w:rsid w:val="00551B21"/>
    <w:rsid w:val="005535F6"/>
    <w:rsid w:val="005561F0"/>
    <w:rsid w:val="0055742F"/>
    <w:rsid w:val="00560194"/>
    <w:rsid w:val="0056141D"/>
    <w:rsid w:val="005629B3"/>
    <w:rsid w:val="00562AA8"/>
    <w:rsid w:val="005643B0"/>
    <w:rsid w:val="00564A61"/>
    <w:rsid w:val="0056618C"/>
    <w:rsid w:val="0056647B"/>
    <w:rsid w:val="00567614"/>
    <w:rsid w:val="00570E92"/>
    <w:rsid w:val="005713A7"/>
    <w:rsid w:val="00571E4A"/>
    <w:rsid w:val="00574475"/>
    <w:rsid w:val="00574648"/>
    <w:rsid w:val="00575C51"/>
    <w:rsid w:val="00576405"/>
    <w:rsid w:val="00580AE9"/>
    <w:rsid w:val="00580D57"/>
    <w:rsid w:val="0058148B"/>
    <w:rsid w:val="005913E5"/>
    <w:rsid w:val="005915D6"/>
    <w:rsid w:val="005A4925"/>
    <w:rsid w:val="005A63F7"/>
    <w:rsid w:val="005B0711"/>
    <w:rsid w:val="005B121F"/>
    <w:rsid w:val="005B1701"/>
    <w:rsid w:val="005B2D56"/>
    <w:rsid w:val="005B3070"/>
    <w:rsid w:val="005B3185"/>
    <w:rsid w:val="005B3EBF"/>
    <w:rsid w:val="005B7EC9"/>
    <w:rsid w:val="005C14BB"/>
    <w:rsid w:val="005C3A48"/>
    <w:rsid w:val="005C4E3D"/>
    <w:rsid w:val="005C53E5"/>
    <w:rsid w:val="005D0822"/>
    <w:rsid w:val="005D25C3"/>
    <w:rsid w:val="005D332D"/>
    <w:rsid w:val="005D3B9D"/>
    <w:rsid w:val="005D3DA5"/>
    <w:rsid w:val="005E033E"/>
    <w:rsid w:val="005E07C4"/>
    <w:rsid w:val="005E3550"/>
    <w:rsid w:val="005E6D01"/>
    <w:rsid w:val="005E7143"/>
    <w:rsid w:val="005F1130"/>
    <w:rsid w:val="005F127C"/>
    <w:rsid w:val="005F1A52"/>
    <w:rsid w:val="005F59D9"/>
    <w:rsid w:val="005F6037"/>
    <w:rsid w:val="005F6633"/>
    <w:rsid w:val="00602BD9"/>
    <w:rsid w:val="00606E2F"/>
    <w:rsid w:val="00610785"/>
    <w:rsid w:val="0061275E"/>
    <w:rsid w:val="00612A66"/>
    <w:rsid w:val="0061689D"/>
    <w:rsid w:val="00616A56"/>
    <w:rsid w:val="006219F6"/>
    <w:rsid w:val="006262D6"/>
    <w:rsid w:val="006300B6"/>
    <w:rsid w:val="00633459"/>
    <w:rsid w:val="00634739"/>
    <w:rsid w:val="00635B8D"/>
    <w:rsid w:val="00637159"/>
    <w:rsid w:val="00641630"/>
    <w:rsid w:val="0064242C"/>
    <w:rsid w:val="00643DA0"/>
    <w:rsid w:val="00643FF9"/>
    <w:rsid w:val="006460AE"/>
    <w:rsid w:val="006468B9"/>
    <w:rsid w:val="00652B09"/>
    <w:rsid w:val="00654AEB"/>
    <w:rsid w:val="0066154C"/>
    <w:rsid w:val="006673A1"/>
    <w:rsid w:val="00670C27"/>
    <w:rsid w:val="006723A3"/>
    <w:rsid w:val="006735A8"/>
    <w:rsid w:val="00674A17"/>
    <w:rsid w:val="00675CB3"/>
    <w:rsid w:val="00677D3F"/>
    <w:rsid w:val="00677FCF"/>
    <w:rsid w:val="00682035"/>
    <w:rsid w:val="006874D8"/>
    <w:rsid w:val="00690C1F"/>
    <w:rsid w:val="00691307"/>
    <w:rsid w:val="0069174D"/>
    <w:rsid w:val="0069364F"/>
    <w:rsid w:val="006A001E"/>
    <w:rsid w:val="006A23A2"/>
    <w:rsid w:val="006A2A1A"/>
    <w:rsid w:val="006A31DD"/>
    <w:rsid w:val="006A3D4F"/>
    <w:rsid w:val="006A5B90"/>
    <w:rsid w:val="006A6782"/>
    <w:rsid w:val="006B032E"/>
    <w:rsid w:val="006B0DEA"/>
    <w:rsid w:val="006B24FD"/>
    <w:rsid w:val="006B26BD"/>
    <w:rsid w:val="006B2951"/>
    <w:rsid w:val="006B6306"/>
    <w:rsid w:val="006B68D8"/>
    <w:rsid w:val="006C0174"/>
    <w:rsid w:val="006C6E81"/>
    <w:rsid w:val="006C6EC3"/>
    <w:rsid w:val="006D2E34"/>
    <w:rsid w:val="006D51E7"/>
    <w:rsid w:val="006E1CF5"/>
    <w:rsid w:val="006E2EF3"/>
    <w:rsid w:val="006F20E2"/>
    <w:rsid w:val="006F4826"/>
    <w:rsid w:val="006F58EC"/>
    <w:rsid w:val="00701121"/>
    <w:rsid w:val="007012DC"/>
    <w:rsid w:val="00701321"/>
    <w:rsid w:val="007052C2"/>
    <w:rsid w:val="0070589A"/>
    <w:rsid w:val="00705A3D"/>
    <w:rsid w:val="00706221"/>
    <w:rsid w:val="00710C9C"/>
    <w:rsid w:val="00712E31"/>
    <w:rsid w:val="007156C8"/>
    <w:rsid w:val="0071788B"/>
    <w:rsid w:val="007227DD"/>
    <w:rsid w:val="00725AC4"/>
    <w:rsid w:val="00731469"/>
    <w:rsid w:val="00733EEB"/>
    <w:rsid w:val="00734A97"/>
    <w:rsid w:val="00735EA0"/>
    <w:rsid w:val="00736769"/>
    <w:rsid w:val="00737D7E"/>
    <w:rsid w:val="00740A18"/>
    <w:rsid w:val="00741944"/>
    <w:rsid w:val="00742812"/>
    <w:rsid w:val="0074339C"/>
    <w:rsid w:val="00743E76"/>
    <w:rsid w:val="00745E71"/>
    <w:rsid w:val="00747DA5"/>
    <w:rsid w:val="00750CC5"/>
    <w:rsid w:val="007513C7"/>
    <w:rsid w:val="0075320C"/>
    <w:rsid w:val="007550E1"/>
    <w:rsid w:val="007577AE"/>
    <w:rsid w:val="007669BE"/>
    <w:rsid w:val="00766B4A"/>
    <w:rsid w:val="007678AE"/>
    <w:rsid w:val="007807B5"/>
    <w:rsid w:val="00784CEC"/>
    <w:rsid w:val="00786BE4"/>
    <w:rsid w:val="00794D86"/>
    <w:rsid w:val="00795459"/>
    <w:rsid w:val="00796AB5"/>
    <w:rsid w:val="007A0958"/>
    <w:rsid w:val="007A5128"/>
    <w:rsid w:val="007A5821"/>
    <w:rsid w:val="007A73F8"/>
    <w:rsid w:val="007A7E6F"/>
    <w:rsid w:val="007B27E3"/>
    <w:rsid w:val="007B2D18"/>
    <w:rsid w:val="007B6427"/>
    <w:rsid w:val="007B6B52"/>
    <w:rsid w:val="007B7A9D"/>
    <w:rsid w:val="007C0F49"/>
    <w:rsid w:val="007C2CEA"/>
    <w:rsid w:val="007D0AEE"/>
    <w:rsid w:val="007E00A7"/>
    <w:rsid w:val="007E1145"/>
    <w:rsid w:val="007E3C40"/>
    <w:rsid w:val="007E6969"/>
    <w:rsid w:val="007E70CD"/>
    <w:rsid w:val="007F15FD"/>
    <w:rsid w:val="007F25DF"/>
    <w:rsid w:val="007F2C91"/>
    <w:rsid w:val="007F45AA"/>
    <w:rsid w:val="007F5AEB"/>
    <w:rsid w:val="007F5EB3"/>
    <w:rsid w:val="00800B37"/>
    <w:rsid w:val="00802C53"/>
    <w:rsid w:val="00804FCB"/>
    <w:rsid w:val="0080572A"/>
    <w:rsid w:val="008072DE"/>
    <w:rsid w:val="008073FA"/>
    <w:rsid w:val="008128E8"/>
    <w:rsid w:val="008129B9"/>
    <w:rsid w:val="008131FC"/>
    <w:rsid w:val="008210E3"/>
    <w:rsid w:val="00821439"/>
    <w:rsid w:val="00824A23"/>
    <w:rsid w:val="00825FED"/>
    <w:rsid w:val="00834065"/>
    <w:rsid w:val="00834209"/>
    <w:rsid w:val="0083478F"/>
    <w:rsid w:val="00840534"/>
    <w:rsid w:val="00840760"/>
    <w:rsid w:val="00840B45"/>
    <w:rsid w:val="00840EC5"/>
    <w:rsid w:val="00841333"/>
    <w:rsid w:val="008426C1"/>
    <w:rsid w:val="00843065"/>
    <w:rsid w:val="0084343F"/>
    <w:rsid w:val="00844C6C"/>
    <w:rsid w:val="00850C1B"/>
    <w:rsid w:val="008531E2"/>
    <w:rsid w:val="00853269"/>
    <w:rsid w:val="0085351A"/>
    <w:rsid w:val="008539C9"/>
    <w:rsid w:val="00853F51"/>
    <w:rsid w:val="00861905"/>
    <w:rsid w:val="00862A92"/>
    <w:rsid w:val="008660B9"/>
    <w:rsid w:val="00876DC4"/>
    <w:rsid w:val="00877956"/>
    <w:rsid w:val="00880298"/>
    <w:rsid w:val="008862B2"/>
    <w:rsid w:val="00890A41"/>
    <w:rsid w:val="00891A1F"/>
    <w:rsid w:val="00893194"/>
    <w:rsid w:val="008933BA"/>
    <w:rsid w:val="008955D1"/>
    <w:rsid w:val="0089690C"/>
    <w:rsid w:val="008A30DA"/>
    <w:rsid w:val="008A579B"/>
    <w:rsid w:val="008A67DB"/>
    <w:rsid w:val="008B137C"/>
    <w:rsid w:val="008B61E0"/>
    <w:rsid w:val="008C22D4"/>
    <w:rsid w:val="008C3364"/>
    <w:rsid w:val="008C4EDC"/>
    <w:rsid w:val="008C7CAE"/>
    <w:rsid w:val="008D285B"/>
    <w:rsid w:val="008D301A"/>
    <w:rsid w:val="008E0194"/>
    <w:rsid w:val="008E1D38"/>
    <w:rsid w:val="008E48D2"/>
    <w:rsid w:val="008E5325"/>
    <w:rsid w:val="008E6EC1"/>
    <w:rsid w:val="008F11D6"/>
    <w:rsid w:val="008F685F"/>
    <w:rsid w:val="0090224D"/>
    <w:rsid w:val="0091258C"/>
    <w:rsid w:val="009126AC"/>
    <w:rsid w:val="00923111"/>
    <w:rsid w:val="00931C1F"/>
    <w:rsid w:val="00940F6D"/>
    <w:rsid w:val="00945914"/>
    <w:rsid w:val="00952780"/>
    <w:rsid w:val="00957BF9"/>
    <w:rsid w:val="0096147B"/>
    <w:rsid w:val="00963A80"/>
    <w:rsid w:val="00965F0A"/>
    <w:rsid w:val="00974F3E"/>
    <w:rsid w:val="00975B3F"/>
    <w:rsid w:val="00975C79"/>
    <w:rsid w:val="00981E73"/>
    <w:rsid w:val="00985257"/>
    <w:rsid w:val="00986331"/>
    <w:rsid w:val="009902D1"/>
    <w:rsid w:val="00993120"/>
    <w:rsid w:val="009946BB"/>
    <w:rsid w:val="009A0079"/>
    <w:rsid w:val="009A0BC8"/>
    <w:rsid w:val="009A1B21"/>
    <w:rsid w:val="009A5414"/>
    <w:rsid w:val="009A6525"/>
    <w:rsid w:val="009A7273"/>
    <w:rsid w:val="009B5314"/>
    <w:rsid w:val="009B5325"/>
    <w:rsid w:val="009C1CA6"/>
    <w:rsid w:val="009C229D"/>
    <w:rsid w:val="009C2BF4"/>
    <w:rsid w:val="009C4F61"/>
    <w:rsid w:val="009C69F2"/>
    <w:rsid w:val="009C77A8"/>
    <w:rsid w:val="009D2438"/>
    <w:rsid w:val="009D2D77"/>
    <w:rsid w:val="009D55B7"/>
    <w:rsid w:val="009D7153"/>
    <w:rsid w:val="009D7834"/>
    <w:rsid w:val="009E33DE"/>
    <w:rsid w:val="009E50C9"/>
    <w:rsid w:val="009E5FEB"/>
    <w:rsid w:val="009F1084"/>
    <w:rsid w:val="009F2EA1"/>
    <w:rsid w:val="009F328D"/>
    <w:rsid w:val="009F48EE"/>
    <w:rsid w:val="009F63D2"/>
    <w:rsid w:val="009F6441"/>
    <w:rsid w:val="00A02EAC"/>
    <w:rsid w:val="00A02FD9"/>
    <w:rsid w:val="00A03995"/>
    <w:rsid w:val="00A04259"/>
    <w:rsid w:val="00A04C9B"/>
    <w:rsid w:val="00A1155B"/>
    <w:rsid w:val="00A11F6A"/>
    <w:rsid w:val="00A12435"/>
    <w:rsid w:val="00A128AB"/>
    <w:rsid w:val="00A1558D"/>
    <w:rsid w:val="00A25B15"/>
    <w:rsid w:val="00A273D4"/>
    <w:rsid w:val="00A316B3"/>
    <w:rsid w:val="00A37FFB"/>
    <w:rsid w:val="00A40F4C"/>
    <w:rsid w:val="00A44A4F"/>
    <w:rsid w:val="00A46B18"/>
    <w:rsid w:val="00A5523A"/>
    <w:rsid w:val="00A557C6"/>
    <w:rsid w:val="00A62979"/>
    <w:rsid w:val="00A65D2F"/>
    <w:rsid w:val="00A65E67"/>
    <w:rsid w:val="00A6737F"/>
    <w:rsid w:val="00A67A4F"/>
    <w:rsid w:val="00A736B6"/>
    <w:rsid w:val="00A74AB4"/>
    <w:rsid w:val="00A74F1E"/>
    <w:rsid w:val="00A7584E"/>
    <w:rsid w:val="00A75A7B"/>
    <w:rsid w:val="00A764D6"/>
    <w:rsid w:val="00A83B52"/>
    <w:rsid w:val="00A85CA9"/>
    <w:rsid w:val="00A86868"/>
    <w:rsid w:val="00A8786E"/>
    <w:rsid w:val="00A944C4"/>
    <w:rsid w:val="00A97395"/>
    <w:rsid w:val="00AA0963"/>
    <w:rsid w:val="00AA1156"/>
    <w:rsid w:val="00AA1946"/>
    <w:rsid w:val="00AA79EA"/>
    <w:rsid w:val="00AB2429"/>
    <w:rsid w:val="00AB2C13"/>
    <w:rsid w:val="00AB2F95"/>
    <w:rsid w:val="00AB457A"/>
    <w:rsid w:val="00AB46CD"/>
    <w:rsid w:val="00AB4B00"/>
    <w:rsid w:val="00AC0315"/>
    <w:rsid w:val="00AC1B71"/>
    <w:rsid w:val="00AC3D9D"/>
    <w:rsid w:val="00AC4580"/>
    <w:rsid w:val="00AC675B"/>
    <w:rsid w:val="00AC73F8"/>
    <w:rsid w:val="00AD3D9A"/>
    <w:rsid w:val="00AD3FBD"/>
    <w:rsid w:val="00AD5276"/>
    <w:rsid w:val="00AD65EB"/>
    <w:rsid w:val="00AD7CB4"/>
    <w:rsid w:val="00AE0A1D"/>
    <w:rsid w:val="00AE14BE"/>
    <w:rsid w:val="00AE284B"/>
    <w:rsid w:val="00AE34FB"/>
    <w:rsid w:val="00AE3B44"/>
    <w:rsid w:val="00AE4E8A"/>
    <w:rsid w:val="00AE543A"/>
    <w:rsid w:val="00AE5CCE"/>
    <w:rsid w:val="00AF1D80"/>
    <w:rsid w:val="00AF3457"/>
    <w:rsid w:val="00AF4172"/>
    <w:rsid w:val="00AF42AA"/>
    <w:rsid w:val="00AF7163"/>
    <w:rsid w:val="00B02357"/>
    <w:rsid w:val="00B06C8E"/>
    <w:rsid w:val="00B0722F"/>
    <w:rsid w:val="00B10EDF"/>
    <w:rsid w:val="00B119CA"/>
    <w:rsid w:val="00B15D91"/>
    <w:rsid w:val="00B207BB"/>
    <w:rsid w:val="00B24CD2"/>
    <w:rsid w:val="00B2542D"/>
    <w:rsid w:val="00B27912"/>
    <w:rsid w:val="00B31E59"/>
    <w:rsid w:val="00B33822"/>
    <w:rsid w:val="00B3760C"/>
    <w:rsid w:val="00B40243"/>
    <w:rsid w:val="00B4154D"/>
    <w:rsid w:val="00B420A3"/>
    <w:rsid w:val="00B45680"/>
    <w:rsid w:val="00B45F85"/>
    <w:rsid w:val="00B464FC"/>
    <w:rsid w:val="00B47FB8"/>
    <w:rsid w:val="00B56D7A"/>
    <w:rsid w:val="00B57A3D"/>
    <w:rsid w:val="00B61F6E"/>
    <w:rsid w:val="00B654AB"/>
    <w:rsid w:val="00B6590D"/>
    <w:rsid w:val="00B66EF1"/>
    <w:rsid w:val="00B7044E"/>
    <w:rsid w:val="00B73915"/>
    <w:rsid w:val="00B73B5B"/>
    <w:rsid w:val="00B75F2C"/>
    <w:rsid w:val="00B7604E"/>
    <w:rsid w:val="00B804B5"/>
    <w:rsid w:val="00B80541"/>
    <w:rsid w:val="00B82C18"/>
    <w:rsid w:val="00B82D6C"/>
    <w:rsid w:val="00B83D20"/>
    <w:rsid w:val="00BA0215"/>
    <w:rsid w:val="00BA062F"/>
    <w:rsid w:val="00BA0D66"/>
    <w:rsid w:val="00BA1D55"/>
    <w:rsid w:val="00BA3882"/>
    <w:rsid w:val="00BA3E3B"/>
    <w:rsid w:val="00BA563A"/>
    <w:rsid w:val="00BB0D08"/>
    <w:rsid w:val="00BB3E65"/>
    <w:rsid w:val="00BB5DAA"/>
    <w:rsid w:val="00BB65DE"/>
    <w:rsid w:val="00BB7E4E"/>
    <w:rsid w:val="00BC1473"/>
    <w:rsid w:val="00BC1990"/>
    <w:rsid w:val="00BC44C8"/>
    <w:rsid w:val="00BC4616"/>
    <w:rsid w:val="00BC4ABF"/>
    <w:rsid w:val="00BC6464"/>
    <w:rsid w:val="00BC6F18"/>
    <w:rsid w:val="00BD1DCE"/>
    <w:rsid w:val="00BD52F1"/>
    <w:rsid w:val="00BD6FC1"/>
    <w:rsid w:val="00BE22ED"/>
    <w:rsid w:val="00BE6374"/>
    <w:rsid w:val="00BE7BF8"/>
    <w:rsid w:val="00BF0A2D"/>
    <w:rsid w:val="00BF2C62"/>
    <w:rsid w:val="00BF48B3"/>
    <w:rsid w:val="00BF647E"/>
    <w:rsid w:val="00C01873"/>
    <w:rsid w:val="00C01D73"/>
    <w:rsid w:val="00C02995"/>
    <w:rsid w:val="00C03E35"/>
    <w:rsid w:val="00C04876"/>
    <w:rsid w:val="00C067B7"/>
    <w:rsid w:val="00C07705"/>
    <w:rsid w:val="00C07FD0"/>
    <w:rsid w:val="00C17131"/>
    <w:rsid w:val="00C206C3"/>
    <w:rsid w:val="00C21358"/>
    <w:rsid w:val="00C24705"/>
    <w:rsid w:val="00C2483F"/>
    <w:rsid w:val="00C251FB"/>
    <w:rsid w:val="00C2776E"/>
    <w:rsid w:val="00C30F66"/>
    <w:rsid w:val="00C313C1"/>
    <w:rsid w:val="00C3330A"/>
    <w:rsid w:val="00C36705"/>
    <w:rsid w:val="00C403A8"/>
    <w:rsid w:val="00C53EC9"/>
    <w:rsid w:val="00C54D99"/>
    <w:rsid w:val="00C57467"/>
    <w:rsid w:val="00C62CE2"/>
    <w:rsid w:val="00C648A9"/>
    <w:rsid w:val="00C6509C"/>
    <w:rsid w:val="00C66718"/>
    <w:rsid w:val="00C66D46"/>
    <w:rsid w:val="00C75B18"/>
    <w:rsid w:val="00C768FE"/>
    <w:rsid w:val="00C76E5A"/>
    <w:rsid w:val="00C80EF9"/>
    <w:rsid w:val="00C937C2"/>
    <w:rsid w:val="00C96CF9"/>
    <w:rsid w:val="00CA1851"/>
    <w:rsid w:val="00CA23DC"/>
    <w:rsid w:val="00CA53FF"/>
    <w:rsid w:val="00CA6F60"/>
    <w:rsid w:val="00CA77C5"/>
    <w:rsid w:val="00CB2789"/>
    <w:rsid w:val="00CB55F0"/>
    <w:rsid w:val="00CB5863"/>
    <w:rsid w:val="00CC2792"/>
    <w:rsid w:val="00CC32F8"/>
    <w:rsid w:val="00CC36FC"/>
    <w:rsid w:val="00CC47F8"/>
    <w:rsid w:val="00CD095E"/>
    <w:rsid w:val="00CD2694"/>
    <w:rsid w:val="00CD2D68"/>
    <w:rsid w:val="00CD3E8E"/>
    <w:rsid w:val="00CD4F68"/>
    <w:rsid w:val="00CD57CA"/>
    <w:rsid w:val="00CD5963"/>
    <w:rsid w:val="00CE3B05"/>
    <w:rsid w:val="00CE7132"/>
    <w:rsid w:val="00CF0673"/>
    <w:rsid w:val="00CF0964"/>
    <w:rsid w:val="00CF64EB"/>
    <w:rsid w:val="00CF7F3F"/>
    <w:rsid w:val="00D00191"/>
    <w:rsid w:val="00D003AE"/>
    <w:rsid w:val="00D03A31"/>
    <w:rsid w:val="00D059DB"/>
    <w:rsid w:val="00D10C42"/>
    <w:rsid w:val="00D12233"/>
    <w:rsid w:val="00D12E53"/>
    <w:rsid w:val="00D15AEA"/>
    <w:rsid w:val="00D2427A"/>
    <w:rsid w:val="00D24368"/>
    <w:rsid w:val="00D26AA0"/>
    <w:rsid w:val="00D26C21"/>
    <w:rsid w:val="00D27C61"/>
    <w:rsid w:val="00D3653A"/>
    <w:rsid w:val="00D421E4"/>
    <w:rsid w:val="00D427B2"/>
    <w:rsid w:val="00D514DD"/>
    <w:rsid w:val="00D54DFF"/>
    <w:rsid w:val="00D5610A"/>
    <w:rsid w:val="00D61AF4"/>
    <w:rsid w:val="00D64B1D"/>
    <w:rsid w:val="00D74029"/>
    <w:rsid w:val="00D814C2"/>
    <w:rsid w:val="00D8709A"/>
    <w:rsid w:val="00D87DAF"/>
    <w:rsid w:val="00D90A90"/>
    <w:rsid w:val="00D90D61"/>
    <w:rsid w:val="00D9120B"/>
    <w:rsid w:val="00D92591"/>
    <w:rsid w:val="00D92E1E"/>
    <w:rsid w:val="00D94542"/>
    <w:rsid w:val="00D94DB3"/>
    <w:rsid w:val="00DA2A7D"/>
    <w:rsid w:val="00DA2F6E"/>
    <w:rsid w:val="00DA30D4"/>
    <w:rsid w:val="00DA6589"/>
    <w:rsid w:val="00DA75DE"/>
    <w:rsid w:val="00DB0565"/>
    <w:rsid w:val="00DB1867"/>
    <w:rsid w:val="00DB5251"/>
    <w:rsid w:val="00DB6A5E"/>
    <w:rsid w:val="00DB7BCF"/>
    <w:rsid w:val="00DC4E24"/>
    <w:rsid w:val="00DC4F04"/>
    <w:rsid w:val="00DC746A"/>
    <w:rsid w:val="00DD0A8A"/>
    <w:rsid w:val="00DD67D7"/>
    <w:rsid w:val="00DE0C95"/>
    <w:rsid w:val="00DE0EA4"/>
    <w:rsid w:val="00DE208F"/>
    <w:rsid w:val="00DE5AA2"/>
    <w:rsid w:val="00DE6469"/>
    <w:rsid w:val="00DE755C"/>
    <w:rsid w:val="00DF4DA4"/>
    <w:rsid w:val="00E02BA5"/>
    <w:rsid w:val="00E16311"/>
    <w:rsid w:val="00E20DE2"/>
    <w:rsid w:val="00E21491"/>
    <w:rsid w:val="00E22821"/>
    <w:rsid w:val="00E2634B"/>
    <w:rsid w:val="00E26ADF"/>
    <w:rsid w:val="00E314B6"/>
    <w:rsid w:val="00E339D2"/>
    <w:rsid w:val="00E3699E"/>
    <w:rsid w:val="00E36D33"/>
    <w:rsid w:val="00E41DA2"/>
    <w:rsid w:val="00E43D36"/>
    <w:rsid w:val="00E45A39"/>
    <w:rsid w:val="00E46C63"/>
    <w:rsid w:val="00E47ACC"/>
    <w:rsid w:val="00E47B26"/>
    <w:rsid w:val="00E50D8B"/>
    <w:rsid w:val="00E516B5"/>
    <w:rsid w:val="00E51D86"/>
    <w:rsid w:val="00E521E9"/>
    <w:rsid w:val="00E530E5"/>
    <w:rsid w:val="00E541A3"/>
    <w:rsid w:val="00E70FF7"/>
    <w:rsid w:val="00E7197A"/>
    <w:rsid w:val="00E730B7"/>
    <w:rsid w:val="00E73E75"/>
    <w:rsid w:val="00E80936"/>
    <w:rsid w:val="00E82901"/>
    <w:rsid w:val="00E86119"/>
    <w:rsid w:val="00E868F1"/>
    <w:rsid w:val="00E97CA7"/>
    <w:rsid w:val="00EA022D"/>
    <w:rsid w:val="00EA3943"/>
    <w:rsid w:val="00EA630B"/>
    <w:rsid w:val="00EA7970"/>
    <w:rsid w:val="00EB3CD6"/>
    <w:rsid w:val="00EB3D68"/>
    <w:rsid w:val="00EB5927"/>
    <w:rsid w:val="00EC08C9"/>
    <w:rsid w:val="00EC2013"/>
    <w:rsid w:val="00EC40AD"/>
    <w:rsid w:val="00EC4BEA"/>
    <w:rsid w:val="00EC619A"/>
    <w:rsid w:val="00EC6308"/>
    <w:rsid w:val="00EC6D9C"/>
    <w:rsid w:val="00EC6E41"/>
    <w:rsid w:val="00EC714F"/>
    <w:rsid w:val="00ED0877"/>
    <w:rsid w:val="00ED213A"/>
    <w:rsid w:val="00ED2657"/>
    <w:rsid w:val="00ED554B"/>
    <w:rsid w:val="00ED6F67"/>
    <w:rsid w:val="00ED7B66"/>
    <w:rsid w:val="00EE59D9"/>
    <w:rsid w:val="00EE638D"/>
    <w:rsid w:val="00EF2CE0"/>
    <w:rsid w:val="00EF407A"/>
    <w:rsid w:val="00EF4BAB"/>
    <w:rsid w:val="00EF75D2"/>
    <w:rsid w:val="00EF7901"/>
    <w:rsid w:val="00EF7B0E"/>
    <w:rsid w:val="00F0080E"/>
    <w:rsid w:val="00F02C17"/>
    <w:rsid w:val="00F044C6"/>
    <w:rsid w:val="00F04E34"/>
    <w:rsid w:val="00F131CE"/>
    <w:rsid w:val="00F15461"/>
    <w:rsid w:val="00F16D1C"/>
    <w:rsid w:val="00F222D4"/>
    <w:rsid w:val="00F2347E"/>
    <w:rsid w:val="00F25C24"/>
    <w:rsid w:val="00F26E58"/>
    <w:rsid w:val="00F26F2E"/>
    <w:rsid w:val="00F2728F"/>
    <w:rsid w:val="00F327AF"/>
    <w:rsid w:val="00F37D61"/>
    <w:rsid w:val="00F40897"/>
    <w:rsid w:val="00F41B04"/>
    <w:rsid w:val="00F449CC"/>
    <w:rsid w:val="00F45FAC"/>
    <w:rsid w:val="00F53829"/>
    <w:rsid w:val="00F57D42"/>
    <w:rsid w:val="00F57E37"/>
    <w:rsid w:val="00F6137F"/>
    <w:rsid w:val="00F6264E"/>
    <w:rsid w:val="00F70013"/>
    <w:rsid w:val="00F70C1E"/>
    <w:rsid w:val="00F71BA0"/>
    <w:rsid w:val="00F73BF4"/>
    <w:rsid w:val="00F76039"/>
    <w:rsid w:val="00F811D3"/>
    <w:rsid w:val="00F83DAE"/>
    <w:rsid w:val="00F84485"/>
    <w:rsid w:val="00F8565E"/>
    <w:rsid w:val="00F859C9"/>
    <w:rsid w:val="00F97AB7"/>
    <w:rsid w:val="00F97E33"/>
    <w:rsid w:val="00FA1DE4"/>
    <w:rsid w:val="00FA3D36"/>
    <w:rsid w:val="00FA67C7"/>
    <w:rsid w:val="00FB0572"/>
    <w:rsid w:val="00FB0885"/>
    <w:rsid w:val="00FB1FED"/>
    <w:rsid w:val="00FB35E6"/>
    <w:rsid w:val="00FB3A7A"/>
    <w:rsid w:val="00FB4892"/>
    <w:rsid w:val="00FC1C42"/>
    <w:rsid w:val="00FC3779"/>
    <w:rsid w:val="00FC3B0B"/>
    <w:rsid w:val="00FD01D7"/>
    <w:rsid w:val="00FD155E"/>
    <w:rsid w:val="00FD251C"/>
    <w:rsid w:val="00FD606F"/>
    <w:rsid w:val="00FD618A"/>
    <w:rsid w:val="00FD77AE"/>
    <w:rsid w:val="00FE07B8"/>
    <w:rsid w:val="00FE247C"/>
    <w:rsid w:val="00FE3270"/>
    <w:rsid w:val="00FE4624"/>
    <w:rsid w:val="00FE52D7"/>
    <w:rsid w:val="00FE73CD"/>
    <w:rsid w:val="00FF0A6E"/>
    <w:rsid w:val="00FF0C88"/>
    <w:rsid w:val="00FF4610"/>
    <w:rsid w:val="00FF4C28"/>
    <w:rsid w:val="03BB1AC3"/>
    <w:rsid w:val="07C3A91E"/>
    <w:rsid w:val="08C95980"/>
    <w:rsid w:val="0C263CAB"/>
    <w:rsid w:val="0D952B17"/>
    <w:rsid w:val="10D3EC24"/>
    <w:rsid w:val="12FB90E6"/>
    <w:rsid w:val="14BBB6FF"/>
    <w:rsid w:val="156224A4"/>
    <w:rsid w:val="162D80B2"/>
    <w:rsid w:val="16439C2E"/>
    <w:rsid w:val="17319BAD"/>
    <w:rsid w:val="17A5733C"/>
    <w:rsid w:val="18B3995A"/>
    <w:rsid w:val="1ACA431D"/>
    <w:rsid w:val="1B0BB3FD"/>
    <w:rsid w:val="1B24BA04"/>
    <w:rsid w:val="1B2DDFBD"/>
    <w:rsid w:val="1B51C639"/>
    <w:rsid w:val="1BD2338A"/>
    <w:rsid w:val="1C90C1AC"/>
    <w:rsid w:val="2201820C"/>
    <w:rsid w:val="2840E809"/>
    <w:rsid w:val="29D5D704"/>
    <w:rsid w:val="2BBA29C1"/>
    <w:rsid w:val="2CB05C90"/>
    <w:rsid w:val="2D80B0E2"/>
    <w:rsid w:val="30FF4885"/>
    <w:rsid w:val="31440024"/>
    <w:rsid w:val="327537A8"/>
    <w:rsid w:val="341879F2"/>
    <w:rsid w:val="359F1ED2"/>
    <w:rsid w:val="35F6C78B"/>
    <w:rsid w:val="3740BBEC"/>
    <w:rsid w:val="3E547EEB"/>
    <w:rsid w:val="3EFA858A"/>
    <w:rsid w:val="3FC2BF6C"/>
    <w:rsid w:val="40970F5A"/>
    <w:rsid w:val="4199B773"/>
    <w:rsid w:val="419B65A8"/>
    <w:rsid w:val="43ED5907"/>
    <w:rsid w:val="4503F10A"/>
    <w:rsid w:val="45728D5A"/>
    <w:rsid w:val="45DEBF65"/>
    <w:rsid w:val="46BD7EF0"/>
    <w:rsid w:val="48A7D155"/>
    <w:rsid w:val="494D056D"/>
    <w:rsid w:val="494D7F42"/>
    <w:rsid w:val="4A2CC109"/>
    <w:rsid w:val="4CABC061"/>
    <w:rsid w:val="4F61212C"/>
    <w:rsid w:val="5068D035"/>
    <w:rsid w:val="50ACCDD4"/>
    <w:rsid w:val="51F500B1"/>
    <w:rsid w:val="53E3B2CB"/>
    <w:rsid w:val="549DA05F"/>
    <w:rsid w:val="54AB3F0B"/>
    <w:rsid w:val="582FC82B"/>
    <w:rsid w:val="59449EB4"/>
    <w:rsid w:val="5BA643FE"/>
    <w:rsid w:val="5CF992AE"/>
    <w:rsid w:val="5F00EE56"/>
    <w:rsid w:val="5F7CD7DB"/>
    <w:rsid w:val="5FC24424"/>
    <w:rsid w:val="613730E6"/>
    <w:rsid w:val="6346E235"/>
    <w:rsid w:val="63A80D8B"/>
    <w:rsid w:val="640A35DD"/>
    <w:rsid w:val="642656E3"/>
    <w:rsid w:val="6673399E"/>
    <w:rsid w:val="67F28304"/>
    <w:rsid w:val="6AE6CFC7"/>
    <w:rsid w:val="6E28CE66"/>
    <w:rsid w:val="707ABFE7"/>
    <w:rsid w:val="73CD6C1F"/>
    <w:rsid w:val="768D63A9"/>
    <w:rsid w:val="78337802"/>
    <w:rsid w:val="7AE2A811"/>
    <w:rsid w:val="7AE5CAB9"/>
    <w:rsid w:val="7C2EF857"/>
    <w:rsid w:val="7D62A1B7"/>
    <w:rsid w:val="7F3B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C7CA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szCs w:val="24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1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B0722F"/>
    <w:pPr>
      <w:spacing w:after="480" w:line="360" w:lineRule="auto"/>
    </w:pPr>
    <w:rPr>
      <w:color w:val="000000" w:themeColor="text1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C03E35"/>
    <w:pPr>
      <w:keepNext/>
      <w:keepLines/>
      <w:numPr>
        <w:numId w:val="24"/>
      </w:numPr>
      <w:spacing w:before="480" w:after="360" w:line="240" w:lineRule="auto"/>
      <w:ind w:left="431" w:hanging="431"/>
      <w:outlineLvl w:val="0"/>
    </w:pPr>
    <w:rPr>
      <w:rFonts w:eastAsiaTheme="majorEastAsia" w:cstheme="majorHAnsi"/>
      <w:b/>
      <w:noProof/>
      <w:sz w:val="32"/>
      <w:szCs w:val="32"/>
      <w:lang w:val="en-US"/>
    </w:rPr>
  </w:style>
  <w:style w:type="paragraph" w:styleId="Otsikko2">
    <w:name w:val="heading 2"/>
    <w:basedOn w:val="Normaali"/>
    <w:next w:val="Normaali"/>
    <w:link w:val="Otsikko2Char"/>
    <w:uiPriority w:val="9"/>
    <w:qFormat/>
    <w:rsid w:val="00C03E35"/>
    <w:pPr>
      <w:keepNext/>
      <w:keepLines/>
      <w:numPr>
        <w:ilvl w:val="1"/>
        <w:numId w:val="24"/>
      </w:numPr>
      <w:spacing w:after="360" w:line="240" w:lineRule="auto"/>
      <w:ind w:left="578" w:hanging="578"/>
      <w:outlineLvl w:val="1"/>
    </w:pPr>
    <w:rPr>
      <w:rFonts w:eastAsiaTheme="majorEastAsia" w:cstheme="majorBidi"/>
      <w:b/>
      <w:sz w:val="28"/>
      <w:szCs w:val="26"/>
    </w:rPr>
  </w:style>
  <w:style w:type="paragraph" w:styleId="Otsikko3">
    <w:name w:val="heading 3"/>
    <w:basedOn w:val="Normaali"/>
    <w:next w:val="Normaali"/>
    <w:link w:val="Otsikko3Char"/>
    <w:uiPriority w:val="9"/>
    <w:qFormat/>
    <w:rsid w:val="00C03E35"/>
    <w:pPr>
      <w:keepNext/>
      <w:keepLines/>
      <w:numPr>
        <w:ilvl w:val="2"/>
        <w:numId w:val="24"/>
      </w:numPr>
      <w:spacing w:after="360" w:line="240" w:lineRule="auto"/>
      <w:outlineLvl w:val="2"/>
    </w:pPr>
    <w:rPr>
      <w:rFonts w:asciiTheme="minorHAnsi" w:eastAsiaTheme="majorEastAsia" w:hAnsiTheme="minorHAnsi" w:cstheme="majorBidi"/>
      <w:b/>
      <w:noProof/>
    </w:rPr>
  </w:style>
  <w:style w:type="paragraph" w:styleId="Otsikko4">
    <w:name w:val="heading 4"/>
    <w:basedOn w:val="Normaali"/>
    <w:next w:val="Normaali"/>
    <w:link w:val="Otsikko4Char"/>
    <w:uiPriority w:val="9"/>
    <w:unhideWhenUsed/>
    <w:rsid w:val="00893194"/>
    <w:pPr>
      <w:keepNext/>
      <w:keepLines/>
      <w:spacing w:before="240" w:after="240"/>
      <w:outlineLvl w:val="3"/>
    </w:pPr>
    <w:rPr>
      <w:rFonts w:eastAsiaTheme="majorEastAsia" w:cstheme="majorBidi"/>
      <w:b/>
      <w:iCs/>
    </w:rPr>
  </w:style>
  <w:style w:type="paragraph" w:styleId="Otsikko5">
    <w:name w:val="heading 5"/>
    <w:basedOn w:val="Normaali"/>
    <w:next w:val="Normaali"/>
    <w:link w:val="Otsikko5Char"/>
    <w:uiPriority w:val="9"/>
    <w:unhideWhenUsed/>
    <w:rsid w:val="00F37D61"/>
    <w:pPr>
      <w:keepNext/>
      <w:keepLines/>
      <w:numPr>
        <w:ilvl w:val="4"/>
        <w:numId w:val="24"/>
      </w:numPr>
      <w:spacing w:before="40" w:after="0"/>
      <w:outlineLvl w:val="4"/>
    </w:pPr>
    <w:rPr>
      <w:rFonts w:asciiTheme="majorHAnsi" w:eastAsiaTheme="majorEastAsia" w:hAnsiTheme="majorHAnsi" w:cstheme="majorBidi"/>
      <w:color w:val="A90452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rsid w:val="00F37D61"/>
    <w:pPr>
      <w:keepNext/>
      <w:keepLines/>
      <w:numPr>
        <w:ilvl w:val="5"/>
        <w:numId w:val="24"/>
      </w:numPr>
      <w:spacing w:before="40" w:after="0"/>
      <w:outlineLvl w:val="5"/>
    </w:pPr>
    <w:rPr>
      <w:rFonts w:asciiTheme="majorHAnsi" w:eastAsiaTheme="majorEastAsia" w:hAnsiTheme="majorHAnsi" w:cstheme="majorBidi"/>
      <w:color w:val="700336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37D61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00336" w:themeColor="accent1" w:themeShade="7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37D61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37D61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C03E35"/>
    <w:rPr>
      <w:rFonts w:eastAsiaTheme="majorEastAsia" w:cstheme="majorHAnsi"/>
      <w:b/>
      <w:noProof/>
      <w:color w:val="000000" w:themeColor="text1"/>
      <w:sz w:val="32"/>
      <w:szCs w:val="32"/>
      <w:lang w:val="en-US"/>
    </w:rPr>
  </w:style>
  <w:style w:type="character" w:customStyle="1" w:styleId="Otsikko2Char">
    <w:name w:val="Otsikko 2 Char"/>
    <w:basedOn w:val="Kappaleenoletusfontti"/>
    <w:link w:val="Otsikko2"/>
    <w:uiPriority w:val="9"/>
    <w:rsid w:val="00C03E35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C03E35"/>
    <w:rPr>
      <w:rFonts w:asciiTheme="minorHAnsi" w:eastAsiaTheme="majorEastAsia" w:hAnsiTheme="minorHAnsi" w:cstheme="majorBidi"/>
      <w:b/>
      <w:noProof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rsid w:val="00893194"/>
    <w:rPr>
      <w:rFonts w:eastAsiaTheme="majorEastAsia" w:cstheme="majorBidi"/>
      <w:b/>
      <w:iCs/>
      <w:color w:val="000000" w:themeColor="text1"/>
    </w:rPr>
  </w:style>
  <w:style w:type="character" w:customStyle="1" w:styleId="Otsikko5Char">
    <w:name w:val="Otsikko 5 Char"/>
    <w:basedOn w:val="Kappaleenoletusfontti"/>
    <w:link w:val="Otsikko5"/>
    <w:uiPriority w:val="9"/>
    <w:rsid w:val="00F37D61"/>
    <w:rPr>
      <w:rFonts w:asciiTheme="majorHAnsi" w:eastAsiaTheme="majorEastAsia" w:hAnsiTheme="majorHAnsi" w:cstheme="majorBidi"/>
      <w:color w:val="A90452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37D61"/>
    <w:rPr>
      <w:rFonts w:asciiTheme="majorHAnsi" w:eastAsiaTheme="majorEastAsia" w:hAnsiTheme="majorHAnsi" w:cstheme="majorBidi"/>
      <w:color w:val="700336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37D61"/>
    <w:rPr>
      <w:rFonts w:asciiTheme="majorHAnsi" w:eastAsiaTheme="majorEastAsia" w:hAnsiTheme="majorHAnsi" w:cstheme="majorBidi"/>
      <w:i/>
      <w:iCs/>
      <w:color w:val="700336" w:themeColor="accent1" w:themeShade="7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37D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37D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ivunumero">
    <w:name w:val="page number"/>
    <w:basedOn w:val="Kappaleenoletusfontti"/>
    <w:uiPriority w:val="99"/>
    <w:unhideWhenUsed/>
    <w:rsid w:val="00B80541"/>
    <w:rPr>
      <w:rFonts w:ascii="Calibri" w:hAnsi="Calibri"/>
      <w:sz w:val="22"/>
    </w:rPr>
  </w:style>
  <w:style w:type="paragraph" w:styleId="Yltunniste">
    <w:name w:val="header"/>
    <w:basedOn w:val="Normaali"/>
    <w:link w:val="YltunnisteChar"/>
    <w:uiPriority w:val="99"/>
    <w:unhideWhenUsed/>
    <w:rsid w:val="0052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520772"/>
    <w:rPr>
      <w:sz w:val="24"/>
    </w:rPr>
  </w:style>
  <w:style w:type="paragraph" w:styleId="Alatunniste">
    <w:name w:val="footer"/>
    <w:basedOn w:val="Normaali"/>
    <w:link w:val="AlatunnisteChar"/>
    <w:uiPriority w:val="99"/>
    <w:rsid w:val="0052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56618C"/>
  </w:style>
  <w:style w:type="paragraph" w:customStyle="1" w:styleId="Kuvailulehtinormaali">
    <w:name w:val="Kuvailulehti_normaali"/>
    <w:link w:val="KuvailulehtinormaaliChar"/>
    <w:rsid w:val="003D3422"/>
    <w:pPr>
      <w:spacing w:after="0" w:line="240" w:lineRule="auto"/>
    </w:pPr>
    <w:rPr>
      <w:rFonts w:eastAsia="Times New Roman" w:cs="Times New Roman"/>
      <w:color w:val="000000" w:themeColor="text1"/>
      <w:sz w:val="22"/>
      <w:szCs w:val="20"/>
      <w:lang w:eastAsia="fi-FI"/>
    </w:rPr>
  </w:style>
  <w:style w:type="character" w:customStyle="1" w:styleId="KuvailulehtinormaaliChar">
    <w:name w:val="Kuvailulehti_normaali Char"/>
    <w:basedOn w:val="Kappaleenoletusfontti"/>
    <w:link w:val="Kuvailulehtinormaali"/>
    <w:rsid w:val="003D3422"/>
    <w:rPr>
      <w:rFonts w:eastAsia="Times New Roman" w:cs="Times New Roman"/>
      <w:color w:val="000000" w:themeColor="text1"/>
      <w:sz w:val="22"/>
      <w:szCs w:val="20"/>
      <w:lang w:eastAsia="fi-FI"/>
    </w:rPr>
  </w:style>
  <w:style w:type="character" w:styleId="Hyperlinkki">
    <w:name w:val="Hyperlink"/>
    <w:uiPriority w:val="99"/>
    <w:rsid w:val="00390AE8"/>
    <w:rPr>
      <w:rFonts w:ascii="Calibri" w:hAnsi="Calibri"/>
      <w:color w:val="0D004C"/>
      <w:sz w:val="24"/>
      <w:u w:val="single"/>
    </w:rPr>
  </w:style>
  <w:style w:type="paragraph" w:styleId="Luettelokappale">
    <w:name w:val="List Paragraph"/>
    <w:basedOn w:val="Normaali"/>
    <w:uiPriority w:val="34"/>
    <w:qFormat/>
    <w:rsid w:val="003E0724"/>
    <w:pPr>
      <w:spacing w:after="0" w:line="240" w:lineRule="auto"/>
      <w:ind w:left="720"/>
    </w:pPr>
    <w:rPr>
      <w:rFonts w:cs="Times New Roman"/>
      <w:sz w:val="22"/>
    </w:rPr>
  </w:style>
  <w:style w:type="paragraph" w:styleId="Sisllysluettelonotsikko">
    <w:name w:val="TOC Heading"/>
    <w:next w:val="Normaali"/>
    <w:uiPriority w:val="39"/>
    <w:semiHidden/>
    <w:qFormat/>
    <w:rsid w:val="00D2427A"/>
    <w:pPr>
      <w:spacing w:after="360" w:line="240" w:lineRule="auto"/>
    </w:pPr>
    <w:rPr>
      <w:rFonts w:eastAsiaTheme="majorEastAsia" w:cstheme="majorHAnsi"/>
      <w:b/>
      <w:noProof/>
      <w:color w:val="000000" w:themeColor="text1"/>
      <w:szCs w:val="32"/>
      <w:lang w:val="en-US" w:eastAsia="fi-FI"/>
    </w:rPr>
  </w:style>
  <w:style w:type="paragraph" w:styleId="Sisluet1">
    <w:name w:val="toc 1"/>
    <w:basedOn w:val="Otsikko1"/>
    <w:next w:val="Normaali"/>
    <w:autoRedefine/>
    <w:uiPriority w:val="39"/>
    <w:unhideWhenUsed/>
    <w:rsid w:val="009946BB"/>
    <w:pPr>
      <w:numPr>
        <w:numId w:val="0"/>
      </w:numPr>
      <w:tabs>
        <w:tab w:val="left" w:pos="480"/>
        <w:tab w:val="right" w:leader="dot" w:pos="9214"/>
      </w:tabs>
      <w:spacing w:before="0" w:after="100" w:line="259" w:lineRule="auto"/>
      <w:outlineLvl w:val="9"/>
    </w:pPr>
    <w:rPr>
      <w:sz w:val="24"/>
    </w:rPr>
  </w:style>
  <w:style w:type="paragraph" w:styleId="Sisluet2">
    <w:name w:val="toc 2"/>
    <w:basedOn w:val="Normaali"/>
    <w:next w:val="Normaali"/>
    <w:autoRedefine/>
    <w:uiPriority w:val="39"/>
    <w:unhideWhenUsed/>
    <w:rsid w:val="009946BB"/>
    <w:pPr>
      <w:tabs>
        <w:tab w:val="left" w:pos="709"/>
        <w:tab w:val="right" w:leader="dot" w:pos="9214"/>
      </w:tabs>
      <w:spacing w:after="100" w:line="259" w:lineRule="auto"/>
      <w:ind w:left="170"/>
    </w:pPr>
    <w:rPr>
      <w:noProof/>
    </w:rPr>
  </w:style>
  <w:style w:type="paragraph" w:styleId="Sisluet3">
    <w:name w:val="toc 3"/>
    <w:basedOn w:val="Normaali"/>
    <w:next w:val="Normaali"/>
    <w:autoRedefine/>
    <w:uiPriority w:val="39"/>
    <w:unhideWhenUsed/>
    <w:rsid w:val="008C22D4"/>
    <w:pPr>
      <w:tabs>
        <w:tab w:val="left" w:pos="1276"/>
        <w:tab w:val="left" w:pos="1783"/>
        <w:tab w:val="right" w:leader="dot" w:pos="9214"/>
      </w:tabs>
      <w:spacing w:after="100" w:line="240" w:lineRule="auto"/>
      <w:ind w:left="397"/>
    </w:pPr>
  </w:style>
  <w:style w:type="paragraph" w:styleId="Kuvaotsikkoluettelo">
    <w:name w:val="table of figures"/>
    <w:basedOn w:val="Normaali"/>
    <w:next w:val="Normaali"/>
    <w:uiPriority w:val="99"/>
    <w:unhideWhenUsed/>
    <w:rsid w:val="00CA77C5"/>
    <w:pPr>
      <w:tabs>
        <w:tab w:val="right" w:leader="dot" w:pos="9214"/>
      </w:tabs>
      <w:spacing w:after="100" w:line="259" w:lineRule="auto"/>
    </w:pPr>
  </w:style>
  <w:style w:type="paragraph" w:customStyle="1" w:styleId="LhteetOtsikko">
    <w:name w:val="Lähteet_Otsikko"/>
    <w:next w:val="Lhdeluettelo"/>
    <w:qFormat/>
    <w:rsid w:val="00974F3E"/>
    <w:pPr>
      <w:spacing w:before="480" w:after="360" w:line="240" w:lineRule="auto"/>
      <w:outlineLvl w:val="0"/>
    </w:pPr>
    <w:rPr>
      <w:b/>
      <w:noProof/>
      <w:color w:val="000000" w:themeColor="text1"/>
      <w:sz w:val="32"/>
    </w:rPr>
  </w:style>
  <w:style w:type="paragraph" w:styleId="Erottuvalainaus">
    <w:name w:val="Intense Quote"/>
    <w:basedOn w:val="Normaali"/>
    <w:next w:val="Normaali"/>
    <w:link w:val="ErottuvalainausChar"/>
    <w:uiPriority w:val="30"/>
    <w:rsid w:val="003D3422"/>
    <w:pPr>
      <w:pBdr>
        <w:top w:val="single" w:sz="4" w:space="10" w:color="E2066E" w:themeColor="accent1"/>
        <w:bottom w:val="single" w:sz="4" w:space="10" w:color="E2066E" w:themeColor="accent1"/>
      </w:pBdr>
      <w:spacing w:before="360" w:after="360"/>
      <w:ind w:left="864" w:right="864"/>
      <w:jc w:val="center"/>
    </w:pPr>
    <w:rPr>
      <w:i/>
      <w:iCs/>
    </w:rPr>
  </w:style>
  <w:style w:type="paragraph" w:customStyle="1" w:styleId="Liitteetotsikko2">
    <w:name w:val="Liitteet_otsikko_2"/>
    <w:next w:val="Normaali"/>
    <w:qFormat/>
    <w:rsid w:val="001C3C89"/>
    <w:pPr>
      <w:spacing w:after="360" w:line="240" w:lineRule="auto"/>
      <w:outlineLvl w:val="1"/>
    </w:pPr>
    <w:rPr>
      <w:b/>
      <w:noProof/>
      <w:color w:val="000000" w:themeColor="text1"/>
      <w:sz w:val="28"/>
    </w:rPr>
  </w:style>
  <w:style w:type="character" w:styleId="Kommentinviite">
    <w:name w:val="annotation reference"/>
    <w:basedOn w:val="Kappaleenoletusfontti"/>
    <w:uiPriority w:val="99"/>
    <w:semiHidden/>
    <w:unhideWhenUsed/>
    <w:rsid w:val="005D332D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5D332D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5D332D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5D332D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5D332D"/>
    <w:rPr>
      <w:b/>
      <w:bCs/>
      <w:sz w:val="20"/>
      <w:szCs w:val="20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5D33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5D332D"/>
    <w:rPr>
      <w:rFonts w:ascii="Segoe UI" w:hAnsi="Segoe UI" w:cs="Segoe UI"/>
      <w:sz w:val="18"/>
      <w:szCs w:val="18"/>
    </w:rPr>
  </w:style>
  <w:style w:type="paragraph" w:customStyle="1" w:styleId="Kuvailulehtitiivistelm">
    <w:name w:val="Kuvailulehti_tiivistelmä"/>
    <w:link w:val="KuvailulehtitiivistelmChar"/>
    <w:qFormat/>
    <w:rsid w:val="00100B3E"/>
    <w:pPr>
      <w:spacing w:before="60" w:after="60" w:line="240" w:lineRule="auto"/>
    </w:pPr>
    <w:rPr>
      <w:rFonts w:eastAsia="Times New Roman" w:cs="Times New Roman"/>
      <w:color w:val="000000" w:themeColor="text1"/>
      <w:sz w:val="22"/>
      <w:szCs w:val="22"/>
      <w:lang w:eastAsia="fi-FI"/>
    </w:rPr>
  </w:style>
  <w:style w:type="character" w:customStyle="1" w:styleId="KuvailulehtitiivistelmChar">
    <w:name w:val="Kuvailulehti_tiivistelmä Char"/>
    <w:basedOn w:val="KuvailulehtinormaaliChar"/>
    <w:link w:val="Kuvailulehtitiivistelm"/>
    <w:rsid w:val="00100B3E"/>
    <w:rPr>
      <w:rFonts w:eastAsia="Times New Roman" w:cs="Times New Roman"/>
      <w:color w:val="000000" w:themeColor="text1"/>
      <w:sz w:val="22"/>
      <w:szCs w:val="22"/>
      <w:lang w:eastAsia="fi-FI"/>
    </w:rPr>
  </w:style>
  <w:style w:type="paragraph" w:styleId="Kuvaotsikko">
    <w:name w:val="caption"/>
    <w:basedOn w:val="Normaali"/>
    <w:next w:val="Normaali"/>
    <w:autoRedefine/>
    <w:uiPriority w:val="35"/>
    <w:unhideWhenUsed/>
    <w:qFormat/>
    <w:rsid w:val="00F859C9"/>
    <w:rPr>
      <w:bCs/>
      <w:iCs/>
      <w:noProof/>
      <w:szCs w:val="18"/>
    </w:rPr>
  </w:style>
  <w:style w:type="paragraph" w:styleId="Otsikko">
    <w:name w:val="Title"/>
    <w:basedOn w:val="Normaali"/>
    <w:next w:val="Kansilehtialanimi"/>
    <w:link w:val="OtsikkoChar"/>
    <w:uiPriority w:val="10"/>
    <w:qFormat/>
    <w:rsid w:val="00893194"/>
    <w:pPr>
      <w:spacing w:before="3120" w:line="240" w:lineRule="auto"/>
      <w:ind w:left="1276"/>
      <w:contextualSpacing/>
    </w:pPr>
    <w:rPr>
      <w:rFonts w:eastAsiaTheme="majorEastAsia" w:cstheme="majorBidi"/>
      <w:b/>
      <w:spacing w:val="-10"/>
      <w:kern w:val="28"/>
      <w:sz w:val="52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93194"/>
    <w:rPr>
      <w:rFonts w:eastAsiaTheme="majorEastAsia" w:cstheme="majorBidi"/>
      <w:b/>
      <w:color w:val="000000" w:themeColor="text1"/>
      <w:spacing w:val="-10"/>
      <w:kern w:val="28"/>
      <w:sz w:val="52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880298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laotsikkoChar">
    <w:name w:val="Alaotsikko Char"/>
    <w:basedOn w:val="Kappaleenoletusfontti"/>
    <w:link w:val="Alaotsikko"/>
    <w:uiPriority w:val="11"/>
    <w:rsid w:val="00880298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styleId="Lainaus">
    <w:name w:val="Quote"/>
    <w:next w:val="Normaali"/>
    <w:link w:val="LainausChar"/>
    <w:uiPriority w:val="29"/>
    <w:qFormat/>
    <w:rsid w:val="00560194"/>
    <w:pPr>
      <w:spacing w:after="360" w:line="240" w:lineRule="auto"/>
      <w:ind w:left="1304"/>
    </w:pPr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560194"/>
    <w:rPr>
      <w:i/>
      <w:iCs/>
      <w:color w:val="000000" w:themeColor="text1"/>
    </w:rPr>
  </w:style>
  <w:style w:type="character" w:styleId="AvattuHyperlinkki">
    <w:name w:val="FollowedHyperlink"/>
    <w:basedOn w:val="Kappaleenoletusfontti"/>
    <w:uiPriority w:val="99"/>
    <w:semiHidden/>
    <w:unhideWhenUsed/>
    <w:rsid w:val="008E6EC1"/>
    <w:rPr>
      <w:color w:val="7861A8" w:themeColor="followedHyperlink"/>
      <w:u w:val="single"/>
    </w:rPr>
  </w:style>
  <w:style w:type="paragraph" w:customStyle="1" w:styleId="Kansilehtialanimi">
    <w:name w:val="Kansilehti_alanimi"/>
    <w:qFormat/>
    <w:rsid w:val="00CA1851"/>
    <w:pPr>
      <w:spacing w:before="240" w:after="240"/>
      <w:ind w:left="1276"/>
    </w:pPr>
    <w:rPr>
      <w:rFonts w:eastAsia="Times New Roman" w:cs="Arial"/>
      <w:b/>
      <w:color w:val="000000" w:themeColor="text1"/>
      <w:sz w:val="36"/>
      <w:szCs w:val="36"/>
      <w:lang w:eastAsia="fi-FI"/>
    </w:rPr>
  </w:style>
  <w:style w:type="paragraph" w:customStyle="1" w:styleId="Kansilehtitekij2">
    <w:name w:val="Kansilehti_tekijä_2"/>
    <w:next w:val="KansilehtiOpintotiedot"/>
    <w:qFormat/>
    <w:rsid w:val="00422958"/>
    <w:pPr>
      <w:spacing w:before="120" w:after="3600"/>
      <w:ind w:left="1276"/>
    </w:pPr>
    <w:rPr>
      <w:rFonts w:eastAsia="Times New Roman" w:cs="Arial"/>
      <w:color w:val="000000"/>
      <w:sz w:val="28"/>
      <w:szCs w:val="28"/>
      <w:lang w:eastAsia="fi-FI"/>
    </w:rPr>
  </w:style>
  <w:style w:type="paragraph" w:customStyle="1" w:styleId="KansilehtiOpintotiedot">
    <w:name w:val="Kansilehti_Opintotiedot"/>
    <w:qFormat/>
    <w:rsid w:val="00CA1851"/>
    <w:pPr>
      <w:spacing w:before="60" w:after="60" w:line="240" w:lineRule="auto"/>
      <w:ind w:left="1276"/>
    </w:pPr>
    <w:rPr>
      <w:rFonts w:eastAsia="Times New Roman" w:cs="Arial"/>
      <w:bCs/>
      <w:color w:val="000000"/>
      <w:sz w:val="28"/>
      <w:szCs w:val="28"/>
      <w:lang w:eastAsia="fi-FI"/>
    </w:rPr>
  </w:style>
  <w:style w:type="paragraph" w:customStyle="1" w:styleId="KuvailulehtiOtsikko">
    <w:name w:val="Kuvailulehti_Otsikko"/>
    <w:qFormat/>
    <w:rsid w:val="003D3422"/>
    <w:rPr>
      <w:rFonts w:eastAsia="Times New Roman" w:cs="Times New Roman"/>
      <w:b/>
      <w:color w:val="000000" w:themeColor="text1"/>
      <w:lang w:eastAsia="fi-FI"/>
    </w:rPr>
  </w:style>
  <w:style w:type="paragraph" w:customStyle="1" w:styleId="Kuvailulehtitiedotkorostettu">
    <w:name w:val="Kuvailulehti_tiedot_korostettu"/>
    <w:qFormat/>
    <w:rsid w:val="008C3364"/>
    <w:pPr>
      <w:spacing w:before="240" w:after="240" w:line="240" w:lineRule="auto"/>
    </w:pPr>
    <w:rPr>
      <w:rFonts w:eastAsia="Times New Roman" w:cs="Times New Roman"/>
      <w:b/>
      <w:color w:val="000000" w:themeColor="text1"/>
      <w:sz w:val="22"/>
      <w:szCs w:val="20"/>
      <w:lang w:eastAsia="fi-FI"/>
    </w:rPr>
  </w:style>
  <w:style w:type="paragraph" w:styleId="Lhdeluettelo">
    <w:name w:val="Bibliography"/>
    <w:basedOn w:val="Eivli"/>
    <w:rsid w:val="00A46B18"/>
    <w:pPr>
      <w:spacing w:after="320"/>
    </w:pPr>
  </w:style>
  <w:style w:type="table" w:styleId="TaulukkoRuudukko">
    <w:name w:val="Table Grid"/>
    <w:basedOn w:val="Normaalitaulukko"/>
    <w:uiPriority w:val="39"/>
    <w:rsid w:val="000F5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rottuvalainausChar">
    <w:name w:val="Erottuva lainaus Char"/>
    <w:basedOn w:val="Kappaleenoletusfontti"/>
    <w:link w:val="Erottuvalainaus"/>
    <w:uiPriority w:val="30"/>
    <w:rsid w:val="003D3422"/>
    <w:rPr>
      <w:i/>
      <w:iCs/>
      <w:color w:val="000000" w:themeColor="text1"/>
    </w:rPr>
  </w:style>
  <w:style w:type="character" w:styleId="Erottuvaviittaus">
    <w:name w:val="Intense Reference"/>
    <w:basedOn w:val="Kappaleenoletusfontti"/>
    <w:uiPriority w:val="32"/>
    <w:qFormat/>
    <w:rsid w:val="003D3422"/>
    <w:rPr>
      <w:rFonts w:ascii="Calibri" w:hAnsi="Calibri"/>
      <w:b/>
      <w:bCs/>
      <w:smallCaps/>
      <w:color w:val="000000" w:themeColor="text1"/>
      <w:spacing w:val="5"/>
      <w:sz w:val="24"/>
    </w:rPr>
  </w:style>
  <w:style w:type="character" w:styleId="Hienovarainenkorostus">
    <w:name w:val="Subtle Emphasis"/>
    <w:basedOn w:val="Kappaleenoletusfontti"/>
    <w:uiPriority w:val="19"/>
    <w:qFormat/>
    <w:rsid w:val="003D3422"/>
    <w:rPr>
      <w:rFonts w:ascii="Calibri" w:hAnsi="Calibri"/>
      <w:i/>
      <w:iCs/>
      <w:color w:val="404040" w:themeColor="text1" w:themeTint="BF"/>
      <w:sz w:val="24"/>
    </w:rPr>
  </w:style>
  <w:style w:type="character" w:styleId="Hienovarainenviittaus">
    <w:name w:val="Subtle Reference"/>
    <w:basedOn w:val="Kappaleenoletusfontti"/>
    <w:uiPriority w:val="31"/>
    <w:qFormat/>
    <w:rsid w:val="003D3422"/>
    <w:rPr>
      <w:rFonts w:ascii="Calibri" w:hAnsi="Calibri"/>
      <w:smallCaps/>
      <w:color w:val="5A5A5A" w:themeColor="text1" w:themeTint="A5"/>
      <w:sz w:val="24"/>
    </w:rPr>
  </w:style>
  <w:style w:type="paragraph" w:customStyle="1" w:styleId="Kappaleotsikko">
    <w:name w:val="Kappaleotsikko"/>
    <w:basedOn w:val="Otsikko4"/>
    <w:rsid w:val="00F859C9"/>
    <w:pPr>
      <w:spacing w:before="0" w:after="360" w:line="240" w:lineRule="auto"/>
    </w:pPr>
  </w:style>
  <w:style w:type="paragraph" w:customStyle="1" w:styleId="Kuvailulehtiasiasanatmuuttiedot">
    <w:name w:val="Kuvailulehti_asiasanat_muut tiedot"/>
    <w:basedOn w:val="Kuvailulehtitiedotkorostettu"/>
    <w:qFormat/>
    <w:rsid w:val="00690C1F"/>
    <w:rPr>
      <w:b w:val="0"/>
    </w:rPr>
  </w:style>
  <w:style w:type="paragraph" w:customStyle="1" w:styleId="Kuvailulehtitiedotnormaali">
    <w:name w:val="Kuvailulehti_tiedot_normaali"/>
    <w:basedOn w:val="Kuvailulehtitiedotkorostettu"/>
    <w:qFormat/>
    <w:rsid w:val="00E47B26"/>
    <w:rPr>
      <w:b w:val="0"/>
    </w:rPr>
  </w:style>
  <w:style w:type="character" w:styleId="Paikkamerkkiteksti">
    <w:name w:val="Placeholder Text"/>
    <w:basedOn w:val="Kappaleenoletusfontti"/>
    <w:uiPriority w:val="99"/>
    <w:semiHidden/>
    <w:rsid w:val="002417F0"/>
    <w:rPr>
      <w:color w:val="808080"/>
    </w:rPr>
  </w:style>
  <w:style w:type="character" w:styleId="Ratkaisematonmaininta">
    <w:name w:val="Unresolved Mention"/>
    <w:basedOn w:val="Kappaleenoletusfontti"/>
    <w:uiPriority w:val="99"/>
    <w:semiHidden/>
    <w:unhideWhenUsed/>
    <w:rsid w:val="003D2BDC"/>
    <w:rPr>
      <w:color w:val="605E5C"/>
      <w:shd w:val="clear" w:color="auto" w:fill="E1DFDD"/>
    </w:rPr>
  </w:style>
  <w:style w:type="paragraph" w:styleId="Luettelo3">
    <w:name w:val="List 3"/>
    <w:basedOn w:val="Normaali"/>
    <w:uiPriority w:val="99"/>
    <w:unhideWhenUsed/>
    <w:rsid w:val="00A67A4F"/>
    <w:pPr>
      <w:ind w:left="849" w:hanging="283"/>
      <w:contextualSpacing/>
    </w:pPr>
  </w:style>
  <w:style w:type="paragraph" w:styleId="Alaviitteenteksti">
    <w:name w:val="footnote text"/>
    <w:basedOn w:val="Normaali"/>
    <w:link w:val="AlaviitteentekstiChar"/>
    <w:uiPriority w:val="99"/>
    <w:unhideWhenUsed/>
    <w:rsid w:val="00C02995"/>
    <w:pPr>
      <w:spacing w:after="0" w:line="240" w:lineRule="auto"/>
    </w:pPr>
    <w:rPr>
      <w:sz w:val="20"/>
      <w:szCs w:val="20"/>
    </w:rPr>
  </w:style>
  <w:style w:type="character" w:customStyle="1" w:styleId="AlaviitteentekstiChar">
    <w:name w:val="Alaviitteen teksti Char"/>
    <w:basedOn w:val="Kappaleenoletusfontti"/>
    <w:link w:val="Alaviitteenteksti"/>
    <w:uiPriority w:val="99"/>
    <w:rsid w:val="00C02995"/>
    <w:rPr>
      <w:color w:val="000000" w:themeColor="text1"/>
      <w:sz w:val="20"/>
      <w:szCs w:val="20"/>
    </w:rPr>
  </w:style>
  <w:style w:type="paragraph" w:customStyle="1" w:styleId="Sisllysluettelootsikko">
    <w:name w:val="Sisällysluettelo otsikko"/>
    <w:basedOn w:val="Sisllysluettelonotsikko"/>
    <w:qFormat/>
    <w:rsid w:val="00FF4C28"/>
    <w:pPr>
      <w:spacing w:before="360"/>
    </w:pPr>
    <w:rPr>
      <w:szCs w:val="28"/>
    </w:rPr>
  </w:style>
  <w:style w:type="paragraph" w:styleId="Merkittyluettelo4">
    <w:name w:val="List Bullet 4"/>
    <w:basedOn w:val="Normaali"/>
    <w:uiPriority w:val="99"/>
    <w:unhideWhenUsed/>
    <w:rsid w:val="00BC1473"/>
    <w:pPr>
      <w:numPr>
        <w:numId w:val="31"/>
      </w:numPr>
      <w:spacing w:line="240" w:lineRule="auto"/>
      <w:ind w:left="1208" w:hanging="357"/>
      <w:contextualSpacing/>
    </w:pPr>
  </w:style>
  <w:style w:type="paragraph" w:styleId="Numeroituluettelo4">
    <w:name w:val="List Number 4"/>
    <w:basedOn w:val="Normaali"/>
    <w:uiPriority w:val="99"/>
    <w:unhideWhenUsed/>
    <w:rsid w:val="001C3C89"/>
    <w:pPr>
      <w:numPr>
        <w:numId w:val="36"/>
      </w:numPr>
      <w:spacing w:line="240" w:lineRule="auto"/>
      <w:ind w:left="1208" w:hanging="357"/>
      <w:contextualSpacing/>
    </w:pPr>
  </w:style>
  <w:style w:type="paragraph" w:styleId="Merkittyluettelo">
    <w:name w:val="List Bullet"/>
    <w:basedOn w:val="Normaali"/>
    <w:uiPriority w:val="99"/>
    <w:semiHidden/>
    <w:unhideWhenUsed/>
    <w:rsid w:val="0001273A"/>
    <w:pPr>
      <w:numPr>
        <w:numId w:val="28"/>
      </w:numPr>
      <w:spacing w:line="240" w:lineRule="auto"/>
      <w:ind w:left="357" w:hanging="357"/>
      <w:contextualSpacing/>
    </w:pPr>
  </w:style>
  <w:style w:type="paragraph" w:customStyle="1" w:styleId="LiiteOtsikko">
    <w:name w:val="LiiteOtsikko"/>
    <w:basedOn w:val="LhteetOtsikko"/>
    <w:next w:val="Liitteetotsikko2"/>
    <w:qFormat/>
    <w:rsid w:val="001C3C89"/>
    <w:pPr>
      <w:spacing w:before="0"/>
    </w:pPr>
  </w:style>
  <w:style w:type="paragraph" w:customStyle="1" w:styleId="Kansilehtitekij1">
    <w:name w:val="Kansilehti_tekijä_1"/>
    <w:basedOn w:val="Kansilehtitekij2"/>
    <w:next w:val="Kansilehtitekij2"/>
    <w:rsid w:val="003772DD"/>
    <w:pPr>
      <w:spacing w:after="120"/>
    </w:pPr>
  </w:style>
  <w:style w:type="paragraph" w:styleId="Eivli">
    <w:name w:val="No Spacing"/>
    <w:uiPriority w:val="1"/>
    <w:locked/>
    <w:rsid w:val="00F859C9"/>
    <w:pPr>
      <w:spacing w:after="0" w:line="240" w:lineRule="auto"/>
    </w:pPr>
    <w:rPr>
      <w:color w:val="000000" w:themeColor="text1"/>
    </w:rPr>
  </w:style>
  <w:style w:type="paragraph" w:customStyle="1" w:styleId="Kansilehtiyksitekij">
    <w:name w:val="Kansilehti_yksi tekijä"/>
    <w:basedOn w:val="Kansilehtitekij2"/>
    <w:next w:val="KansilehtiOpintotiedot"/>
    <w:qFormat/>
    <w:rsid w:val="00EC6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7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319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7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6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5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04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09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2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56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6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02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8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9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62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12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74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01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1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3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7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1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4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5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02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37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3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80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9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39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4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45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32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06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7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3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6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71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7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6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9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2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45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39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0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7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45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9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0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4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46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34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3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3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78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5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64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9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51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6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27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2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0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7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0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4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0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8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4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50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30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78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0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3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58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04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56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6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6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25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3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9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3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5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www.keepersecurity.com/resources/glossary/what-is-a-time-based-one-time-password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www.kyberturvallisuuskeskus.fi/fi/ajankohtaista/ohjeet-ja-oppaat/monivaiheinen-tunnistautuminen-suojaa-kayttajatilejasi" TargetMode="Externa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Ladatut%20tiedostot\Opinnaytetyo_mallipohja_2022.dotx" TargetMode="External"/></Relationships>
</file>

<file path=word/theme/theme1.xml><?xml version="1.0" encoding="utf-8"?>
<a:theme xmlns:a="http://schemas.openxmlformats.org/drawingml/2006/main" name="Office-teema">
  <a:themeElements>
    <a:clrScheme name="JAMK Word">
      <a:dk1>
        <a:srgbClr val="000000"/>
      </a:dk1>
      <a:lt1>
        <a:srgbClr val="FFFFFF"/>
      </a:lt1>
      <a:dk2>
        <a:srgbClr val="0D004C"/>
      </a:dk2>
      <a:lt2>
        <a:srgbClr val="E7E6E6"/>
      </a:lt2>
      <a:accent1>
        <a:srgbClr val="E2066E"/>
      </a:accent1>
      <a:accent2>
        <a:srgbClr val="FDB913"/>
      </a:accent2>
      <a:accent3>
        <a:srgbClr val="00B39C"/>
      </a:accent3>
      <a:accent4>
        <a:srgbClr val="EA590C"/>
      </a:accent4>
      <a:accent5>
        <a:srgbClr val="3FB8E2"/>
      </a:accent5>
      <a:accent6>
        <a:srgbClr val="A5A5A5"/>
      </a:accent6>
      <a:hlink>
        <a:srgbClr val="3FB9E3"/>
      </a:hlink>
      <a:folHlink>
        <a:srgbClr val="7861A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5B0DAA39F8F304F9ADE4ED5974A7087" ma:contentTypeVersion="4" ma:contentTypeDescription="Luo uusi asiakirja." ma:contentTypeScope="" ma:versionID="acf611e02482e80a44d9e2d95d9b0120">
  <xsd:schema xmlns:xsd="http://www.w3.org/2001/XMLSchema" xmlns:xs="http://www.w3.org/2001/XMLSchema" xmlns:p="http://schemas.microsoft.com/office/2006/metadata/properties" xmlns:ns2="caf29c9d-b463-4ebe-a844-179547ac768e" targetNamespace="http://schemas.microsoft.com/office/2006/metadata/properties" ma:root="true" ma:fieldsID="ed8747d236c74f9df298e61ac3d698d4" ns2:_="">
    <xsd:import namespace="caf29c9d-b463-4ebe-a844-179547ac76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29c9d-b463-4ebe-a844-179547ac76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F644C-CF69-4AB7-A6C1-6059C14CDC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f29c9d-b463-4ebe-a844-179547ac76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F86400-8DF1-4C7E-89CA-D93CF16F29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9A2DC3-8302-4FE8-8685-0E0E7A07D574}">
  <ds:schemaRefs>
    <ds:schemaRef ds:uri="http://schemas.microsoft.com/office/2006/documentManagement/types"/>
    <ds:schemaRef ds:uri="caf29c9d-b463-4ebe-a844-179547ac768e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terms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0CD0765C-D186-4CE9-A1BF-A2846C6776B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e9eaaf0-3ff7-4de9-8cd4-1ffbd45951b9}" enabled="0" method="" siteId="{6e9eaaf0-3ff7-4de9-8cd4-1ffbd45951b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Opinnaytetyo_mallipohja_2022.dotx</Template>
  <TotalTime>0</TotalTime>
  <Pages>11</Pages>
  <Words>744</Words>
  <Characters>6033</Characters>
  <Application>Microsoft Office Word</Application>
  <DocSecurity>0</DocSecurity>
  <Lines>50</Lines>
  <Paragraphs>13</Paragraphs>
  <ScaleCrop>false</ScaleCrop>
  <Manager/>
  <Company/>
  <LinksUpToDate>false</LinksUpToDate>
  <CharactersWithSpaces>6764</CharactersWithSpaces>
  <SharedDoc>false</SharedDoc>
  <HLinks>
    <vt:vector size="120" baseType="variant">
      <vt:variant>
        <vt:i4>3080268</vt:i4>
      </vt:variant>
      <vt:variant>
        <vt:i4>124</vt:i4>
      </vt:variant>
      <vt:variant>
        <vt:i4>0</vt:i4>
      </vt:variant>
      <vt:variant>
        <vt:i4>5</vt:i4>
      </vt:variant>
      <vt:variant>
        <vt:lpwstr>C:\Users\taante\Downloads\Taulukko</vt:lpwstr>
      </vt:variant>
      <vt:variant>
        <vt:lpwstr>_Toc432081818</vt:lpwstr>
      </vt:variant>
      <vt:variant>
        <vt:i4>3080268</vt:i4>
      </vt:variant>
      <vt:variant>
        <vt:i4>118</vt:i4>
      </vt:variant>
      <vt:variant>
        <vt:i4>0</vt:i4>
      </vt:variant>
      <vt:variant>
        <vt:i4>5</vt:i4>
      </vt:variant>
      <vt:variant>
        <vt:lpwstr>C:\Users\taante\Downloads\Taulukko</vt:lpwstr>
      </vt:variant>
      <vt:variant>
        <vt:lpwstr>_Toc432081817</vt:lpwstr>
      </vt:variant>
      <vt:variant>
        <vt:i4>1769535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_Toc195796241</vt:lpwstr>
      </vt:variant>
      <vt:variant>
        <vt:i4>1769535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_Toc195796240</vt:lpwstr>
      </vt:variant>
      <vt:variant>
        <vt:i4>1835071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_Toc195796239</vt:lpwstr>
      </vt:variant>
      <vt:variant>
        <vt:i4>1835071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_Toc195796238</vt:lpwstr>
      </vt:variant>
      <vt:variant>
        <vt:i4>1835071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_Toc195796237</vt:lpwstr>
      </vt:variant>
      <vt:variant>
        <vt:i4>1835071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_Toc195796236</vt:lpwstr>
      </vt:variant>
      <vt:variant>
        <vt:i4>1835071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_Toc195796235</vt:lpwstr>
      </vt:variant>
      <vt:variant>
        <vt:i4>1835071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_Toc195796234</vt:lpwstr>
      </vt:variant>
      <vt:variant>
        <vt:i4>1835071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_Toc195796233</vt:lpwstr>
      </vt:variant>
      <vt:variant>
        <vt:i4>1835071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_Toc195796232</vt:lpwstr>
      </vt:variant>
      <vt:variant>
        <vt:i4>1835071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_Toc195796231</vt:lpwstr>
      </vt:variant>
      <vt:variant>
        <vt:i4>1835071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_Toc195796230</vt:lpwstr>
      </vt:variant>
      <vt:variant>
        <vt:i4>1900607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_Toc195796229</vt:lpwstr>
      </vt:variant>
      <vt:variant>
        <vt:i4>1900607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_Toc195796228</vt:lpwstr>
      </vt:variant>
      <vt:variant>
        <vt:i4>1900607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_Toc195796227</vt:lpwstr>
      </vt:variant>
      <vt:variant>
        <vt:i4>1900607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_Toc195796226</vt:lpwstr>
      </vt:variant>
      <vt:variant>
        <vt:i4>1900607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_Toc195796225</vt:lpwstr>
      </vt:variant>
      <vt:variant>
        <vt:i4>1900607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_Toc195796224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Opinnäytetyön raportoinnin mallipohja</dc:title>
  <dc:subject>Opinnäytetyö</dc:subject>
  <dc:creator/>
  <cp:keywords>JAMK Opinnäytetyö; opinnäytetyö;mallipohja</cp:keywords>
  <dc:description>JAMK ONT</dc:description>
  <cp:lastModifiedBy/>
  <cp:revision>1</cp:revision>
  <dcterms:created xsi:type="dcterms:W3CDTF">2026-02-03T07:53:00Z</dcterms:created>
  <dcterms:modified xsi:type="dcterms:W3CDTF">2026-02-03T07:53:00Z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0x01010045B0DAA39F8F304F9ADE4ED5974A7087</vt:lpwstr>
  </property>
  <property fmtid="{D5CDD505-2E9C-101B-9397-08002B2CF9AE}" pid="3" name="Avainsanat">
    <vt:lpwstr>10;#opinnäytetyö|96b1f92f-9d52-4634-866c-478691c8f5f5</vt:lpwstr>
  </property>
</Properties>
</file>