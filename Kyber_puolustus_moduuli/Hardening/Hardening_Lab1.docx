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80FF" w14:textId="6A79CBEA" w:rsidR="00616A56" w:rsidRPr="00F401FE" w:rsidRDefault="69EBB055" w:rsidP="00606E2F">
      <w:pPr>
        <w:pStyle w:val="Otsikko"/>
      </w:pPr>
      <w:bookmarkStart w:id="0" w:name="_Hlk190016687"/>
      <w:bookmarkEnd w:id="0"/>
      <w:r>
        <w:t xml:space="preserve">Koventaminen - </w:t>
      </w:r>
      <w:r w:rsidR="005713A7">
        <w:t xml:space="preserve">Labra </w:t>
      </w:r>
      <w:r w:rsidR="53F8A9C8">
        <w:t>1</w:t>
      </w:r>
    </w:p>
    <w:p w14:paraId="7F49AB11" w14:textId="388C56F3" w:rsidR="00616A56" w:rsidRPr="00F401FE" w:rsidRDefault="005713A7" w:rsidP="008E1D38">
      <w:pPr>
        <w:pStyle w:val="Kansilehtialanimi"/>
      </w:pPr>
      <w:r>
        <w:t xml:space="preserve">Ryhmä </w:t>
      </w:r>
      <w:r w:rsidR="40DDB204">
        <w:t>14</w:t>
      </w:r>
    </w:p>
    <w:p w14:paraId="028677DF" w14:textId="22CA5120" w:rsidR="001E78E3" w:rsidRDefault="21423E66" w:rsidP="2FEC554E">
      <w:pPr>
        <w:pStyle w:val="Kansilehtitekij1"/>
        <w:rPr>
          <w:rFonts w:eastAsia="Calibri" w:cs="Calibri"/>
          <w:color w:val="000000" w:themeColor="text1"/>
        </w:rPr>
      </w:pPr>
      <w:r w:rsidRPr="2FEC554E">
        <w:rPr>
          <w:rFonts w:eastAsia="Calibri" w:cs="Calibri"/>
          <w:color w:val="000000" w:themeColor="text1"/>
        </w:rPr>
        <w:t>Helminen Mikko</w:t>
      </w:r>
    </w:p>
    <w:p w14:paraId="28A59E37" w14:textId="188DCD8E" w:rsidR="001E78E3" w:rsidRDefault="21423E66" w:rsidP="2FEC554E">
      <w:pPr>
        <w:pStyle w:val="Kansilehtitekij1"/>
        <w:rPr>
          <w:rFonts w:eastAsia="Calibri" w:cs="Calibri"/>
          <w:color w:val="000000" w:themeColor="text1"/>
        </w:rPr>
      </w:pPr>
      <w:r w:rsidRPr="2FEC554E">
        <w:rPr>
          <w:rFonts w:eastAsia="Calibri" w:cs="Calibri"/>
          <w:color w:val="000000" w:themeColor="text1"/>
        </w:rPr>
        <w:t>Hyyrynen Eetu</w:t>
      </w:r>
    </w:p>
    <w:p w14:paraId="331CD4CD" w14:textId="5BC09159" w:rsidR="001E78E3" w:rsidRDefault="21423E66" w:rsidP="2FEC554E">
      <w:pPr>
        <w:pStyle w:val="Kansilehtitekij1"/>
        <w:rPr>
          <w:rFonts w:eastAsia="Calibri" w:cs="Calibri"/>
          <w:color w:val="000000" w:themeColor="text1"/>
        </w:rPr>
      </w:pPr>
      <w:r w:rsidRPr="2FEC554E">
        <w:rPr>
          <w:rFonts w:eastAsia="Calibri" w:cs="Calibri"/>
          <w:color w:val="000000" w:themeColor="text1"/>
        </w:rPr>
        <w:t>Kallio Niko</w:t>
      </w:r>
    </w:p>
    <w:p w14:paraId="0A6E1A8D" w14:textId="6B8A02A5" w:rsidR="001E78E3" w:rsidRDefault="21423E66" w:rsidP="2FEC554E">
      <w:pPr>
        <w:pStyle w:val="Kansilehtitekij1"/>
        <w:rPr>
          <w:rFonts w:eastAsia="Calibri" w:cs="Calibri"/>
          <w:color w:val="000000" w:themeColor="text1"/>
        </w:rPr>
      </w:pPr>
      <w:r w:rsidRPr="2FEC554E">
        <w:rPr>
          <w:rFonts w:eastAsia="Calibri" w:cs="Calibri"/>
          <w:color w:val="000000" w:themeColor="text1"/>
        </w:rPr>
        <w:t>Leppänen Juuso</w:t>
      </w:r>
    </w:p>
    <w:p w14:paraId="642BFAD2" w14:textId="1F73B1AB" w:rsidR="001E78E3" w:rsidRDefault="21423E66" w:rsidP="2FEC554E">
      <w:pPr>
        <w:pStyle w:val="Kansilehtitekij1"/>
        <w:rPr>
          <w:rFonts w:eastAsia="Calibri" w:cs="Calibri"/>
          <w:color w:val="000000" w:themeColor="text1"/>
        </w:rPr>
      </w:pPr>
      <w:r w:rsidRPr="2FEC554E">
        <w:rPr>
          <w:rFonts w:eastAsia="Calibri" w:cs="Calibri"/>
          <w:color w:val="000000" w:themeColor="text1"/>
        </w:rPr>
        <w:t>Martin Mikko</w:t>
      </w:r>
      <w:r w:rsidR="000F4A1F">
        <w:rPr>
          <w:rFonts w:eastAsia="Calibri" w:cs="Calibri"/>
          <w:color w:val="000000" w:themeColor="text1"/>
        </w:rPr>
        <w:br/>
      </w:r>
      <w:r w:rsidR="000F4A1F">
        <w:rPr>
          <w:rFonts w:eastAsia="Calibri" w:cs="Calibri"/>
          <w:color w:val="000000" w:themeColor="text1"/>
        </w:rPr>
        <w:br/>
      </w:r>
      <w:r w:rsidR="000F4A1F">
        <w:rPr>
          <w:rFonts w:eastAsia="Calibri" w:cs="Calibri"/>
          <w:color w:val="000000" w:themeColor="text1"/>
        </w:rPr>
        <w:br/>
      </w:r>
    </w:p>
    <w:p w14:paraId="0A37501D" w14:textId="4C3E2BBA" w:rsidR="00EE4BED" w:rsidRDefault="001E78E3" w:rsidP="082F7CCE">
      <w:pPr>
        <w:spacing w:before="120" w:after="120"/>
        <w:ind w:left="1276"/>
        <w:rPr>
          <w:rFonts w:eastAsia="Calibri" w:cs="Calibri"/>
          <w:sz w:val="28"/>
          <w:szCs w:val="28"/>
        </w:rPr>
        <w:sectPr w:rsidR="00EE4BED" w:rsidSect="0058148B">
          <w:headerReference w:type="default" r:id="rId11"/>
          <w:footerReference w:type="default" r:id="rId12"/>
          <w:pgSz w:w="11907" w:h="16839" w:code="9"/>
          <w:pgMar w:top="1134" w:right="1134" w:bottom="1134" w:left="1134" w:header="1128" w:footer="1162" w:gutter="0"/>
          <w:cols w:space="708"/>
          <w:docGrid w:linePitch="360"/>
        </w:sectPr>
      </w:pPr>
      <w:r>
        <w:br/>
      </w:r>
      <w:r w:rsidR="44EB2856" w:rsidRPr="2FEC554E">
        <w:rPr>
          <w:rFonts w:eastAsia="Calibri" w:cs="Calibri"/>
          <w:sz w:val="28"/>
          <w:szCs w:val="28"/>
        </w:rPr>
        <w:t>6</w:t>
      </w:r>
      <w:r w:rsidR="21423E66" w:rsidRPr="2FEC554E">
        <w:rPr>
          <w:rFonts w:eastAsia="Calibri" w:cs="Calibri"/>
          <w:sz w:val="28"/>
          <w:szCs w:val="28"/>
        </w:rPr>
        <w:t>.2.2025</w:t>
      </w:r>
      <w:r>
        <w:br/>
      </w:r>
      <w:r w:rsidR="21423E66" w:rsidRPr="2FEC554E">
        <w:rPr>
          <w:rFonts w:eastAsia="Calibri" w:cs="Calibri"/>
          <w:sz w:val="28"/>
          <w:szCs w:val="28"/>
        </w:rPr>
        <w:t>Opiskelutehtävä</w:t>
      </w:r>
      <w:r>
        <w:br/>
      </w:r>
      <w:r w:rsidR="21423E66" w:rsidRPr="2FEC554E">
        <w:rPr>
          <w:rFonts w:eastAsia="Calibri" w:cs="Calibri"/>
          <w:sz w:val="28"/>
          <w:szCs w:val="28"/>
        </w:rPr>
        <w:t>TTC6010-3008, Jarmo Viinikanoja</w:t>
      </w:r>
      <w:r>
        <w:br/>
      </w:r>
      <w:r w:rsidR="21423E66" w:rsidRPr="2FEC554E">
        <w:rPr>
          <w:rFonts w:eastAsia="Calibri" w:cs="Calibri"/>
          <w:sz w:val="28"/>
          <w:szCs w:val="28"/>
        </w:rPr>
        <w:t>Tieto- ja viestintätekniikan tutkinto-ohjelma (AMK)</w:t>
      </w:r>
    </w:p>
    <w:p w14:paraId="4586122A" w14:textId="77777777" w:rsidR="008839CE" w:rsidRDefault="008839CE" w:rsidP="008839CE">
      <w:pPr>
        <w:pStyle w:val="Sisllysluettelootsikko"/>
      </w:pPr>
      <w:r>
        <w:lastRenderedPageBreak/>
        <w:t>Sisältö</w:t>
      </w:r>
    </w:p>
    <w:p w14:paraId="1E7E511A" w14:textId="28448C3C" w:rsidR="00886C19" w:rsidRDefault="00F131CE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r>
        <w:fldChar w:fldCharType="begin"/>
      </w:r>
      <w:r>
        <w:instrText>TOC \o "1-3" \z \u \h</w:instrText>
      </w:r>
      <w:r>
        <w:fldChar w:fldCharType="separate"/>
      </w:r>
      <w:hyperlink w:anchor="_Toc190017174" w:history="1">
        <w:r w:rsidR="00886C19" w:rsidRPr="00E9020C">
          <w:rPr>
            <w:rStyle w:val="Hyperlinkki"/>
            <w:lang w:val="fi-FI"/>
          </w:rPr>
          <w:t>1</w:t>
        </w:r>
        <w:r w:rsidR="00886C19"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="00886C19" w:rsidRPr="00E9020C">
          <w:rPr>
            <w:rStyle w:val="Hyperlinkki"/>
          </w:rPr>
          <w:t>Johdanto</w:t>
        </w:r>
        <w:r w:rsidR="00886C19">
          <w:rPr>
            <w:webHidden/>
          </w:rPr>
          <w:tab/>
        </w:r>
        <w:r w:rsidR="00886C19">
          <w:rPr>
            <w:webHidden/>
          </w:rPr>
          <w:fldChar w:fldCharType="begin"/>
        </w:r>
        <w:r w:rsidR="00886C19">
          <w:rPr>
            <w:webHidden/>
          </w:rPr>
          <w:instrText xml:space="preserve"> PAGEREF _Toc190017174 \h </w:instrText>
        </w:r>
        <w:r w:rsidR="00886C19">
          <w:rPr>
            <w:webHidden/>
          </w:rPr>
        </w:r>
        <w:r w:rsidR="00886C19">
          <w:rPr>
            <w:webHidden/>
          </w:rPr>
          <w:fldChar w:fldCharType="separate"/>
        </w:r>
        <w:r w:rsidR="00A073B1">
          <w:rPr>
            <w:webHidden/>
          </w:rPr>
          <w:t>2</w:t>
        </w:r>
        <w:r w:rsidR="00886C19">
          <w:rPr>
            <w:webHidden/>
          </w:rPr>
          <w:fldChar w:fldCharType="end"/>
        </w:r>
      </w:hyperlink>
    </w:p>
    <w:p w14:paraId="6EFA0A1D" w14:textId="792030CD" w:rsidR="00886C19" w:rsidRDefault="00886C19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0017175" w:history="1">
        <w:r w:rsidRPr="00E9020C">
          <w:rPr>
            <w:rStyle w:val="Hyperlinkki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E9020C">
          <w:rPr>
            <w:rStyle w:val="Hyperlinkki"/>
          </w:rPr>
          <w:t>Teoria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962F92B" w14:textId="252B054E" w:rsidR="00886C19" w:rsidRDefault="00886C19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0017176" w:history="1">
        <w:r w:rsidRPr="00E9020C">
          <w:rPr>
            <w:rStyle w:val="Hyperlinkki"/>
          </w:rPr>
          <w:t>2.1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E9020C">
          <w:rPr>
            <w:rStyle w:val="Hyperlinkki"/>
          </w:rPr>
          <w:t>Koventaminen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4FD9933" w14:textId="3EBEBAE6" w:rsidR="00886C19" w:rsidRDefault="00886C19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90017177" w:history="1">
        <w:r w:rsidRPr="00E9020C">
          <w:rPr>
            <w:rStyle w:val="Hyperlinkki"/>
          </w:rPr>
          <w:t>2.2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E9020C">
          <w:rPr>
            <w:rStyle w:val="Hyperlinkki"/>
          </w:rPr>
          <w:t>Active Directory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FEB044D" w14:textId="58D1FD78" w:rsidR="00886C19" w:rsidRDefault="00886C19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0017178" w:history="1">
        <w:r w:rsidRPr="00E9020C">
          <w:rPr>
            <w:rStyle w:val="Hyperlinkki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E9020C">
          <w:rPr>
            <w:rStyle w:val="Hyperlinkki"/>
          </w:rPr>
          <w:t>Windows Server koventaminen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61108D0" w14:textId="10BFB830" w:rsidR="00886C19" w:rsidRDefault="00886C19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0017179" w:history="1">
        <w:r w:rsidRPr="00E9020C">
          <w:rPr>
            <w:rStyle w:val="Hyperlinkki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E9020C">
          <w:rPr>
            <w:rStyle w:val="Hyperlinkki"/>
          </w:rPr>
          <w:t>Windows AD koventaminen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68C03BC" w14:textId="616A0E9B" w:rsidR="00886C19" w:rsidRDefault="00886C19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0017180" w:history="1">
        <w:r w:rsidRPr="00E9020C">
          <w:rPr>
            <w:rStyle w:val="Hyperlinkki"/>
          </w:rPr>
          <w:t>5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E9020C">
          <w:rPr>
            <w:rStyle w:val="Hyperlinkki"/>
          </w:rPr>
          <w:t>Group Policyjen koventaminen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477F3A0" w14:textId="0EC06E76" w:rsidR="00886C19" w:rsidRDefault="00886C19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0017181" w:history="1">
        <w:r w:rsidRPr="00E9020C">
          <w:rPr>
            <w:rStyle w:val="Hyperlinkki"/>
            <w:lang w:val="fi-FI"/>
          </w:rPr>
          <w:t>6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E9020C">
          <w:rPr>
            <w:rStyle w:val="Hyperlinkki"/>
            <w:lang w:val="fi-FI"/>
          </w:rPr>
          <w:t>Järjestelmän auditointiin liittyvät kovennukset ja niiden selitykset.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8CA2108" w14:textId="2F388270" w:rsidR="00886C19" w:rsidRDefault="00886C19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0017182" w:history="1">
        <w:r w:rsidRPr="00E9020C">
          <w:rPr>
            <w:rStyle w:val="Hyperlinkki"/>
          </w:rPr>
          <w:t>7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E9020C">
          <w:rPr>
            <w:rStyle w:val="Hyperlinkki"/>
          </w:rPr>
          <w:t>Koventamisen todennus MS BPA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D621CEE" w14:textId="20386788" w:rsidR="00886C19" w:rsidRDefault="00886C19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0017183" w:history="1">
        <w:r w:rsidRPr="00E9020C">
          <w:rPr>
            <w:rStyle w:val="Hyperlinkki"/>
          </w:rPr>
          <w:t>8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E9020C">
          <w:rPr>
            <w:rStyle w:val="Hyperlinkki"/>
          </w:rPr>
          <w:t>Pohdinta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7FC94F4" w14:textId="2D8698D6" w:rsidR="00886C19" w:rsidRDefault="00886C19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90017184" w:history="1">
        <w:r w:rsidRPr="00E9020C">
          <w:rPr>
            <w:rStyle w:val="Hyperlinkki"/>
          </w:rPr>
          <w:t>Lähteet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_Toc190017184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A073B1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B9CA49D" w14:textId="7FEB1AD8" w:rsidR="00F131CE" w:rsidRDefault="00F131CE" w:rsidP="6F35A1A9">
      <w:pPr>
        <w:pStyle w:val="Sisluet1"/>
        <w:tabs>
          <w:tab w:val="clear" w:pos="9214"/>
          <w:tab w:val="right" w:leader="dot" w:pos="9210"/>
        </w:tabs>
        <w:rPr>
          <w:rFonts w:asciiTheme="minorHAnsi" w:eastAsiaTheme="minorEastAsia" w:hAnsiTheme="minorHAnsi" w:cstheme="minorBidi"/>
          <w:color w:val="auto"/>
          <w:sz w:val="22"/>
          <w:szCs w:val="22"/>
          <w:lang w:eastAsia="fi-FI"/>
        </w:rPr>
      </w:pPr>
      <w:r>
        <w:fldChar w:fldCharType="end"/>
      </w:r>
    </w:p>
    <w:p w14:paraId="041F93AD" w14:textId="77777777" w:rsidR="00EB219D" w:rsidRDefault="00016973" w:rsidP="00CA77C5">
      <w:pPr>
        <w:pStyle w:val="Sisllysluettelootsikko"/>
      </w:pPr>
      <w:r>
        <w:t>Kuviot</w:t>
      </w:r>
      <w:r w:rsidR="00CA77C5">
        <w:fldChar w:fldCharType="begin"/>
      </w:r>
      <w:r w:rsidR="00F131CE">
        <w:instrText xml:space="preserve"> TOC \h \z \c "Kuvio" </w:instrText>
      </w:r>
      <w:r w:rsidR="00CA77C5">
        <w:fldChar w:fldCharType="separate"/>
      </w:r>
    </w:p>
    <w:p w14:paraId="4A70F75D" w14:textId="15296A84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01" w:history="1">
        <w:r w:rsidRPr="00D63CB4">
          <w:rPr>
            <w:rStyle w:val="Hyperlinkki"/>
            <w:noProof/>
          </w:rPr>
          <w:t>Kuvio 1. Turhien roolien ja ominaisuuksien poisto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CE885E" w14:textId="104E06FD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02" w:history="1">
        <w:r w:rsidRPr="00D63CB4">
          <w:rPr>
            <w:rStyle w:val="Hyperlinkki"/>
            <w:noProof/>
          </w:rPr>
          <w:t>Kuvio 2. File serverin lisääminen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527955" w14:textId="6171E727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03" w:history="1">
        <w:r w:rsidRPr="00D63CB4">
          <w:rPr>
            <w:rStyle w:val="Hyperlinkki"/>
            <w:noProof/>
          </w:rPr>
          <w:t>Kuvio 3. Levyt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057D08" w14:textId="2CA44BB9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04" w:history="1">
        <w:r w:rsidRPr="00D63CB4">
          <w:rPr>
            <w:rStyle w:val="Hyperlinkki"/>
            <w:noProof/>
          </w:rPr>
          <w:t>Kuvio 4. Ensimmäinen share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9A7CDD" w14:textId="4BFBE808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05" w:history="1">
        <w:r w:rsidRPr="00D63CB4">
          <w:rPr>
            <w:rStyle w:val="Hyperlinkki"/>
            <w:noProof/>
          </w:rPr>
          <w:t>Kuvio 5. SRV01 windows päivitykset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B505C6" w14:textId="400BB5D6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06" w:history="1">
        <w:r w:rsidRPr="00D63CB4">
          <w:rPr>
            <w:rStyle w:val="Hyperlinkki"/>
            <w:noProof/>
          </w:rPr>
          <w:t>Kuvio 6. Ensimmäinen BPA skannaus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AB4E73" w14:textId="1C0C3A1E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07" w:history="1">
        <w:r w:rsidRPr="00D63CB4">
          <w:rPr>
            <w:rStyle w:val="Hyperlinkki"/>
            <w:noProof/>
          </w:rPr>
          <w:t>Kuvio 7. DNS lokien tarkkailu käyttöön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ED8398" w14:textId="51401C64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08" w:history="1">
        <w:r w:rsidRPr="00D63CB4">
          <w:rPr>
            <w:rStyle w:val="Hyperlinkki"/>
            <w:noProof/>
          </w:rPr>
          <w:t>Kuvio 8. Salasanojen koventaminen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DE34AF" w14:textId="1955048A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09" w:history="1">
        <w:r w:rsidRPr="00D63CB4">
          <w:rPr>
            <w:rStyle w:val="Hyperlinkki"/>
            <w:noProof/>
          </w:rPr>
          <w:t>Kuvio 9. Audit policy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980EF2" w14:textId="0E645317" w:rsidR="00EB219D" w:rsidRDefault="00EB219D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90017110" w:history="1">
        <w:r w:rsidRPr="00D63CB4">
          <w:rPr>
            <w:rStyle w:val="Hyperlinkki"/>
            <w:noProof/>
          </w:rPr>
          <w:t>Kuvio 10. Viimeinen MS BPA -skannaus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_Toc190017110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073B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D800D3" w14:textId="77777777" w:rsidR="00247B15" w:rsidRDefault="00CA77C5" w:rsidP="00CA77C5">
      <w:pPr>
        <w:pStyle w:val="Sisllysluettelootsikko"/>
      </w:pPr>
      <w:r>
        <w:fldChar w:fldCharType="end"/>
      </w:r>
    </w:p>
    <w:p w14:paraId="575AB28E" w14:textId="457B4BC9" w:rsidR="008531E2" w:rsidRPr="00247B15" w:rsidRDefault="00247B15" w:rsidP="00247B15">
      <w:pPr>
        <w:spacing w:after="160" w:line="259" w:lineRule="auto"/>
        <w:rPr>
          <w:rFonts w:eastAsiaTheme="majorEastAsia" w:cstheme="majorHAnsi"/>
          <w:b/>
          <w:noProof/>
          <w:szCs w:val="28"/>
          <w:lang w:val="en-US" w:eastAsia="fi-FI"/>
        </w:rPr>
      </w:pPr>
      <w:r>
        <w:br w:type="page"/>
      </w:r>
      <w:r w:rsidR="005643B0">
        <w:fldChar w:fldCharType="begin"/>
      </w:r>
      <w:r w:rsidR="005643B0">
        <w:instrText xml:space="preserve"> TOC \h \z \t "Taulukko" \c </w:instrText>
      </w:r>
      <w:r w:rsidR="005643B0">
        <w:fldChar w:fldCharType="end"/>
      </w:r>
      <w:r w:rsidR="0074339C">
        <w:rPr>
          <w:sz w:val="28"/>
          <w:lang w:eastAsia="fi-FI"/>
        </w:rPr>
        <w:fldChar w:fldCharType="begin"/>
      </w:r>
      <w:r w:rsidR="0074339C">
        <w:instrText xml:space="preserve"> TOC \h \z \c "Taulukko" </w:instrText>
      </w:r>
      <w:r w:rsidR="0074339C">
        <w:rPr>
          <w:sz w:val="28"/>
          <w:lang w:eastAsia="fi-FI"/>
        </w:rPr>
        <w:fldChar w:fldCharType="separate"/>
      </w:r>
    </w:p>
    <w:p w14:paraId="0C7626DF" w14:textId="749F8598" w:rsidR="003E0724" w:rsidRPr="00C01873" w:rsidRDefault="0074339C" w:rsidP="00E868F1">
      <w:pPr>
        <w:pStyle w:val="Otsikko1"/>
        <w:rPr>
          <w:lang w:val="fi-FI"/>
        </w:rPr>
      </w:pPr>
      <w:r>
        <w:lastRenderedPageBreak/>
        <w:fldChar w:fldCharType="end"/>
      </w:r>
      <w:bookmarkStart w:id="1" w:name="_Toc428542252"/>
      <w:bookmarkStart w:id="2" w:name="_Toc428799791"/>
      <w:bookmarkStart w:id="3" w:name="_Toc430675189"/>
      <w:bookmarkStart w:id="4" w:name="_Toc430767989"/>
      <w:bookmarkStart w:id="5" w:name="_Toc527546201"/>
      <w:bookmarkStart w:id="6" w:name="_Toc17205362"/>
      <w:bookmarkStart w:id="7" w:name="_Toc52971244"/>
      <w:bookmarkStart w:id="8" w:name="_Toc52971603"/>
      <w:bookmarkStart w:id="9" w:name="_Toc58338869"/>
      <w:bookmarkStart w:id="10" w:name="_Toc63413616"/>
      <w:bookmarkStart w:id="11" w:name="_Toc190017174"/>
      <w:r w:rsidR="0071788B" w:rsidRPr="00CD2D68">
        <w:t>Johdanto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2BF5C09B" w14:textId="3916033C" w:rsidR="00A67A4F" w:rsidRPr="004B30A1" w:rsidRDefault="43FD5710" w:rsidP="004B30A1">
      <w:r>
        <w:t>Tässä labrassa oli tarkoituksena koventaa Active Directory-ympäristöä. Kovennettavia kohteita oliva</w:t>
      </w:r>
      <w:r w:rsidR="66765D0D">
        <w:t xml:space="preserve">t Windows Server, Windows AD ja Group </w:t>
      </w:r>
      <w:proofErr w:type="spellStart"/>
      <w:r w:rsidR="66765D0D">
        <w:t>Policyt</w:t>
      </w:r>
      <w:proofErr w:type="spellEnd"/>
      <w:r w:rsidR="66765D0D">
        <w:t xml:space="preserve">. Viimeisenä vaiheena koventaminen piti todentaa MS BPA -työkalua käyttäen. </w:t>
      </w:r>
    </w:p>
    <w:p w14:paraId="7391DBAD" w14:textId="741AAB6C" w:rsidR="00EB482C" w:rsidRPr="00EB482C" w:rsidRDefault="00EB482C" w:rsidP="1D603C12">
      <w:pPr>
        <w:pStyle w:val="Otsikko1"/>
      </w:pPr>
      <w:bookmarkStart w:id="12" w:name="_Toc190017175"/>
      <w:r>
        <w:t>Teoria</w:t>
      </w:r>
      <w:bookmarkEnd w:id="12"/>
    </w:p>
    <w:p w14:paraId="247476F7" w14:textId="42B40725" w:rsidR="00EB482C" w:rsidRDefault="00236050" w:rsidP="00EB482C">
      <w:pPr>
        <w:pStyle w:val="Otsikko2"/>
      </w:pPr>
      <w:bookmarkStart w:id="13" w:name="_Toc190017176"/>
      <w:r>
        <w:t>Koventaminen</w:t>
      </w:r>
      <w:bookmarkEnd w:id="13"/>
    </w:p>
    <w:p w14:paraId="60ED2B73" w14:textId="676F766A" w:rsidR="00236050" w:rsidRPr="00236050" w:rsidRDefault="6BCA4633" w:rsidP="00236050">
      <w:r>
        <w:t xml:space="preserve">Koventaminen on prosessi, jolla pyritään parantamaan järjestelmien, kuten palvelimen tai sovelluksen turvallisuutta. </w:t>
      </w:r>
      <w:r w:rsidR="68BD2A3D">
        <w:t xml:space="preserve">Toimenpiteitä, joita koventamisessa käytetään, ovat esimerkiksi salasanapolitiikan muuttaminen, turhien palveluiden poistaminen käytöstä </w:t>
      </w:r>
      <w:r w:rsidR="7C267DEE">
        <w:t>ja oletusarvojen muokkaaminen.</w:t>
      </w:r>
      <w:r w:rsidR="20B61268">
        <w:t xml:space="preserve"> (</w:t>
      </w:r>
      <w:r w:rsidR="15E20726">
        <w:t>Malmberg 2017).</w:t>
      </w:r>
    </w:p>
    <w:p w14:paraId="61F9618B" w14:textId="2F471053" w:rsidR="00EB482C" w:rsidRDefault="00236050">
      <w:pPr>
        <w:pStyle w:val="Otsikko2"/>
      </w:pPr>
      <w:bookmarkStart w:id="14" w:name="_Toc190017177"/>
      <w:r>
        <w:t xml:space="preserve">Active </w:t>
      </w:r>
      <w:r w:rsidR="645EB23D">
        <w:t>D</w:t>
      </w:r>
      <w:r w:rsidR="713D331F">
        <w:t>irectory</w:t>
      </w:r>
      <w:bookmarkEnd w:id="14"/>
    </w:p>
    <w:p w14:paraId="6F4B62CF" w14:textId="276997E8" w:rsidR="18E78BEA" w:rsidRDefault="18E78BEA" w:rsidP="5622C64A">
      <w:pPr>
        <w:rPr>
          <w:lang w:val="en-US"/>
        </w:rPr>
      </w:pPr>
      <w:r>
        <w:t>Act</w:t>
      </w:r>
      <w:r w:rsidR="7FC79908">
        <w:t xml:space="preserve">ive Directory on </w:t>
      </w:r>
      <w:r w:rsidR="3DECE145">
        <w:t>Microsoftin kehittämä hakemistopalvelu, jonka avulla voidaan hallita samaan toimialueeseen kuuluvia tietokoneita, käyttäjiä ja palveluita. Active Directory</w:t>
      </w:r>
      <w:r w:rsidR="4E8C115B">
        <w:t>ä koventavia toimenpiteitä ovat esimerkiksi säännölliset päivitykset, ryhmähallintakäytäntöjen määritykset ja lokitietojen seuranta.</w:t>
      </w:r>
      <w:r w:rsidR="5D276597">
        <w:t xml:space="preserve"> (Active Directory Domain Services </w:t>
      </w:r>
      <w:proofErr w:type="spellStart"/>
      <w:r w:rsidR="5D276597">
        <w:t>Overview</w:t>
      </w:r>
      <w:proofErr w:type="spellEnd"/>
      <w:r w:rsidR="5D276597">
        <w:t xml:space="preserve"> 2024).</w:t>
      </w:r>
    </w:p>
    <w:p w14:paraId="19190EFA" w14:textId="4C41F47B" w:rsidR="321F593B" w:rsidRDefault="321F593B" w:rsidP="2FEC554E">
      <w:pPr>
        <w:pStyle w:val="Otsikko1"/>
      </w:pPr>
      <w:bookmarkStart w:id="15" w:name="_Toc190017178"/>
      <w:r>
        <w:t>Windows Server koventaminen</w:t>
      </w:r>
      <w:bookmarkEnd w:id="15"/>
    </w:p>
    <w:p w14:paraId="78506902" w14:textId="6D30CC3B" w:rsidR="00A67A4F" w:rsidRDefault="7622E94A" w:rsidP="7E909AE9">
      <w:r w:rsidRPr="7E909AE9">
        <w:rPr>
          <w:rFonts w:cs="Calibri"/>
        </w:rPr>
        <w:t>Aloi</w:t>
      </w:r>
      <w:r>
        <w:t xml:space="preserve">timme poistamalla turhat roolit ja ominaisuudet (ks. </w:t>
      </w:r>
      <w:r w:rsidR="00CB19B0">
        <w:t>k</w:t>
      </w:r>
      <w:r>
        <w:t>uvio</w:t>
      </w:r>
      <w:r w:rsidR="552A45A8">
        <w:t xml:space="preserve"> 1</w:t>
      </w:r>
      <w:r>
        <w:t xml:space="preserve">). </w:t>
      </w:r>
    </w:p>
    <w:p w14:paraId="70EFEFD9" w14:textId="77777777" w:rsidR="00EB219D" w:rsidRDefault="0003055D" w:rsidP="00EB219D">
      <w:pPr>
        <w:keepNext/>
      </w:pPr>
      <w:r>
        <w:rPr>
          <w:noProof/>
        </w:rPr>
        <w:lastRenderedPageBreak/>
        <w:drawing>
          <wp:inline distT="0" distB="0" distL="0" distR="0" wp14:anchorId="073E3FB6" wp14:editId="461927F1">
            <wp:extent cx="6120130" cy="4406265"/>
            <wp:effectExtent l="0" t="0" r="0" b="0"/>
            <wp:docPr id="2120939555" name="Kuva 1" descr="Kuva, joka sisältää kohteen teksti, kuvakaappaus, ohjelmisto, Verkkosivu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va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1FFE" w14:textId="2453CC3E" w:rsidR="00EB308C" w:rsidRDefault="00EB219D" w:rsidP="00EB219D">
      <w:pPr>
        <w:pStyle w:val="Kuvaotsikko"/>
      </w:pPr>
      <w:bookmarkStart w:id="16" w:name="_Toc190017101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1</w:t>
      </w:r>
      <w:r>
        <w:fldChar w:fldCharType="end"/>
      </w:r>
      <w:r>
        <w:t xml:space="preserve">. </w:t>
      </w:r>
      <w:r w:rsidRPr="00AF4E53">
        <w:t>Turhien roolien ja ominaisuuksien poisto</w:t>
      </w:r>
      <w:bookmarkEnd w:id="16"/>
    </w:p>
    <w:p w14:paraId="5FD9AE5E" w14:textId="0F49B53F" w:rsidR="0003055D" w:rsidRPr="0003055D" w:rsidRDefault="0003055D" w:rsidP="00EB308C">
      <w:pPr>
        <w:pStyle w:val="Kuvaotsikko"/>
      </w:pPr>
    </w:p>
    <w:p w14:paraId="024313AA" w14:textId="77777777" w:rsidR="00EB308C" w:rsidRDefault="00EB308C"/>
    <w:p w14:paraId="1AD4992A" w14:textId="77777777" w:rsidR="00EB308C" w:rsidRDefault="00EB308C"/>
    <w:p w14:paraId="6B0AEFE1" w14:textId="77777777" w:rsidR="00EB308C" w:rsidRDefault="00EB308C"/>
    <w:p w14:paraId="552EC168" w14:textId="77777777" w:rsidR="00EB308C" w:rsidRDefault="00EB308C"/>
    <w:p w14:paraId="12E618C6" w14:textId="77777777" w:rsidR="00EB308C" w:rsidRDefault="00EB308C"/>
    <w:p w14:paraId="60CB1029" w14:textId="77777777" w:rsidR="00EB308C" w:rsidRDefault="00EB308C"/>
    <w:p w14:paraId="455A157E" w14:textId="77777777" w:rsidR="00EB308C" w:rsidRDefault="00EB308C"/>
    <w:p w14:paraId="787EDDBD" w14:textId="1BCF8695" w:rsidR="3E6AABDE" w:rsidRDefault="3E6AABDE">
      <w:r>
        <w:t>Seuraavaksi otimme käyttöön tarvittavat File and Storage Services</w:t>
      </w:r>
      <w:r w:rsidR="67262711">
        <w:t xml:space="preserve"> ominaisuudet</w:t>
      </w:r>
      <w:r w:rsidR="00886C19">
        <w:t xml:space="preserve"> (ks. kuvio 2)</w:t>
      </w:r>
      <w:r w:rsidR="67262711">
        <w:t>.</w:t>
      </w:r>
    </w:p>
    <w:p w14:paraId="492B03A5" w14:textId="77777777" w:rsidR="00EB219D" w:rsidRDefault="54376168" w:rsidP="00EB219D">
      <w:pPr>
        <w:keepNext/>
      </w:pPr>
      <w:r>
        <w:rPr>
          <w:noProof/>
        </w:rPr>
        <w:drawing>
          <wp:inline distT="0" distB="0" distL="0" distR="0" wp14:anchorId="0D34DEB8" wp14:editId="39CAD171">
            <wp:extent cx="6124574" cy="4857750"/>
            <wp:effectExtent l="0" t="0" r="0" b="0"/>
            <wp:docPr id="149733737" name="Picture 149733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7337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10CD" w14:textId="37D8A87D" w:rsidR="00EB308C" w:rsidRDefault="00EB219D" w:rsidP="00EB219D">
      <w:pPr>
        <w:pStyle w:val="Kuvaotsikko"/>
      </w:pPr>
      <w:bookmarkStart w:id="17" w:name="_Toc19001710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2</w:t>
      </w:r>
      <w:r>
        <w:fldChar w:fldCharType="end"/>
      </w:r>
      <w:r>
        <w:t xml:space="preserve">. </w:t>
      </w:r>
      <w:r w:rsidRPr="006A2D8C">
        <w:t>File serverin lisääminen</w:t>
      </w:r>
      <w:bookmarkEnd w:id="17"/>
    </w:p>
    <w:p w14:paraId="55277AF4" w14:textId="7B926B45" w:rsidR="0101A123" w:rsidRPr="00CB19B0" w:rsidRDefault="0101A123">
      <w:r w:rsidRPr="00FC7AF5">
        <w:t>Katsoimme</w:t>
      </w:r>
      <w:r w:rsidR="00CB19B0">
        <w:t xml:space="preserve">, </w:t>
      </w:r>
      <w:r w:rsidRPr="00FC7AF5">
        <w:t xml:space="preserve">oliko File and Storage Servicesissä levyasemia näkyvissä (ks. </w:t>
      </w:r>
      <w:r w:rsidR="00CB19B0" w:rsidRPr="00CB19B0">
        <w:t>k</w:t>
      </w:r>
      <w:r w:rsidRPr="00CB19B0">
        <w:t>uvio</w:t>
      </w:r>
      <w:r w:rsidR="00CB19B0">
        <w:t xml:space="preserve"> 3</w:t>
      </w:r>
      <w:r w:rsidRPr="00CB19B0">
        <w:t>)</w:t>
      </w:r>
      <w:r w:rsidR="61BC3246" w:rsidRPr="00CB19B0">
        <w:t xml:space="preserve">. Tämän jälkeen loimme yhden uuden </w:t>
      </w:r>
      <w:proofErr w:type="spellStart"/>
      <w:r w:rsidR="61BC3246" w:rsidRPr="00CB19B0">
        <w:t>sharen</w:t>
      </w:r>
      <w:proofErr w:type="spellEnd"/>
      <w:r w:rsidR="61BC3246" w:rsidRPr="00CB19B0">
        <w:t xml:space="preserve"> (ks. </w:t>
      </w:r>
      <w:r w:rsidR="00CB19B0" w:rsidRPr="00CB19B0">
        <w:t>k</w:t>
      </w:r>
      <w:r w:rsidR="61BC3246" w:rsidRPr="00CB19B0">
        <w:t>uvio</w:t>
      </w:r>
      <w:r w:rsidR="009D240F" w:rsidRPr="00CB19B0">
        <w:t xml:space="preserve"> 4</w:t>
      </w:r>
      <w:r w:rsidR="61BC3246" w:rsidRPr="00CB19B0">
        <w:t>).</w:t>
      </w:r>
    </w:p>
    <w:p w14:paraId="23AC3C2C" w14:textId="77777777" w:rsidR="00EB219D" w:rsidRDefault="3C6E39A6" w:rsidP="00EB219D">
      <w:pPr>
        <w:keepNext/>
      </w:pPr>
      <w:r>
        <w:rPr>
          <w:noProof/>
        </w:rPr>
        <w:lastRenderedPageBreak/>
        <w:drawing>
          <wp:inline distT="0" distB="0" distL="0" distR="0" wp14:anchorId="2434B486" wp14:editId="1F8229A0">
            <wp:extent cx="6543675" cy="3967103"/>
            <wp:effectExtent l="0" t="0" r="0" b="0"/>
            <wp:docPr id="52392382" name="Picture 52392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96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3AFA" w14:textId="3F65111E" w:rsidR="00EB308C" w:rsidRDefault="00EB219D" w:rsidP="00EB219D">
      <w:pPr>
        <w:pStyle w:val="Kuvaotsikko"/>
      </w:pPr>
      <w:bookmarkStart w:id="18" w:name="_Toc19001710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3</w:t>
      </w:r>
      <w:r>
        <w:fldChar w:fldCharType="end"/>
      </w:r>
      <w:r>
        <w:t>. Levyt</w:t>
      </w:r>
      <w:bookmarkEnd w:id="18"/>
    </w:p>
    <w:p w14:paraId="5F552649" w14:textId="77777777" w:rsidR="00EB219D" w:rsidRDefault="74AA8F1C" w:rsidP="00EB219D">
      <w:pPr>
        <w:keepNext/>
      </w:pPr>
      <w:r>
        <w:rPr>
          <w:noProof/>
        </w:rPr>
        <w:drawing>
          <wp:inline distT="0" distB="0" distL="0" distR="0" wp14:anchorId="6420AAE7" wp14:editId="6584FFA4">
            <wp:extent cx="6120130" cy="2800985"/>
            <wp:effectExtent l="0" t="0" r="0" b="0"/>
            <wp:docPr id="910104259" name="Kuva 1" descr="Kuva, joka sisältää kohteen teksti, kuvakaappaus, ohjelmisto, Tietokonekuvak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uva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F929" w14:textId="14F27EEE" w:rsidR="00EB308C" w:rsidRDefault="00EB219D" w:rsidP="00EB219D">
      <w:pPr>
        <w:pStyle w:val="Kuvaotsikko"/>
      </w:pPr>
      <w:bookmarkStart w:id="19" w:name="_Toc190017104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4</w:t>
      </w:r>
      <w:r>
        <w:fldChar w:fldCharType="end"/>
      </w:r>
      <w:r>
        <w:t>. Ensimmäinen share</w:t>
      </w:r>
      <w:bookmarkEnd w:id="19"/>
    </w:p>
    <w:p w14:paraId="0BB65175" w14:textId="01B95F08" w:rsidR="00106E4C" w:rsidRPr="00106E4C" w:rsidRDefault="0ABD0EC3" w:rsidP="37909BF6">
      <w:r>
        <w:t>Asensimme palvelimelle vielä kaikki tarpeelliset päivitykset</w:t>
      </w:r>
      <w:r w:rsidR="00CB19B0">
        <w:t xml:space="preserve"> Windowsiin (ks. kuvio 5)</w:t>
      </w:r>
      <w:r>
        <w:t>.</w:t>
      </w:r>
    </w:p>
    <w:p w14:paraId="24294576" w14:textId="77777777" w:rsidR="00EB219D" w:rsidRDefault="6EFB0570" w:rsidP="00EB219D">
      <w:pPr>
        <w:keepNext/>
      </w:pPr>
      <w:r>
        <w:rPr>
          <w:noProof/>
        </w:rPr>
        <w:lastRenderedPageBreak/>
        <w:drawing>
          <wp:inline distT="0" distB="0" distL="0" distR="0" wp14:anchorId="1CD3C511" wp14:editId="72C0F606">
            <wp:extent cx="5772150" cy="6124574"/>
            <wp:effectExtent l="0" t="0" r="0" b="0"/>
            <wp:docPr id="1946502590" name="Picture 1946502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65025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1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5BB5" w14:textId="61CDED55" w:rsidR="00106E4C" w:rsidRPr="00106E4C" w:rsidRDefault="00EB219D" w:rsidP="00EB219D">
      <w:pPr>
        <w:pStyle w:val="Kuvaotsikko"/>
      </w:pPr>
      <w:bookmarkStart w:id="20" w:name="_Toc190017105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5</w:t>
      </w:r>
      <w:r>
        <w:fldChar w:fldCharType="end"/>
      </w:r>
      <w:r>
        <w:t xml:space="preserve">. </w:t>
      </w:r>
      <w:r w:rsidRPr="00CC1276">
        <w:t>SRV01 windows päivitykset</w:t>
      </w:r>
      <w:bookmarkEnd w:id="20"/>
    </w:p>
    <w:p w14:paraId="0A8823EF" w14:textId="2BE555E7" w:rsidR="0020048C" w:rsidRDefault="00F9BEBF" w:rsidP="0020048C">
      <w:pPr>
        <w:pStyle w:val="Otsikko1"/>
      </w:pPr>
      <w:bookmarkStart w:id="21" w:name="_Toc190017179"/>
      <w:r>
        <w:t>Windows AD koventaminen</w:t>
      </w:r>
      <w:bookmarkEnd w:id="21"/>
    </w:p>
    <w:p w14:paraId="47666978" w14:textId="1AB50057" w:rsidR="00ED7B28" w:rsidRPr="00ED7B28" w:rsidRDefault="00ED7B28" w:rsidP="00CB19B0">
      <w:r w:rsidRPr="00ED7B28">
        <w:t xml:space="preserve">Aloitimme tekemällä MS BPA </w:t>
      </w:r>
      <w:r>
        <w:t>-skannauksen (ks. kuvio</w:t>
      </w:r>
      <w:r w:rsidR="00EB219D">
        <w:t xml:space="preserve"> 6</w:t>
      </w:r>
      <w:r>
        <w:t>).</w:t>
      </w:r>
      <w:r w:rsidR="00EB219D">
        <w:t xml:space="preserve"> </w:t>
      </w:r>
      <w:r w:rsidR="000540A4">
        <w:t xml:space="preserve">Valitsimme tähän Active Directoryyn </w:t>
      </w:r>
      <w:proofErr w:type="spellStart"/>
      <w:r w:rsidR="000540A4">
        <w:t>guiden</w:t>
      </w:r>
      <w:proofErr w:type="spellEnd"/>
      <w:r w:rsidR="000540A4">
        <w:t xml:space="preserve">, jossa oli useampaa eri </w:t>
      </w:r>
      <w:r w:rsidR="0054319E">
        <w:t xml:space="preserve">vaihtoehtoa koventamiselle. </w:t>
      </w:r>
      <w:r w:rsidR="006219E2">
        <w:t>(Fitzgerald 2025)</w:t>
      </w:r>
      <w:r w:rsidR="00BD7980">
        <w:t>.</w:t>
      </w:r>
      <w:r w:rsidR="006219E2">
        <w:t xml:space="preserve"> </w:t>
      </w:r>
      <w:r w:rsidR="0054319E">
        <w:t xml:space="preserve">Koitimme valita sellaisia kovennuksia, jotka </w:t>
      </w:r>
      <w:r w:rsidR="0011303A">
        <w:t>olisivat</w:t>
      </w:r>
      <w:r w:rsidR="0054319E">
        <w:t xml:space="preserve"> tässä vaiheessa helppo tehdä</w:t>
      </w:r>
      <w:r w:rsidR="00A073B1">
        <w:t xml:space="preserve"> ja kaikki ymmärtäisivät mihin ne vaikuttavat</w:t>
      </w:r>
      <w:r w:rsidR="0011303A">
        <w:t>.</w:t>
      </w:r>
      <w:r w:rsidR="006A5D82">
        <w:t xml:space="preserve"> </w:t>
      </w:r>
      <w:r w:rsidR="0011303A">
        <w:t xml:space="preserve">Suurin osa näistä kovennuksista kohdistui </w:t>
      </w:r>
      <w:proofErr w:type="spellStart"/>
      <w:r w:rsidR="0011303A">
        <w:t>GPO:ihin</w:t>
      </w:r>
      <w:proofErr w:type="spellEnd"/>
      <w:r w:rsidR="0011303A">
        <w:t xml:space="preserve">, mutta </w:t>
      </w:r>
      <w:r w:rsidR="00EB219D">
        <w:t>laitoimme DNS lokien tarkkailun käyttöön (ks. kuvio 7).</w:t>
      </w:r>
    </w:p>
    <w:p w14:paraId="2BE8F581" w14:textId="77777777" w:rsidR="00EB219D" w:rsidRDefault="00ED7B28" w:rsidP="00EB219D">
      <w:pPr>
        <w:keepNext/>
      </w:pPr>
      <w:r>
        <w:rPr>
          <w:noProof/>
        </w:rPr>
        <w:lastRenderedPageBreak/>
        <w:drawing>
          <wp:inline distT="0" distB="0" distL="0" distR="0" wp14:anchorId="4FD51D7D" wp14:editId="2D520408">
            <wp:extent cx="6120130" cy="2588029"/>
            <wp:effectExtent l="0" t="0" r="0" b="3175"/>
            <wp:docPr id="1541585812" name="Picture 1541585812" descr="Kuva, joka sisältää kohteen teksti, kuvakaappaus, ohjelmisto, numer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5812" name="Picture 1541585812" descr="Kuva, joka sisältää kohteen teksti, kuvakaappaus, ohjelmisto, numero&#10;&#10;Kuvaus luotu automaattisesti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F92E" w14:textId="43D4D823" w:rsidR="00FA7CF0" w:rsidRPr="00ED7B28" w:rsidRDefault="00EB219D" w:rsidP="00EB219D">
      <w:pPr>
        <w:pStyle w:val="Kuvaotsikko"/>
        <w:rPr>
          <w:lang w:val="en-US"/>
        </w:rPr>
      </w:pPr>
      <w:bookmarkStart w:id="22" w:name="_Toc19001710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6</w:t>
      </w:r>
      <w:r>
        <w:fldChar w:fldCharType="end"/>
      </w:r>
      <w:r>
        <w:t>. Ensimmäinen BPA skannaus</w:t>
      </w:r>
      <w:bookmarkEnd w:id="22"/>
    </w:p>
    <w:p w14:paraId="15D270B7" w14:textId="77777777" w:rsidR="00EB219D" w:rsidRDefault="6662C319" w:rsidP="00EB219D">
      <w:pPr>
        <w:keepNext/>
      </w:pPr>
      <w:r>
        <w:rPr>
          <w:noProof/>
        </w:rPr>
        <w:drawing>
          <wp:inline distT="0" distB="0" distL="0" distR="0" wp14:anchorId="086DC1B6" wp14:editId="05C2E14A">
            <wp:extent cx="6124574" cy="4314825"/>
            <wp:effectExtent l="0" t="0" r="0" b="0"/>
            <wp:docPr id="505007442" name="Picture 505007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59BA" w14:textId="3C9E55B7" w:rsidR="6662C319" w:rsidRDefault="00EB219D" w:rsidP="00FA3CD1">
      <w:pPr>
        <w:pStyle w:val="Kuvaotsikko"/>
      </w:pPr>
      <w:bookmarkStart w:id="23" w:name="_Toc190017107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7</w:t>
      </w:r>
      <w:r>
        <w:fldChar w:fldCharType="end"/>
      </w:r>
      <w:r>
        <w:t xml:space="preserve">. </w:t>
      </w:r>
      <w:r w:rsidRPr="00DC7C85">
        <w:t>DNS lokien tarkkailu käyttöön</w:t>
      </w:r>
      <w:bookmarkEnd w:id="23"/>
    </w:p>
    <w:p w14:paraId="1B914942" w14:textId="69DFEBC3" w:rsidR="00FA3CD1" w:rsidRPr="00EB219D" w:rsidRDefault="00FA3CD1" w:rsidP="00FA3CD1">
      <w:pPr>
        <w:keepNext/>
      </w:pPr>
    </w:p>
    <w:p w14:paraId="4C7D205F" w14:textId="4CF523E7" w:rsidR="00F9BEBF" w:rsidRDefault="00F9BEBF" w:rsidP="2FEC554E">
      <w:pPr>
        <w:pStyle w:val="Otsikko1"/>
      </w:pPr>
      <w:bookmarkStart w:id="24" w:name="_Toc190017180"/>
      <w:r>
        <w:t>Group Policyjen koventaminen</w:t>
      </w:r>
      <w:bookmarkEnd w:id="24"/>
    </w:p>
    <w:p w14:paraId="0772A36C" w14:textId="3A3803F3" w:rsidR="0881DE31" w:rsidRDefault="485C1910">
      <w:r>
        <w:t>Kovensimme kaikkien domainiin liittyvien käyttäjien salasanapolitiikkaa</w:t>
      </w:r>
      <w:r w:rsidR="00ED518F">
        <w:t xml:space="preserve"> (ks. kuvio</w:t>
      </w:r>
      <w:r w:rsidR="00EB219D">
        <w:t xml:space="preserve"> 8</w:t>
      </w:r>
      <w:r w:rsidR="00ED518F">
        <w:t>)</w:t>
      </w:r>
      <w:r>
        <w:t>.</w:t>
      </w:r>
      <w:r w:rsidR="0CE84D63">
        <w:t xml:space="preserve"> </w:t>
      </w:r>
    </w:p>
    <w:p w14:paraId="605DAAAC" w14:textId="77777777" w:rsidR="00EB219D" w:rsidRDefault="65C3A278" w:rsidP="00EB219D">
      <w:pPr>
        <w:keepNext/>
      </w:pPr>
      <w:r>
        <w:rPr>
          <w:noProof/>
        </w:rPr>
        <w:drawing>
          <wp:inline distT="0" distB="0" distL="0" distR="0" wp14:anchorId="5949F07D" wp14:editId="20329FB9">
            <wp:extent cx="4572000" cy="3705225"/>
            <wp:effectExtent l="0" t="0" r="0" b="0"/>
            <wp:docPr id="1280888276" name="Picture 1280888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8882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2695" w14:textId="7FACABCD" w:rsidR="088988CD" w:rsidRDefault="00EB219D" w:rsidP="00EB219D">
      <w:pPr>
        <w:pStyle w:val="Kuvaotsikko"/>
      </w:pPr>
      <w:bookmarkStart w:id="25" w:name="_Toc190017108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8</w:t>
      </w:r>
      <w:r>
        <w:fldChar w:fldCharType="end"/>
      </w:r>
      <w:r>
        <w:t xml:space="preserve">. </w:t>
      </w:r>
      <w:r w:rsidRPr="00876ECB">
        <w:t>Salasanojen koventaminen</w:t>
      </w:r>
      <w:bookmarkEnd w:id="25"/>
    </w:p>
    <w:p w14:paraId="55C219C7" w14:textId="138F86CF" w:rsidR="0002FBFC" w:rsidRPr="00CB19B0" w:rsidRDefault="08DD597D" w:rsidP="7B355703">
      <w:pPr>
        <w:pStyle w:val="Otsikko1"/>
        <w:rPr>
          <w:lang w:val="fi-FI"/>
        </w:rPr>
      </w:pPr>
      <w:bookmarkStart w:id="26" w:name="_Toc190017181"/>
      <w:r w:rsidRPr="00CB19B0">
        <w:rPr>
          <w:lang w:val="fi-FI"/>
        </w:rPr>
        <w:t>Järjestelmän auditointiin liittyvät kovennukset ja niiden selitykset.</w:t>
      </w:r>
      <w:bookmarkEnd w:id="26"/>
    </w:p>
    <w:p w14:paraId="20C97FD4" w14:textId="2790482C" w:rsidR="0002FBFC" w:rsidRDefault="08DD597D">
      <w:r>
        <w:t>Kirjautumiset ja käyttäjätilit</w:t>
      </w:r>
      <w:r w:rsidR="0002FBFC">
        <w:br/>
      </w:r>
      <w:r>
        <w:t xml:space="preserve">Audit Logon, </w:t>
      </w:r>
      <w:proofErr w:type="spellStart"/>
      <w:r>
        <w:t>Logoff</w:t>
      </w:r>
      <w:proofErr w:type="spellEnd"/>
      <w:r>
        <w:t xml:space="preserve">, </w:t>
      </w:r>
      <w:proofErr w:type="spellStart"/>
      <w:r>
        <w:t>Special</w:t>
      </w:r>
      <w:proofErr w:type="spellEnd"/>
      <w:r>
        <w:t xml:space="preserve"> Logon,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Lockout</w:t>
      </w:r>
      <w:proofErr w:type="spellEnd"/>
      <w:r>
        <w:t xml:space="preserve">, </w:t>
      </w:r>
      <w:proofErr w:type="spellStart"/>
      <w:r>
        <w:t>Credential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, User </w:t>
      </w:r>
      <w:proofErr w:type="spellStart"/>
      <w:r>
        <w:t>Account</w:t>
      </w:r>
      <w:proofErr w:type="spellEnd"/>
      <w:r>
        <w:t xml:space="preserve"> Management tallentaa kaikki kirjautumisyritykset, tilin lukitukset ja käyttöoikeusmuutokset, mikä estää tunkeutumisia ja tukee käyttäjähallintaa.</w:t>
      </w:r>
    </w:p>
    <w:p w14:paraId="193CD1BD" w14:textId="63A327BC" w:rsidR="0002FBFC" w:rsidRDefault="08DD597D">
      <w:r>
        <w:t>Sovellukset ja prosessit</w:t>
      </w:r>
      <w:r w:rsidR="0002FBFC">
        <w:br/>
      </w:r>
      <w:r>
        <w:t xml:space="preserve">Audit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 Termination, Application Group Management mahdollistaa haitallisten prosessien ja luvattomien sovellusryhmien muutosten tunnistamisen.</w:t>
      </w:r>
    </w:p>
    <w:p w14:paraId="370B8B7A" w14:textId="2AF254DA" w:rsidR="0002FBFC" w:rsidRDefault="08DD597D">
      <w:r>
        <w:lastRenderedPageBreak/>
        <w:t>Tiedostojärjestelmä ja laitteet</w:t>
      </w:r>
      <w:r w:rsidR="0002FBFC">
        <w:br/>
      </w:r>
      <w:r>
        <w:t xml:space="preserve">Audit File System, </w:t>
      </w:r>
      <w:proofErr w:type="spellStart"/>
      <w:r>
        <w:t>Registry</w:t>
      </w:r>
      <w:proofErr w:type="spellEnd"/>
      <w:r>
        <w:t xml:space="preserve">, </w:t>
      </w:r>
      <w:proofErr w:type="spellStart"/>
      <w:r>
        <w:t>Kernel</w:t>
      </w:r>
      <w:proofErr w:type="spellEnd"/>
      <w:r>
        <w:t xml:space="preserve"> Object, </w:t>
      </w:r>
      <w:proofErr w:type="spellStart"/>
      <w:r>
        <w:t>Removable</w:t>
      </w:r>
      <w:proofErr w:type="spellEnd"/>
      <w:r>
        <w:t xml:space="preserve"> Storage varmistaa, että tiedostojen, rekisterin ja ytimen muutokset sekä USB-laitteiden käyttö kirjataan, mikä estää tietovuodot ja järjestelmän manipuloinnin.</w:t>
      </w:r>
    </w:p>
    <w:p w14:paraId="762A9BBE" w14:textId="71404805" w:rsidR="0002FBFC" w:rsidRPr="00886C19" w:rsidRDefault="08DD597D">
      <w:pPr>
        <w:rPr>
          <w:lang w:val="en-US"/>
        </w:rPr>
      </w:pPr>
      <w:r>
        <w:t>Järjestelmä ja käyttöoikeudet</w:t>
      </w:r>
      <w:r w:rsidR="0002FBFC">
        <w:br/>
      </w:r>
      <w:r>
        <w:t xml:space="preserve">Audit Directory Service </w:t>
      </w:r>
      <w:proofErr w:type="spellStart"/>
      <w:r>
        <w:t>Changes</w:t>
      </w:r>
      <w:proofErr w:type="spellEnd"/>
      <w:r>
        <w:t xml:space="preserve">, Audit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State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ehkäisee kriittisten järjestelmäasetusten, käyttöoikeuksien ja auditointikäytäntöjen manipulointia. </w:t>
      </w:r>
      <w:r w:rsidRPr="387ECCAB">
        <w:rPr>
          <w:lang w:val="en-US"/>
        </w:rPr>
        <w:t>(</w:t>
      </w:r>
      <w:proofErr w:type="spellStart"/>
      <w:proofErr w:type="gramStart"/>
      <w:r w:rsidRPr="387ECCAB">
        <w:rPr>
          <w:lang w:val="en-US"/>
        </w:rPr>
        <w:t>ks</w:t>
      </w:r>
      <w:proofErr w:type="spellEnd"/>
      <w:proofErr w:type="gramEnd"/>
      <w:r w:rsidRPr="387ECCAB">
        <w:rPr>
          <w:lang w:val="en-US"/>
        </w:rPr>
        <w:t xml:space="preserve">. </w:t>
      </w:r>
      <w:proofErr w:type="spellStart"/>
      <w:r w:rsidR="00ED518F">
        <w:rPr>
          <w:lang w:val="en-US"/>
        </w:rPr>
        <w:t>k</w:t>
      </w:r>
      <w:r w:rsidRPr="387ECCAB">
        <w:rPr>
          <w:lang w:val="en-US"/>
        </w:rPr>
        <w:t>uvio</w:t>
      </w:r>
      <w:proofErr w:type="spellEnd"/>
      <w:r w:rsidRPr="387ECCAB">
        <w:rPr>
          <w:lang w:val="en-US"/>
        </w:rPr>
        <w:t xml:space="preserve"> 9)</w:t>
      </w:r>
    </w:p>
    <w:p w14:paraId="59E4D499" w14:textId="77777777" w:rsidR="00EB219D" w:rsidRDefault="7D362DF1" w:rsidP="00EB219D">
      <w:pPr>
        <w:keepNext/>
      </w:pPr>
      <w:r>
        <w:rPr>
          <w:noProof/>
        </w:rPr>
        <w:drawing>
          <wp:inline distT="0" distB="0" distL="0" distR="0" wp14:anchorId="0ED2631F" wp14:editId="5BFB6491">
            <wp:extent cx="6124574" cy="5419726"/>
            <wp:effectExtent l="0" t="0" r="0" b="0"/>
            <wp:docPr id="608610487" name="Picture 608610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4" cy="541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6802" w14:textId="1FF0A78F" w:rsidR="645F1225" w:rsidRDefault="00EB219D" w:rsidP="00EB219D">
      <w:pPr>
        <w:pStyle w:val="Kuvaotsikko"/>
      </w:pPr>
      <w:bookmarkStart w:id="27" w:name="_Toc190017109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9</w:t>
      </w:r>
      <w:r>
        <w:fldChar w:fldCharType="end"/>
      </w:r>
      <w:r>
        <w:t xml:space="preserve">. </w:t>
      </w:r>
      <w:r w:rsidRPr="00307E93">
        <w:t>Audit policy</w:t>
      </w:r>
      <w:bookmarkEnd w:id="27"/>
    </w:p>
    <w:p w14:paraId="23A21D5A" w14:textId="3C2C21AB" w:rsidR="00F9BEBF" w:rsidRDefault="00F9BEBF" w:rsidP="2FEC554E">
      <w:pPr>
        <w:pStyle w:val="Otsikko1"/>
      </w:pPr>
      <w:bookmarkStart w:id="28" w:name="_Toc190017182"/>
      <w:r>
        <w:lastRenderedPageBreak/>
        <w:t>Koventamisen todennus MS BPA</w:t>
      </w:r>
      <w:bookmarkEnd w:id="28"/>
    </w:p>
    <w:p w14:paraId="72C012F4" w14:textId="1B33D5A6" w:rsidR="00ED518F" w:rsidRPr="00ED518F" w:rsidRDefault="00ED518F" w:rsidP="00ED518F">
      <w:r w:rsidRPr="00ED518F">
        <w:t>Ajoimme MS BPA -skannauksen u</w:t>
      </w:r>
      <w:r>
        <w:t xml:space="preserve">usiksi, </w:t>
      </w:r>
      <w:r w:rsidR="00EB219D">
        <w:t xml:space="preserve">vaikka oletimme, ettei näitä kovennuksia sillä paljoa voit todeta. Varoituksia </w:t>
      </w:r>
      <w:r>
        <w:t>tai virheitä oli yksi enemmän</w:t>
      </w:r>
      <w:r w:rsidR="00EB219D">
        <w:t>, joten jonkin voi ainakin todeta muuttuneen (ks. kuvio 10).</w:t>
      </w:r>
    </w:p>
    <w:p w14:paraId="785721E6" w14:textId="77777777" w:rsidR="00EB219D" w:rsidRDefault="0F00782D" w:rsidP="00EB219D">
      <w:pPr>
        <w:keepNext/>
      </w:pPr>
      <w:r>
        <w:rPr>
          <w:noProof/>
        </w:rPr>
        <w:drawing>
          <wp:inline distT="0" distB="0" distL="0" distR="0" wp14:anchorId="7025CEB0" wp14:editId="79B8C06D">
            <wp:extent cx="6595672" cy="1676400"/>
            <wp:effectExtent l="0" t="0" r="0" b="0"/>
            <wp:docPr id="340807743" name="Picture 340807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672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EFBB" w14:textId="48A8AD85" w:rsidR="007C2225" w:rsidRDefault="00EB219D" w:rsidP="00EB219D">
      <w:pPr>
        <w:pStyle w:val="Kuvaotsikko"/>
      </w:pPr>
      <w:bookmarkStart w:id="29" w:name="_Toc190017110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A073B1">
        <w:t>10</w:t>
      </w:r>
      <w:r>
        <w:fldChar w:fldCharType="end"/>
      </w:r>
      <w:r>
        <w:t>. Viimeinen MS BPA -skannaus</w:t>
      </w:r>
      <w:bookmarkEnd w:id="29"/>
    </w:p>
    <w:p w14:paraId="399391E6" w14:textId="4F08711E" w:rsidR="6C7B074B" w:rsidRDefault="6C7B074B" w:rsidP="2FEC554E">
      <w:pPr>
        <w:pStyle w:val="Otsikko1"/>
      </w:pPr>
      <w:bookmarkStart w:id="30" w:name="_Toc190017183"/>
      <w:bookmarkStart w:id="31" w:name="_Toc428542261"/>
      <w:bookmarkStart w:id="32" w:name="_Toc428799800"/>
      <w:bookmarkStart w:id="33" w:name="_Toc430675200"/>
      <w:bookmarkStart w:id="34" w:name="_Toc430768000"/>
      <w:bookmarkStart w:id="35" w:name="_Toc527546213"/>
      <w:bookmarkStart w:id="36" w:name="_Toc17205374"/>
      <w:r>
        <w:t>Pohdinta</w:t>
      </w:r>
      <w:bookmarkEnd w:id="30"/>
    </w:p>
    <w:p w14:paraId="02EB378F" w14:textId="0D187FF0" w:rsidR="00886C19" w:rsidRDefault="43457C7C" w:rsidP="001F6724">
      <w:r>
        <w:t xml:space="preserve">Harjoituksessa </w:t>
      </w:r>
      <w:r w:rsidR="201F0613">
        <w:t>opimme koventa</w:t>
      </w:r>
      <w:r w:rsidR="40E5C897">
        <w:t>mista.</w:t>
      </w:r>
      <w:r w:rsidR="201F0613">
        <w:t xml:space="preserve"> </w:t>
      </w:r>
      <w:proofErr w:type="spellStart"/>
      <w:r w:rsidR="008F127A" w:rsidRPr="008F127A">
        <w:t>AD:n</w:t>
      </w:r>
      <w:proofErr w:type="spellEnd"/>
      <w:r w:rsidR="008F127A" w:rsidRPr="008F127A">
        <w:t xml:space="preserve"> käyttöönotto onnistui odotetusti, ja perustoiminnot, kuten käyttäjätietokannan hallinta sekä ryhmäkäytännöt (GPO), tulivat tutuiksi. Group Policyn avulla toteutettiin esimerkiksi käyttäjien salasana-asetusten hallintaa ja tietoturvavaatimuksia.</w:t>
      </w:r>
    </w:p>
    <w:p w14:paraId="10EDC7D9" w14:textId="1A39CE38" w:rsidR="00BC1473" w:rsidRDefault="00886C19" w:rsidP="00886C19">
      <w:pPr>
        <w:spacing w:after="160" w:line="259" w:lineRule="auto"/>
      </w:pPr>
      <w:r>
        <w:br w:type="page"/>
      </w:r>
    </w:p>
    <w:p w14:paraId="66EFCFB7" w14:textId="77777777" w:rsidR="00AC0315" w:rsidRPr="00FC7AF5" w:rsidRDefault="00AC0315" w:rsidP="00A46B18">
      <w:pPr>
        <w:pStyle w:val="LhteetOtsikko"/>
        <w:rPr>
          <w:lang w:val="en-US"/>
        </w:rPr>
      </w:pPr>
      <w:bookmarkStart w:id="37" w:name="_Toc52971250"/>
      <w:bookmarkStart w:id="38" w:name="_Toc52971609"/>
      <w:bookmarkStart w:id="39" w:name="_Toc58338875"/>
      <w:bookmarkStart w:id="40" w:name="_Toc63413622"/>
      <w:bookmarkStart w:id="41" w:name="_Toc190017184"/>
      <w:r w:rsidRPr="00FC7AF5">
        <w:rPr>
          <w:lang w:val="en-US"/>
        </w:rPr>
        <w:lastRenderedPageBreak/>
        <w:t>Lähteet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7AAF34C0" w14:textId="13726DD3" w:rsidR="3C3A5680" w:rsidRPr="000540A4" w:rsidRDefault="4FBB209A" w:rsidP="3C3A5680">
      <w:pPr>
        <w:pStyle w:val="Lhdeluettelo"/>
      </w:pPr>
      <w:r w:rsidRPr="00FC7AF5">
        <w:rPr>
          <w:lang w:val="en-US"/>
        </w:rPr>
        <w:t xml:space="preserve">Active Directory Domain Services Overview. 2024. Microsoft Learn. </w:t>
      </w:r>
      <w:r w:rsidRPr="000540A4">
        <w:t xml:space="preserve">Viitattu 6.2.2025. </w:t>
      </w:r>
      <w:hyperlink r:id="rId23">
        <w:r w:rsidRPr="000540A4">
          <w:rPr>
            <w:rStyle w:val="Hyperlinkki"/>
          </w:rPr>
          <w:t>https://learn.microsoft.com/en-us/windows-server/identity/ad-ds/get-started/virtual-dc/active-directory-domain-services-overview.</w:t>
        </w:r>
      </w:hyperlink>
    </w:p>
    <w:p w14:paraId="74F7F993" w14:textId="2764D013" w:rsidR="71417C63" w:rsidRPr="004C35DC" w:rsidRDefault="005A22BF" w:rsidP="2355140B">
      <w:pPr>
        <w:pStyle w:val="Lhdeluettelo"/>
      </w:pPr>
      <w:r w:rsidRPr="005A22BF">
        <w:rPr>
          <w:lang w:val="en-US"/>
        </w:rPr>
        <w:t xml:space="preserve">Fitzgerald, </w:t>
      </w:r>
      <w:r>
        <w:rPr>
          <w:lang w:val="en-US"/>
        </w:rPr>
        <w:t xml:space="preserve">A. </w:t>
      </w:r>
      <w:r w:rsidR="00BB789C">
        <w:rPr>
          <w:lang w:val="en-US"/>
        </w:rPr>
        <w:t>2025</w:t>
      </w:r>
      <w:r w:rsidR="00F20CCD">
        <w:rPr>
          <w:lang w:val="en-US"/>
        </w:rPr>
        <w:t xml:space="preserve">. </w:t>
      </w:r>
      <w:r w:rsidR="00D41ACE" w:rsidRPr="00D41ACE">
        <w:rPr>
          <w:lang w:val="en-US"/>
        </w:rPr>
        <w:t>Best 30 Active Directory Security Best Practices Checklist</w:t>
      </w:r>
      <w:r w:rsidR="00D41ACE">
        <w:rPr>
          <w:lang w:val="en-US"/>
        </w:rPr>
        <w:t xml:space="preserve">. </w:t>
      </w:r>
      <w:r w:rsidR="004C35DC" w:rsidRPr="004C35DC">
        <w:t xml:space="preserve">Viitattu </w:t>
      </w:r>
      <w:r w:rsidR="006D6814">
        <w:t xml:space="preserve">6.2.2025. </w:t>
      </w:r>
      <w:hyperlink r:id="rId24">
        <w:r w:rsidR="00D222A7" w:rsidRPr="7B34CE00">
          <w:rPr>
            <w:rStyle w:val="Hyperlinkki"/>
          </w:rPr>
          <w:t>https://cloudinfrastructureservices.co.uk/active-directory-security-best-practices/</w:t>
        </w:r>
      </w:hyperlink>
      <w:r>
        <w:t>.</w:t>
      </w:r>
      <w:r w:rsidR="00170509">
        <w:t xml:space="preserve"> </w:t>
      </w:r>
    </w:p>
    <w:p w14:paraId="5A39BBE3" w14:textId="7EF1EB1B" w:rsidR="00725AC4" w:rsidRPr="004C35DC" w:rsidRDefault="018AE9F2" w:rsidP="00725AC4">
      <w:pPr>
        <w:pStyle w:val="Lhdeluettelo"/>
        <w:rPr>
          <w:rStyle w:val="Hyperlinkki"/>
        </w:rPr>
        <w:sectPr w:rsidR="00725AC4" w:rsidRPr="004C35DC" w:rsidSect="001A0CE3">
          <w:headerReference w:type="even" r:id="rId25"/>
          <w:headerReference w:type="default" r:id="rId26"/>
          <w:footerReference w:type="default" r:id="rId27"/>
          <w:headerReference w:type="first" r:id="rId28"/>
          <w:pgSz w:w="11906" w:h="16838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>
        <w:t xml:space="preserve">Malmberg, T. 2017. Tietojärjestelmien kovennukset. </w:t>
      </w:r>
      <w:proofErr w:type="spellStart"/>
      <w:r>
        <w:t>Mint</w:t>
      </w:r>
      <w:proofErr w:type="spellEnd"/>
      <w:r>
        <w:t xml:space="preserve"> Security. Viitattu 6.2.2025. </w:t>
      </w:r>
      <w:hyperlink r:id="rId29">
        <w:r w:rsidRPr="35A26306">
          <w:rPr>
            <w:rStyle w:val="Hyperlinkki"/>
          </w:rPr>
          <w:t>https://www.mintsecurity.fi/tietojarjestelmien-kovennukset/.</w:t>
        </w:r>
      </w:hyperlink>
    </w:p>
    <w:p w14:paraId="72A3D3EC" w14:textId="4C0551CD" w:rsidR="00AB2429" w:rsidRDefault="00AB2429" w:rsidP="0093064E">
      <w:pPr>
        <w:pStyle w:val="LiiteOtsikko"/>
      </w:pPr>
    </w:p>
    <w:sectPr w:rsidR="00AB2429" w:rsidSect="0058148B">
      <w:headerReference w:type="even" r:id="rId30"/>
      <w:headerReference w:type="default" r:id="rId31"/>
      <w:headerReference w:type="first" r:id="rId32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D78EC" w14:textId="77777777" w:rsidR="00E92639" w:rsidRDefault="00E92639" w:rsidP="00520772">
      <w:pPr>
        <w:spacing w:after="0" w:line="240" w:lineRule="auto"/>
      </w:pPr>
      <w:r>
        <w:separator/>
      </w:r>
    </w:p>
    <w:p w14:paraId="37C4C130" w14:textId="77777777" w:rsidR="00E92639" w:rsidRDefault="00E92639"/>
    <w:p w14:paraId="123424E8" w14:textId="77777777" w:rsidR="00E92639" w:rsidRDefault="00E92639"/>
  </w:endnote>
  <w:endnote w:type="continuationSeparator" w:id="0">
    <w:p w14:paraId="301CFA8B" w14:textId="77777777" w:rsidR="00E92639" w:rsidRDefault="00E92639" w:rsidP="00520772">
      <w:pPr>
        <w:spacing w:after="0" w:line="240" w:lineRule="auto"/>
      </w:pPr>
      <w:r>
        <w:continuationSeparator/>
      </w:r>
    </w:p>
    <w:p w14:paraId="62C463DC" w14:textId="77777777" w:rsidR="00E92639" w:rsidRDefault="00E92639"/>
    <w:p w14:paraId="2337E60F" w14:textId="77777777" w:rsidR="00E92639" w:rsidRDefault="00E92639"/>
  </w:endnote>
  <w:endnote w:type="continuationNotice" w:id="1">
    <w:p w14:paraId="31E1E03B" w14:textId="77777777" w:rsidR="00E92639" w:rsidRDefault="00E926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61E4C" w14:textId="77777777" w:rsidR="00A67A4F" w:rsidRDefault="00A67A4F">
    <w:pPr>
      <w:pStyle w:val="Alatunniste"/>
      <w:rPr>
        <w:noProof/>
      </w:rPr>
    </w:pPr>
  </w:p>
  <w:p w14:paraId="44EAFD9C" w14:textId="77777777" w:rsidR="00A67A4F" w:rsidRDefault="00A67A4F">
    <w:pPr>
      <w:pStyle w:val="Alatunniste"/>
      <w:rPr>
        <w:noProof/>
      </w:rPr>
    </w:pPr>
  </w:p>
  <w:p w14:paraId="4B94D5A5" w14:textId="77777777" w:rsidR="00A67A4F" w:rsidRDefault="00A67A4F">
    <w:pPr>
      <w:pStyle w:val="Alatunniste"/>
      <w:rPr>
        <w:noProof/>
      </w:rPr>
    </w:pPr>
  </w:p>
  <w:p w14:paraId="3DEEC669" w14:textId="77777777" w:rsidR="00A67A4F" w:rsidRDefault="00A67A4F">
    <w:pPr>
      <w:pStyle w:val="Alatunniste"/>
      <w:rPr>
        <w:noProof/>
      </w:rPr>
    </w:pPr>
  </w:p>
  <w:p w14:paraId="3656B9AB" w14:textId="77777777" w:rsidR="00A67A4F" w:rsidRDefault="00A67A4F" w:rsidP="008E1D38">
    <w:pPr>
      <w:pStyle w:val="Alatunniste"/>
      <w:ind w:left="1134"/>
    </w:pPr>
    <w:r>
      <w:rPr>
        <w:noProof/>
      </w:rPr>
      <w:drawing>
        <wp:inline distT="0" distB="0" distL="0" distR="0" wp14:anchorId="72695D34" wp14:editId="4F299870">
          <wp:extent cx="3160800" cy="403011"/>
          <wp:effectExtent l="0" t="0" r="1905" b="0"/>
          <wp:docPr id="10" name="Kuva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uva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="" xmlns:o="urn:schemas-microsoft-com:office:office" xmlns:v="urn:schemas-microsoft-com:vml" xmlns:w10="urn:schemas-microsoft-com:office:word" xmlns:w="http://schemas.openxmlformats.org/wordprocessingml/2006/main" xmlns:adec="http://schemas.microsoft.com/office/drawing/2017/decorative" xmlns:arto="http://schemas.microsoft.com/office/word/2006/arto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403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940D" w14:textId="77777777" w:rsidR="00A67A4F" w:rsidRPr="00701321" w:rsidRDefault="00A67A4F" w:rsidP="00701321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672F9" w14:textId="77777777" w:rsidR="00E92639" w:rsidRDefault="00E92639" w:rsidP="00520772">
      <w:pPr>
        <w:spacing w:after="0" w:line="240" w:lineRule="auto"/>
      </w:pPr>
      <w:r>
        <w:separator/>
      </w:r>
    </w:p>
    <w:p w14:paraId="7AF57353" w14:textId="77777777" w:rsidR="00E92639" w:rsidRDefault="00E92639"/>
    <w:p w14:paraId="35563230" w14:textId="77777777" w:rsidR="00E92639" w:rsidRDefault="00E92639"/>
  </w:footnote>
  <w:footnote w:type="continuationSeparator" w:id="0">
    <w:p w14:paraId="3BC40009" w14:textId="77777777" w:rsidR="00E92639" w:rsidRDefault="00E92639" w:rsidP="00520772">
      <w:pPr>
        <w:spacing w:after="0" w:line="240" w:lineRule="auto"/>
      </w:pPr>
      <w:r>
        <w:continuationSeparator/>
      </w:r>
    </w:p>
    <w:p w14:paraId="694230B5" w14:textId="77777777" w:rsidR="00E92639" w:rsidRDefault="00E92639"/>
    <w:p w14:paraId="2B538EFC" w14:textId="77777777" w:rsidR="00E92639" w:rsidRDefault="00E92639"/>
  </w:footnote>
  <w:footnote w:type="continuationNotice" w:id="1">
    <w:p w14:paraId="22F014A9" w14:textId="77777777" w:rsidR="00E92639" w:rsidRDefault="00E926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2CD1" w14:textId="77777777" w:rsidR="00A67A4F" w:rsidRDefault="00A67A4F" w:rsidP="00520772">
    <w:pPr>
      <w:pStyle w:val="Yltunniste"/>
      <w:ind w:left="1276"/>
    </w:pPr>
    <w:r>
      <w:rPr>
        <w:noProof/>
        <w:lang w:eastAsia="fi-FI"/>
      </w:rPr>
      <w:drawing>
        <wp:inline distT="0" distB="0" distL="0" distR="0" wp14:anchorId="0B1FFBEB" wp14:editId="65102EAD">
          <wp:extent cx="2088000" cy="1044111"/>
          <wp:effectExtent l="0" t="0" r="0" b="0"/>
          <wp:docPr id="7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000" cy="104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fi-FI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DB878D" wp14:editId="58EC0ADB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342900" cy="9258300"/>
              <wp:effectExtent l="0" t="0" r="0" b="0"/>
              <wp:wrapNone/>
              <wp:docPr id="3" name="Suorakulmi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9258300"/>
                      </a:xfrm>
                      <a:prstGeom prst="rect">
                        <a:avLst/>
                      </a:prstGeom>
                      <a:solidFill>
                        <a:srgbClr val="0D004C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E6BD41" id="Suorakulmio 4" o:spid="_x0000_s1026" alt="&quot;&quot;" style="position:absolute;margin-left:0;margin-top:.1pt;width:27pt;height:72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" fillcolor="#0d004c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31CB" w14:textId="77777777" w:rsidR="00BE7BF8" w:rsidRDefault="00BE7BF8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765798"/>
      <w:docPartObj>
        <w:docPartGallery w:val="Page Numbers (Top of Page)"/>
        <w:docPartUnique/>
      </w:docPartObj>
    </w:sdtPr>
    <w:sdtEndPr/>
    <w:sdtContent>
      <w:p w14:paraId="5DC1C3B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FB0818" w14:textId="77777777" w:rsidR="00BE7BF8" w:rsidRDefault="00BE7BF8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CE2FB" w14:textId="77777777" w:rsidR="00A67A4F" w:rsidRDefault="001B54A9" w:rsidP="00A764D6">
    <w:pPr>
      <w:pStyle w:val="Yltunniste"/>
      <w:jc w:val="right"/>
    </w:pPr>
    <w:sdt>
      <w:sdtPr>
        <w:id w:val="1375190810"/>
        <w:docPartObj>
          <w:docPartGallery w:val="Page Numbers (Top of Page)"/>
          <w:docPartUnique/>
        </w:docPartObj>
      </w:sdtPr>
      <w:sdtEndPr/>
      <w:sdtContent>
        <w:r w:rsidR="00A67A4F">
          <w:fldChar w:fldCharType="begin"/>
        </w:r>
        <w:r w:rsidR="00A67A4F">
          <w:instrText>PAGE   \* MERGEFORMAT</w:instrText>
        </w:r>
        <w:r w:rsidR="00A67A4F">
          <w:fldChar w:fldCharType="separate"/>
        </w:r>
        <w:r w:rsidR="00A67A4F">
          <w:rPr>
            <w:noProof/>
          </w:rPr>
          <w:t>1</w:t>
        </w:r>
        <w:r w:rsidR="00A67A4F">
          <w:fldChar w:fldCharType="end"/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28261" w14:textId="77777777" w:rsidR="00BE7BF8" w:rsidRDefault="00BE7BF8">
    <w:pPr>
      <w:pStyle w:val="Yltunnis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561557"/>
      <w:docPartObj>
        <w:docPartGallery w:val="Page Numbers (Top of Page)"/>
        <w:docPartUnique/>
      </w:docPartObj>
    </w:sdtPr>
    <w:sdtEndPr/>
    <w:sdtContent>
      <w:p w14:paraId="0EB546F9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27B00A" w14:textId="77777777" w:rsidR="00BE7BF8" w:rsidRDefault="00BE7BF8">
    <w:pPr>
      <w:pStyle w:val="Yltunnis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A67A4F" w:rsidRDefault="00A67A4F" w:rsidP="00A764D6">
    <w:pPr>
      <w:pStyle w:val="Yltunniste"/>
      <w:jc w:val="right"/>
    </w:pPr>
  </w:p>
  <w:sdt>
    <w:sdtPr>
      <w:id w:val="2077011834"/>
      <w:docPartObj>
        <w:docPartGallery w:val="Page Numbers (Top of Page)"/>
        <w:docPartUnique/>
      </w:docPartObj>
    </w:sdtPr>
    <w:sdtEndPr/>
    <w:sdtContent>
      <w:p w14:paraId="000F1B19" w14:textId="77777777" w:rsidR="00A67A4F" w:rsidRDefault="00A67A4F" w:rsidP="00A764D6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110FFD37" w14:textId="77777777" w:rsidR="00A67A4F" w:rsidRDefault="00A67A4F"/>
  <w:p w14:paraId="6B699379" w14:textId="77777777" w:rsidR="00A67A4F" w:rsidRDefault="00A67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00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384D862"/>
    <w:lvl w:ilvl="0" w:tplc="CDDE3AC4">
      <w:start w:val="1"/>
      <w:numFmt w:val="decimal"/>
      <w:pStyle w:val="Numeroituluettelo4"/>
      <w:lvlText w:val="%1."/>
      <w:lvlJc w:val="left"/>
      <w:pPr>
        <w:tabs>
          <w:tab w:val="num" w:pos="1209"/>
        </w:tabs>
        <w:ind w:left="1209" w:hanging="360"/>
      </w:pPr>
    </w:lvl>
    <w:lvl w:ilvl="1" w:tplc="BB1EDD20">
      <w:numFmt w:val="decimal"/>
      <w:lvlText w:val=""/>
      <w:lvlJc w:val="left"/>
    </w:lvl>
    <w:lvl w:ilvl="2" w:tplc="A7107B4E">
      <w:numFmt w:val="decimal"/>
      <w:lvlText w:val=""/>
      <w:lvlJc w:val="left"/>
    </w:lvl>
    <w:lvl w:ilvl="3" w:tplc="C6FC4584">
      <w:numFmt w:val="decimal"/>
      <w:lvlText w:val=""/>
      <w:lvlJc w:val="left"/>
    </w:lvl>
    <w:lvl w:ilvl="4" w:tplc="6482470E">
      <w:numFmt w:val="decimal"/>
      <w:lvlText w:val=""/>
      <w:lvlJc w:val="left"/>
    </w:lvl>
    <w:lvl w:ilvl="5" w:tplc="5948AD16">
      <w:numFmt w:val="decimal"/>
      <w:lvlText w:val=""/>
      <w:lvlJc w:val="left"/>
    </w:lvl>
    <w:lvl w:ilvl="6" w:tplc="9E22FE82">
      <w:numFmt w:val="decimal"/>
      <w:lvlText w:val=""/>
      <w:lvlJc w:val="left"/>
    </w:lvl>
    <w:lvl w:ilvl="7" w:tplc="5B869EC4">
      <w:numFmt w:val="decimal"/>
      <w:lvlText w:val=""/>
      <w:lvlJc w:val="left"/>
    </w:lvl>
    <w:lvl w:ilvl="8" w:tplc="4B8CD150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FC68B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F57061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AEDE1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5A1A06A0"/>
    <w:lvl w:ilvl="0" w:tplc="87B83FC8">
      <w:start w:val="1"/>
      <w:numFmt w:val="bullet"/>
      <w:pStyle w:val="Merkittyluettel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37AAC574">
      <w:numFmt w:val="decimal"/>
      <w:lvlText w:val=""/>
      <w:lvlJc w:val="left"/>
    </w:lvl>
    <w:lvl w:ilvl="2" w:tplc="A4C6B314">
      <w:numFmt w:val="decimal"/>
      <w:lvlText w:val=""/>
      <w:lvlJc w:val="left"/>
    </w:lvl>
    <w:lvl w:ilvl="3" w:tplc="BCFC826A">
      <w:numFmt w:val="decimal"/>
      <w:lvlText w:val=""/>
      <w:lvlJc w:val="left"/>
    </w:lvl>
    <w:lvl w:ilvl="4" w:tplc="90BE5926">
      <w:numFmt w:val="decimal"/>
      <w:lvlText w:val=""/>
      <w:lvlJc w:val="left"/>
    </w:lvl>
    <w:lvl w:ilvl="5" w:tplc="92F8DFC6">
      <w:numFmt w:val="decimal"/>
      <w:lvlText w:val=""/>
      <w:lvlJc w:val="left"/>
    </w:lvl>
    <w:lvl w:ilvl="6" w:tplc="5A48FEA4">
      <w:numFmt w:val="decimal"/>
      <w:lvlText w:val=""/>
      <w:lvlJc w:val="left"/>
    </w:lvl>
    <w:lvl w:ilvl="7" w:tplc="5ED6A95E">
      <w:numFmt w:val="decimal"/>
      <w:lvlText w:val=""/>
      <w:lvlJc w:val="left"/>
    </w:lvl>
    <w:lvl w:ilvl="8" w:tplc="06C64FC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7806F3FC"/>
    <w:lvl w:ilvl="0" w:tplc="EECEE77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D576CD9C">
      <w:numFmt w:val="decimal"/>
      <w:lvlText w:val=""/>
      <w:lvlJc w:val="left"/>
    </w:lvl>
    <w:lvl w:ilvl="2" w:tplc="7166C0C8">
      <w:numFmt w:val="decimal"/>
      <w:lvlText w:val=""/>
      <w:lvlJc w:val="left"/>
    </w:lvl>
    <w:lvl w:ilvl="3" w:tplc="3CBE9274">
      <w:numFmt w:val="decimal"/>
      <w:lvlText w:val=""/>
      <w:lvlJc w:val="left"/>
    </w:lvl>
    <w:lvl w:ilvl="4" w:tplc="CE9003AA">
      <w:numFmt w:val="decimal"/>
      <w:lvlText w:val=""/>
      <w:lvlJc w:val="left"/>
    </w:lvl>
    <w:lvl w:ilvl="5" w:tplc="0E7E3DC0">
      <w:numFmt w:val="decimal"/>
      <w:lvlText w:val=""/>
      <w:lvlJc w:val="left"/>
    </w:lvl>
    <w:lvl w:ilvl="6" w:tplc="49A6CD74">
      <w:numFmt w:val="decimal"/>
      <w:lvlText w:val=""/>
      <w:lvlJc w:val="left"/>
    </w:lvl>
    <w:lvl w:ilvl="7" w:tplc="5954744A">
      <w:numFmt w:val="decimal"/>
      <w:lvlText w:val=""/>
      <w:lvlJc w:val="left"/>
    </w:lvl>
    <w:lvl w:ilvl="8" w:tplc="CBA072E4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75DC11AC"/>
    <w:lvl w:ilvl="0" w:tplc="36966AB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21A628C">
      <w:numFmt w:val="decimal"/>
      <w:lvlText w:val=""/>
      <w:lvlJc w:val="left"/>
    </w:lvl>
    <w:lvl w:ilvl="2" w:tplc="017C5D12">
      <w:numFmt w:val="decimal"/>
      <w:lvlText w:val=""/>
      <w:lvlJc w:val="left"/>
    </w:lvl>
    <w:lvl w:ilvl="3" w:tplc="E76A5AC0">
      <w:numFmt w:val="decimal"/>
      <w:lvlText w:val=""/>
      <w:lvlJc w:val="left"/>
    </w:lvl>
    <w:lvl w:ilvl="4" w:tplc="CE3415F8">
      <w:numFmt w:val="decimal"/>
      <w:lvlText w:val=""/>
      <w:lvlJc w:val="left"/>
    </w:lvl>
    <w:lvl w:ilvl="5" w:tplc="425E6E68">
      <w:numFmt w:val="decimal"/>
      <w:lvlText w:val=""/>
      <w:lvlJc w:val="left"/>
    </w:lvl>
    <w:lvl w:ilvl="6" w:tplc="1E7247BC">
      <w:numFmt w:val="decimal"/>
      <w:lvlText w:val=""/>
      <w:lvlJc w:val="left"/>
    </w:lvl>
    <w:lvl w:ilvl="7" w:tplc="7BAE57E8">
      <w:numFmt w:val="decimal"/>
      <w:lvlText w:val=""/>
      <w:lvlJc w:val="left"/>
    </w:lvl>
    <w:lvl w:ilvl="8" w:tplc="F4748E5C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0F1858C6"/>
    <w:lvl w:ilvl="0" w:tplc="EC18F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7E29F0E">
      <w:numFmt w:val="decimal"/>
      <w:lvlText w:val=""/>
      <w:lvlJc w:val="left"/>
    </w:lvl>
    <w:lvl w:ilvl="2" w:tplc="72D01CB2">
      <w:numFmt w:val="decimal"/>
      <w:lvlText w:val=""/>
      <w:lvlJc w:val="left"/>
    </w:lvl>
    <w:lvl w:ilvl="3" w:tplc="4C84BC98">
      <w:numFmt w:val="decimal"/>
      <w:lvlText w:val=""/>
      <w:lvlJc w:val="left"/>
    </w:lvl>
    <w:lvl w:ilvl="4" w:tplc="B8148020">
      <w:numFmt w:val="decimal"/>
      <w:lvlText w:val=""/>
      <w:lvlJc w:val="left"/>
    </w:lvl>
    <w:lvl w:ilvl="5" w:tplc="DF5EA47C">
      <w:numFmt w:val="decimal"/>
      <w:lvlText w:val=""/>
      <w:lvlJc w:val="left"/>
    </w:lvl>
    <w:lvl w:ilvl="6" w:tplc="C226C3E0">
      <w:numFmt w:val="decimal"/>
      <w:lvlText w:val=""/>
      <w:lvlJc w:val="left"/>
    </w:lvl>
    <w:lvl w:ilvl="7" w:tplc="18F00BC8">
      <w:numFmt w:val="decimal"/>
      <w:lvlText w:val=""/>
      <w:lvlJc w:val="left"/>
    </w:lvl>
    <w:lvl w:ilvl="8" w:tplc="55AC32D0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2B224620"/>
    <w:lvl w:ilvl="0" w:tplc="DEF01E98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F86A216">
      <w:numFmt w:val="decimal"/>
      <w:lvlText w:val=""/>
      <w:lvlJc w:val="left"/>
    </w:lvl>
    <w:lvl w:ilvl="2" w:tplc="8CE49EFC">
      <w:numFmt w:val="decimal"/>
      <w:lvlText w:val=""/>
      <w:lvlJc w:val="left"/>
    </w:lvl>
    <w:lvl w:ilvl="3" w:tplc="D9A40098">
      <w:numFmt w:val="decimal"/>
      <w:lvlText w:val=""/>
      <w:lvlJc w:val="left"/>
    </w:lvl>
    <w:lvl w:ilvl="4" w:tplc="232A8422">
      <w:numFmt w:val="decimal"/>
      <w:lvlText w:val=""/>
      <w:lvlJc w:val="left"/>
    </w:lvl>
    <w:lvl w:ilvl="5" w:tplc="9D82F900">
      <w:numFmt w:val="decimal"/>
      <w:lvlText w:val=""/>
      <w:lvlJc w:val="left"/>
    </w:lvl>
    <w:lvl w:ilvl="6" w:tplc="3208D784">
      <w:numFmt w:val="decimal"/>
      <w:lvlText w:val=""/>
      <w:lvlJc w:val="left"/>
    </w:lvl>
    <w:lvl w:ilvl="7" w:tplc="7B5E5358">
      <w:numFmt w:val="decimal"/>
      <w:lvlText w:val=""/>
      <w:lvlJc w:val="left"/>
    </w:lvl>
    <w:lvl w:ilvl="8" w:tplc="A6825CB8">
      <w:numFmt w:val="decimal"/>
      <w:lvlText w:val=""/>
      <w:lvlJc w:val="left"/>
    </w:lvl>
  </w:abstractNum>
  <w:abstractNum w:abstractNumId="10" w15:restartNumberingAfterBreak="0">
    <w:nsid w:val="032852C8"/>
    <w:multiLevelType w:val="multilevel"/>
    <w:tmpl w:val="EC8AFF9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1" w15:restartNumberingAfterBreak="0">
    <w:nsid w:val="12B71FB6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20BD333C"/>
    <w:multiLevelType w:val="hybridMultilevel"/>
    <w:tmpl w:val="8FB8011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25102B"/>
    <w:multiLevelType w:val="hybridMultilevel"/>
    <w:tmpl w:val="DA604256"/>
    <w:lvl w:ilvl="0" w:tplc="4836CF44">
      <w:start w:val="1"/>
      <w:numFmt w:val="decimal"/>
      <w:lvlText w:val="Liite 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6A0622"/>
    <w:multiLevelType w:val="multilevel"/>
    <w:tmpl w:val="0F9E8D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8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15" w15:restartNumberingAfterBreak="0">
    <w:nsid w:val="31140EBA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6" w15:restartNumberingAfterBreak="0">
    <w:nsid w:val="320222BE"/>
    <w:multiLevelType w:val="multilevel"/>
    <w:tmpl w:val="5146731A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5570C68"/>
    <w:multiLevelType w:val="hybridMultilevel"/>
    <w:tmpl w:val="43F8106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FF1D23"/>
    <w:multiLevelType w:val="hybridMultilevel"/>
    <w:tmpl w:val="D0F280FE"/>
    <w:lvl w:ilvl="0" w:tplc="59D80C3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0165B3"/>
    <w:multiLevelType w:val="hybridMultilevel"/>
    <w:tmpl w:val="8CBEB5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C176D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24A584A"/>
    <w:multiLevelType w:val="hybridMultilevel"/>
    <w:tmpl w:val="9620BD3C"/>
    <w:lvl w:ilvl="0" w:tplc="1FD8E88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43C74C6"/>
    <w:multiLevelType w:val="hybridMultilevel"/>
    <w:tmpl w:val="2A74F938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660A9"/>
    <w:multiLevelType w:val="multilevel"/>
    <w:tmpl w:val="3EBAF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5323F60"/>
    <w:multiLevelType w:val="hybridMultilevel"/>
    <w:tmpl w:val="7DF46300"/>
    <w:lvl w:ilvl="0" w:tplc="5BDED1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92189F"/>
    <w:multiLevelType w:val="hybridMultilevel"/>
    <w:tmpl w:val="100869B8"/>
    <w:lvl w:ilvl="0" w:tplc="55622CBE">
      <w:start w:val="1"/>
      <w:numFmt w:val="decimal"/>
      <w:suff w:val="space"/>
      <w:lvlText w:val="Liite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80384"/>
    <w:multiLevelType w:val="hybridMultilevel"/>
    <w:tmpl w:val="040B001D"/>
    <w:lvl w:ilvl="0" w:tplc="6D189BD6">
      <w:start w:val="1"/>
      <w:numFmt w:val="decimal"/>
      <w:lvlText w:val="%1)"/>
      <w:lvlJc w:val="left"/>
      <w:pPr>
        <w:ind w:left="360" w:hanging="360"/>
      </w:pPr>
    </w:lvl>
    <w:lvl w:ilvl="1" w:tplc="FEEEBAF4">
      <w:start w:val="1"/>
      <w:numFmt w:val="lowerLetter"/>
      <w:lvlText w:val="%2)"/>
      <w:lvlJc w:val="left"/>
      <w:pPr>
        <w:ind w:left="720" w:hanging="360"/>
      </w:pPr>
    </w:lvl>
    <w:lvl w:ilvl="2" w:tplc="BF78D7A0">
      <w:start w:val="1"/>
      <w:numFmt w:val="lowerRoman"/>
      <w:lvlText w:val="%3)"/>
      <w:lvlJc w:val="left"/>
      <w:pPr>
        <w:ind w:left="1080" w:hanging="360"/>
      </w:pPr>
    </w:lvl>
    <w:lvl w:ilvl="3" w:tplc="978A05C2">
      <w:start w:val="1"/>
      <w:numFmt w:val="decimal"/>
      <w:lvlText w:val="(%4)"/>
      <w:lvlJc w:val="left"/>
      <w:pPr>
        <w:ind w:left="1440" w:hanging="360"/>
      </w:pPr>
    </w:lvl>
    <w:lvl w:ilvl="4" w:tplc="2D186A1C">
      <w:start w:val="1"/>
      <w:numFmt w:val="lowerLetter"/>
      <w:lvlText w:val="(%5)"/>
      <w:lvlJc w:val="left"/>
      <w:pPr>
        <w:ind w:left="1800" w:hanging="360"/>
      </w:pPr>
    </w:lvl>
    <w:lvl w:ilvl="5" w:tplc="0D96A9E2">
      <w:start w:val="1"/>
      <w:numFmt w:val="lowerRoman"/>
      <w:lvlText w:val="(%6)"/>
      <w:lvlJc w:val="left"/>
      <w:pPr>
        <w:ind w:left="2160" w:hanging="360"/>
      </w:pPr>
    </w:lvl>
    <w:lvl w:ilvl="6" w:tplc="BF9A2E98">
      <w:start w:val="1"/>
      <w:numFmt w:val="decimal"/>
      <w:lvlText w:val="%7."/>
      <w:lvlJc w:val="left"/>
      <w:pPr>
        <w:ind w:left="2520" w:hanging="360"/>
      </w:pPr>
    </w:lvl>
    <w:lvl w:ilvl="7" w:tplc="ED382510">
      <w:start w:val="1"/>
      <w:numFmt w:val="lowerLetter"/>
      <w:lvlText w:val="%8."/>
      <w:lvlJc w:val="left"/>
      <w:pPr>
        <w:ind w:left="2880" w:hanging="360"/>
      </w:pPr>
    </w:lvl>
    <w:lvl w:ilvl="8" w:tplc="2FDEDE6C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EB124A7"/>
    <w:multiLevelType w:val="hybridMultilevel"/>
    <w:tmpl w:val="ABC2A4D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050E8E"/>
    <w:multiLevelType w:val="hybridMultilevel"/>
    <w:tmpl w:val="1C4A9B12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03C08"/>
    <w:multiLevelType w:val="hybridMultilevel"/>
    <w:tmpl w:val="631A42B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600096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2" w15:restartNumberingAfterBreak="0">
    <w:nsid w:val="6DF0536C"/>
    <w:multiLevelType w:val="multilevel"/>
    <w:tmpl w:val="840C2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A1911"/>
    <w:multiLevelType w:val="hybridMultilevel"/>
    <w:tmpl w:val="991430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F5E99"/>
    <w:multiLevelType w:val="hybridMultilevel"/>
    <w:tmpl w:val="3994625E"/>
    <w:lvl w:ilvl="0" w:tplc="4A924B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3C32EB"/>
    <w:multiLevelType w:val="hybridMultilevel"/>
    <w:tmpl w:val="9C80661C"/>
    <w:lvl w:ilvl="0" w:tplc="B136F2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887475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7" w15:restartNumberingAfterBreak="0">
    <w:nsid w:val="7B3908B8"/>
    <w:multiLevelType w:val="hybridMultilevel"/>
    <w:tmpl w:val="7040DA60"/>
    <w:lvl w:ilvl="0" w:tplc="16EE033C">
      <w:start w:val="1"/>
      <w:numFmt w:val="decimal"/>
      <w:lvlText w:val="Liite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372250">
    <w:abstractNumId w:val="18"/>
  </w:num>
  <w:num w:numId="2" w16cid:durableId="527984910">
    <w:abstractNumId w:val="23"/>
  </w:num>
  <w:num w:numId="3" w16cid:durableId="1888838988">
    <w:abstractNumId w:val="32"/>
  </w:num>
  <w:num w:numId="4" w16cid:durableId="2042582308">
    <w:abstractNumId w:val="26"/>
  </w:num>
  <w:num w:numId="5" w16cid:durableId="765884512">
    <w:abstractNumId w:val="30"/>
  </w:num>
  <w:num w:numId="6" w16cid:durableId="1783108919">
    <w:abstractNumId w:val="19"/>
  </w:num>
  <w:num w:numId="7" w16cid:durableId="1225676126">
    <w:abstractNumId w:val="27"/>
  </w:num>
  <w:num w:numId="8" w16cid:durableId="7144433">
    <w:abstractNumId w:val="28"/>
  </w:num>
  <w:num w:numId="9" w16cid:durableId="1874537890">
    <w:abstractNumId w:val="22"/>
  </w:num>
  <w:num w:numId="10" w16cid:durableId="1191602060">
    <w:abstractNumId w:val="21"/>
  </w:num>
  <w:num w:numId="11" w16cid:durableId="1644118402">
    <w:abstractNumId w:val="21"/>
    <w:lvlOverride w:ilvl="0">
      <w:startOverride w:val="1"/>
    </w:lvlOverride>
  </w:num>
  <w:num w:numId="12" w16cid:durableId="255864947">
    <w:abstractNumId w:val="10"/>
  </w:num>
  <w:num w:numId="13" w16cid:durableId="1051272458">
    <w:abstractNumId w:val="17"/>
  </w:num>
  <w:num w:numId="14" w16cid:durableId="27144933">
    <w:abstractNumId w:val="11"/>
  </w:num>
  <w:num w:numId="15" w16cid:durableId="1234972772">
    <w:abstractNumId w:val="15"/>
  </w:num>
  <w:num w:numId="16" w16cid:durableId="1686440024">
    <w:abstractNumId w:val="34"/>
  </w:num>
  <w:num w:numId="17" w16cid:durableId="1983195387">
    <w:abstractNumId w:val="24"/>
  </w:num>
  <w:num w:numId="18" w16cid:durableId="2072579465">
    <w:abstractNumId w:val="35"/>
  </w:num>
  <w:num w:numId="19" w16cid:durableId="1183936207">
    <w:abstractNumId w:val="14"/>
  </w:num>
  <w:num w:numId="20" w16cid:durableId="270086553">
    <w:abstractNumId w:val="36"/>
  </w:num>
  <w:num w:numId="21" w16cid:durableId="1591542450">
    <w:abstractNumId w:val="31"/>
  </w:num>
  <w:num w:numId="22" w16cid:durableId="1672289806">
    <w:abstractNumId w:val="25"/>
  </w:num>
  <w:num w:numId="23" w16cid:durableId="701785872">
    <w:abstractNumId w:val="12"/>
  </w:num>
  <w:num w:numId="24" w16cid:durableId="1573931770">
    <w:abstractNumId w:val="16"/>
  </w:num>
  <w:num w:numId="25" w16cid:durableId="2030595578">
    <w:abstractNumId w:val="37"/>
  </w:num>
  <w:num w:numId="26" w16cid:durableId="390732873">
    <w:abstractNumId w:val="13"/>
  </w:num>
  <w:num w:numId="27" w16cid:durableId="1666787333">
    <w:abstractNumId w:val="33"/>
  </w:num>
  <w:num w:numId="28" w16cid:durableId="104158441">
    <w:abstractNumId w:val="9"/>
  </w:num>
  <w:num w:numId="29" w16cid:durableId="1206681231">
    <w:abstractNumId w:val="7"/>
  </w:num>
  <w:num w:numId="30" w16cid:durableId="963147936">
    <w:abstractNumId w:val="6"/>
  </w:num>
  <w:num w:numId="31" w16cid:durableId="570315744">
    <w:abstractNumId w:val="5"/>
  </w:num>
  <w:num w:numId="32" w16cid:durableId="1096289223">
    <w:abstractNumId w:val="4"/>
  </w:num>
  <w:num w:numId="33" w16cid:durableId="1912546909">
    <w:abstractNumId w:val="8"/>
  </w:num>
  <w:num w:numId="34" w16cid:durableId="731585175">
    <w:abstractNumId w:val="3"/>
  </w:num>
  <w:num w:numId="35" w16cid:durableId="1384139446">
    <w:abstractNumId w:val="2"/>
  </w:num>
  <w:num w:numId="36" w16cid:durableId="1786847062">
    <w:abstractNumId w:val="1"/>
  </w:num>
  <w:num w:numId="37" w16cid:durableId="1651981988">
    <w:abstractNumId w:val="0"/>
  </w:num>
  <w:num w:numId="38" w16cid:durableId="324086914">
    <w:abstractNumId w:val="29"/>
  </w:num>
  <w:num w:numId="39" w16cid:durableId="3282877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ocumentProtection w:edit="readOnly" w:enforcement="0"/>
  <w:defaultTabStop w:val="1304"/>
  <w:autoHyphenation/>
  <w:consecutiveHyphenLimit w:val="3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3A7"/>
    <w:rsid w:val="0000030F"/>
    <w:rsid w:val="00000D30"/>
    <w:rsid w:val="000043D0"/>
    <w:rsid w:val="00004644"/>
    <w:rsid w:val="00004E52"/>
    <w:rsid w:val="000054C0"/>
    <w:rsid w:val="000107CB"/>
    <w:rsid w:val="0001112D"/>
    <w:rsid w:val="0001273A"/>
    <w:rsid w:val="00012B08"/>
    <w:rsid w:val="00013B32"/>
    <w:rsid w:val="0001406D"/>
    <w:rsid w:val="00014C14"/>
    <w:rsid w:val="00016333"/>
    <w:rsid w:val="00016973"/>
    <w:rsid w:val="00017DF5"/>
    <w:rsid w:val="00020364"/>
    <w:rsid w:val="0002168B"/>
    <w:rsid w:val="00022C82"/>
    <w:rsid w:val="000273AF"/>
    <w:rsid w:val="0002FBFC"/>
    <w:rsid w:val="0003045D"/>
    <w:rsid w:val="0003055D"/>
    <w:rsid w:val="000320C7"/>
    <w:rsid w:val="000429B0"/>
    <w:rsid w:val="00042B5C"/>
    <w:rsid w:val="00043B57"/>
    <w:rsid w:val="000446C3"/>
    <w:rsid w:val="00044E92"/>
    <w:rsid w:val="00050096"/>
    <w:rsid w:val="000521A8"/>
    <w:rsid w:val="00052D1D"/>
    <w:rsid w:val="00054018"/>
    <w:rsid w:val="000540A4"/>
    <w:rsid w:val="00054ADD"/>
    <w:rsid w:val="00060BF4"/>
    <w:rsid w:val="0006305A"/>
    <w:rsid w:val="000642D0"/>
    <w:rsid w:val="00064BE2"/>
    <w:rsid w:val="00066995"/>
    <w:rsid w:val="00067C75"/>
    <w:rsid w:val="000706C7"/>
    <w:rsid w:val="00071568"/>
    <w:rsid w:val="000722FD"/>
    <w:rsid w:val="00072B1F"/>
    <w:rsid w:val="00074FFA"/>
    <w:rsid w:val="00077B69"/>
    <w:rsid w:val="0008117C"/>
    <w:rsid w:val="00081D95"/>
    <w:rsid w:val="00085580"/>
    <w:rsid w:val="000860CA"/>
    <w:rsid w:val="00091716"/>
    <w:rsid w:val="0009234A"/>
    <w:rsid w:val="00094175"/>
    <w:rsid w:val="00095234"/>
    <w:rsid w:val="000962F4"/>
    <w:rsid w:val="00096A5A"/>
    <w:rsid w:val="00096CAF"/>
    <w:rsid w:val="000A029B"/>
    <w:rsid w:val="000A2B9E"/>
    <w:rsid w:val="000A3E5C"/>
    <w:rsid w:val="000A6F4C"/>
    <w:rsid w:val="000B2B3B"/>
    <w:rsid w:val="000C125C"/>
    <w:rsid w:val="000C1970"/>
    <w:rsid w:val="000C29D5"/>
    <w:rsid w:val="000C2C4D"/>
    <w:rsid w:val="000C3E91"/>
    <w:rsid w:val="000C704B"/>
    <w:rsid w:val="000C7BEF"/>
    <w:rsid w:val="000D10AE"/>
    <w:rsid w:val="000D5962"/>
    <w:rsid w:val="000D6509"/>
    <w:rsid w:val="000E48D3"/>
    <w:rsid w:val="000E6CAB"/>
    <w:rsid w:val="000E78B5"/>
    <w:rsid w:val="000F28CA"/>
    <w:rsid w:val="000F4A1F"/>
    <w:rsid w:val="000F5244"/>
    <w:rsid w:val="000F6AEA"/>
    <w:rsid w:val="000F7B60"/>
    <w:rsid w:val="00100979"/>
    <w:rsid w:val="00100B3E"/>
    <w:rsid w:val="00100D56"/>
    <w:rsid w:val="00101B5A"/>
    <w:rsid w:val="0010219E"/>
    <w:rsid w:val="00104A9F"/>
    <w:rsid w:val="00106E4C"/>
    <w:rsid w:val="001074F0"/>
    <w:rsid w:val="001077C2"/>
    <w:rsid w:val="00111324"/>
    <w:rsid w:val="00111400"/>
    <w:rsid w:val="00112983"/>
    <w:rsid w:val="0011303A"/>
    <w:rsid w:val="00115876"/>
    <w:rsid w:val="00116A29"/>
    <w:rsid w:val="00116F3D"/>
    <w:rsid w:val="00117EFF"/>
    <w:rsid w:val="00121F18"/>
    <w:rsid w:val="00123E0F"/>
    <w:rsid w:val="00124277"/>
    <w:rsid w:val="00125552"/>
    <w:rsid w:val="0012634F"/>
    <w:rsid w:val="00126A20"/>
    <w:rsid w:val="0013258F"/>
    <w:rsid w:val="0013376B"/>
    <w:rsid w:val="00135A97"/>
    <w:rsid w:val="00135DF8"/>
    <w:rsid w:val="00137336"/>
    <w:rsid w:val="00137590"/>
    <w:rsid w:val="001405A5"/>
    <w:rsid w:val="00140C79"/>
    <w:rsid w:val="00140F60"/>
    <w:rsid w:val="001446DE"/>
    <w:rsid w:val="00147208"/>
    <w:rsid w:val="0015090A"/>
    <w:rsid w:val="00151CCD"/>
    <w:rsid w:val="001531A5"/>
    <w:rsid w:val="00154B25"/>
    <w:rsid w:val="00154B4A"/>
    <w:rsid w:val="001550FB"/>
    <w:rsid w:val="00155890"/>
    <w:rsid w:val="00156A42"/>
    <w:rsid w:val="00160592"/>
    <w:rsid w:val="00161410"/>
    <w:rsid w:val="00161AFB"/>
    <w:rsid w:val="00162E93"/>
    <w:rsid w:val="001639AA"/>
    <w:rsid w:val="001647C3"/>
    <w:rsid w:val="00165B8F"/>
    <w:rsid w:val="001660DC"/>
    <w:rsid w:val="00166D84"/>
    <w:rsid w:val="00167580"/>
    <w:rsid w:val="00167609"/>
    <w:rsid w:val="00167B16"/>
    <w:rsid w:val="00170509"/>
    <w:rsid w:val="00171BA7"/>
    <w:rsid w:val="00174B7C"/>
    <w:rsid w:val="001753C7"/>
    <w:rsid w:val="001760BA"/>
    <w:rsid w:val="0017738E"/>
    <w:rsid w:val="00180EDE"/>
    <w:rsid w:val="001811EE"/>
    <w:rsid w:val="00181FE6"/>
    <w:rsid w:val="00182049"/>
    <w:rsid w:val="00183968"/>
    <w:rsid w:val="001844E9"/>
    <w:rsid w:val="00186BAA"/>
    <w:rsid w:val="001927C1"/>
    <w:rsid w:val="00192F3C"/>
    <w:rsid w:val="001931CD"/>
    <w:rsid w:val="00194D47"/>
    <w:rsid w:val="0019529B"/>
    <w:rsid w:val="00197222"/>
    <w:rsid w:val="001A094B"/>
    <w:rsid w:val="001A0CE3"/>
    <w:rsid w:val="001A5545"/>
    <w:rsid w:val="001A581F"/>
    <w:rsid w:val="001A7D37"/>
    <w:rsid w:val="001B070E"/>
    <w:rsid w:val="001B3F97"/>
    <w:rsid w:val="001B437E"/>
    <w:rsid w:val="001B4994"/>
    <w:rsid w:val="001B4E2C"/>
    <w:rsid w:val="001B5109"/>
    <w:rsid w:val="001B54A9"/>
    <w:rsid w:val="001B70D0"/>
    <w:rsid w:val="001B772B"/>
    <w:rsid w:val="001C1C56"/>
    <w:rsid w:val="001C1ECB"/>
    <w:rsid w:val="001C25D3"/>
    <w:rsid w:val="001C30E3"/>
    <w:rsid w:val="001C3C89"/>
    <w:rsid w:val="001C5D8E"/>
    <w:rsid w:val="001C7625"/>
    <w:rsid w:val="001D048B"/>
    <w:rsid w:val="001D0499"/>
    <w:rsid w:val="001D3E06"/>
    <w:rsid w:val="001D7BE2"/>
    <w:rsid w:val="001E13CF"/>
    <w:rsid w:val="001E3EDE"/>
    <w:rsid w:val="001E3F77"/>
    <w:rsid w:val="001E4910"/>
    <w:rsid w:val="001E5470"/>
    <w:rsid w:val="001E587D"/>
    <w:rsid w:val="001E78E3"/>
    <w:rsid w:val="001F0DBF"/>
    <w:rsid w:val="001F0E63"/>
    <w:rsid w:val="001F2496"/>
    <w:rsid w:val="001F47C9"/>
    <w:rsid w:val="001F5142"/>
    <w:rsid w:val="001F6724"/>
    <w:rsid w:val="002001B1"/>
    <w:rsid w:val="0020048C"/>
    <w:rsid w:val="00202D9F"/>
    <w:rsid w:val="00204030"/>
    <w:rsid w:val="00205441"/>
    <w:rsid w:val="0020639B"/>
    <w:rsid w:val="00211795"/>
    <w:rsid w:val="00213D6D"/>
    <w:rsid w:val="00224012"/>
    <w:rsid w:val="00225478"/>
    <w:rsid w:val="00226AE3"/>
    <w:rsid w:val="00230064"/>
    <w:rsid w:val="00230826"/>
    <w:rsid w:val="00232E0D"/>
    <w:rsid w:val="0023480B"/>
    <w:rsid w:val="00236050"/>
    <w:rsid w:val="0023782C"/>
    <w:rsid w:val="002417F0"/>
    <w:rsid w:val="0024223C"/>
    <w:rsid w:val="00242901"/>
    <w:rsid w:val="00242E2B"/>
    <w:rsid w:val="002445EE"/>
    <w:rsid w:val="00247B15"/>
    <w:rsid w:val="002510E7"/>
    <w:rsid w:val="0025246C"/>
    <w:rsid w:val="00254456"/>
    <w:rsid w:val="00257821"/>
    <w:rsid w:val="00257DB4"/>
    <w:rsid w:val="00260DFC"/>
    <w:rsid w:val="00262304"/>
    <w:rsid w:val="00262A9E"/>
    <w:rsid w:val="0026433A"/>
    <w:rsid w:val="00264A19"/>
    <w:rsid w:val="00264F59"/>
    <w:rsid w:val="00270C24"/>
    <w:rsid w:val="00272DD4"/>
    <w:rsid w:val="00273720"/>
    <w:rsid w:val="002739B8"/>
    <w:rsid w:val="0027544A"/>
    <w:rsid w:val="00276E8D"/>
    <w:rsid w:val="00283A29"/>
    <w:rsid w:val="002902D6"/>
    <w:rsid w:val="002916BA"/>
    <w:rsid w:val="002924EB"/>
    <w:rsid w:val="00294108"/>
    <w:rsid w:val="002959E2"/>
    <w:rsid w:val="002A127B"/>
    <w:rsid w:val="002A3CAE"/>
    <w:rsid w:val="002A4382"/>
    <w:rsid w:val="002A4B4F"/>
    <w:rsid w:val="002A6034"/>
    <w:rsid w:val="002A6A49"/>
    <w:rsid w:val="002B2452"/>
    <w:rsid w:val="002B29AC"/>
    <w:rsid w:val="002B4D2B"/>
    <w:rsid w:val="002B5245"/>
    <w:rsid w:val="002B676B"/>
    <w:rsid w:val="002B7770"/>
    <w:rsid w:val="002C00C0"/>
    <w:rsid w:val="002C397F"/>
    <w:rsid w:val="002C3FEF"/>
    <w:rsid w:val="002C4FAF"/>
    <w:rsid w:val="002D1074"/>
    <w:rsid w:val="002D26EE"/>
    <w:rsid w:val="002D499A"/>
    <w:rsid w:val="002D63C8"/>
    <w:rsid w:val="002D7195"/>
    <w:rsid w:val="002E2A8E"/>
    <w:rsid w:val="002E5DD7"/>
    <w:rsid w:val="002F1CB9"/>
    <w:rsid w:val="002F20AC"/>
    <w:rsid w:val="002F2736"/>
    <w:rsid w:val="002F2D7C"/>
    <w:rsid w:val="002F3A67"/>
    <w:rsid w:val="002F4301"/>
    <w:rsid w:val="002F5D7C"/>
    <w:rsid w:val="00302794"/>
    <w:rsid w:val="0030552A"/>
    <w:rsid w:val="003072AB"/>
    <w:rsid w:val="00315B97"/>
    <w:rsid w:val="00315D63"/>
    <w:rsid w:val="0032014B"/>
    <w:rsid w:val="0032387F"/>
    <w:rsid w:val="00324F26"/>
    <w:rsid w:val="003255A1"/>
    <w:rsid w:val="00326D6A"/>
    <w:rsid w:val="003274A5"/>
    <w:rsid w:val="003277A6"/>
    <w:rsid w:val="0032DAEF"/>
    <w:rsid w:val="00330CED"/>
    <w:rsid w:val="00333439"/>
    <w:rsid w:val="0033481D"/>
    <w:rsid w:val="00335D05"/>
    <w:rsid w:val="00335FBF"/>
    <w:rsid w:val="00336475"/>
    <w:rsid w:val="00337508"/>
    <w:rsid w:val="00337C17"/>
    <w:rsid w:val="003403C1"/>
    <w:rsid w:val="00344732"/>
    <w:rsid w:val="00344DA1"/>
    <w:rsid w:val="00345A26"/>
    <w:rsid w:val="00347FD5"/>
    <w:rsid w:val="00352011"/>
    <w:rsid w:val="0035226B"/>
    <w:rsid w:val="00352995"/>
    <w:rsid w:val="003530C0"/>
    <w:rsid w:val="003552E1"/>
    <w:rsid w:val="00360EC7"/>
    <w:rsid w:val="003617CD"/>
    <w:rsid w:val="00362349"/>
    <w:rsid w:val="00363452"/>
    <w:rsid w:val="00364068"/>
    <w:rsid w:val="00365FCA"/>
    <w:rsid w:val="0036681A"/>
    <w:rsid w:val="00372FC0"/>
    <w:rsid w:val="003772DD"/>
    <w:rsid w:val="00377F38"/>
    <w:rsid w:val="00380604"/>
    <w:rsid w:val="003814FE"/>
    <w:rsid w:val="00383721"/>
    <w:rsid w:val="00384BF3"/>
    <w:rsid w:val="00385A2B"/>
    <w:rsid w:val="00385F13"/>
    <w:rsid w:val="003876E4"/>
    <w:rsid w:val="00390AE8"/>
    <w:rsid w:val="003916DA"/>
    <w:rsid w:val="003946E5"/>
    <w:rsid w:val="003949A8"/>
    <w:rsid w:val="003A03DF"/>
    <w:rsid w:val="003A302E"/>
    <w:rsid w:val="003A581F"/>
    <w:rsid w:val="003A6EB6"/>
    <w:rsid w:val="003A6FB0"/>
    <w:rsid w:val="003A74CA"/>
    <w:rsid w:val="003B285D"/>
    <w:rsid w:val="003B2B2C"/>
    <w:rsid w:val="003B5161"/>
    <w:rsid w:val="003B746F"/>
    <w:rsid w:val="003B7E2B"/>
    <w:rsid w:val="003C1A16"/>
    <w:rsid w:val="003C2FE7"/>
    <w:rsid w:val="003C5507"/>
    <w:rsid w:val="003C6BE6"/>
    <w:rsid w:val="003C7AE8"/>
    <w:rsid w:val="003D1545"/>
    <w:rsid w:val="003D1C31"/>
    <w:rsid w:val="003D2BDC"/>
    <w:rsid w:val="003D3422"/>
    <w:rsid w:val="003D52B9"/>
    <w:rsid w:val="003D5B32"/>
    <w:rsid w:val="003D5B7D"/>
    <w:rsid w:val="003D6423"/>
    <w:rsid w:val="003D6A06"/>
    <w:rsid w:val="003D6D03"/>
    <w:rsid w:val="003E0724"/>
    <w:rsid w:val="003E0B9B"/>
    <w:rsid w:val="003E1943"/>
    <w:rsid w:val="003E2737"/>
    <w:rsid w:val="003E29A3"/>
    <w:rsid w:val="003E49F6"/>
    <w:rsid w:val="003E6140"/>
    <w:rsid w:val="003E7619"/>
    <w:rsid w:val="003F06B3"/>
    <w:rsid w:val="004003C9"/>
    <w:rsid w:val="00400622"/>
    <w:rsid w:val="0040073D"/>
    <w:rsid w:val="00404A7E"/>
    <w:rsid w:val="00413C62"/>
    <w:rsid w:val="00417823"/>
    <w:rsid w:val="004205F0"/>
    <w:rsid w:val="00422232"/>
    <w:rsid w:val="00422958"/>
    <w:rsid w:val="004236EF"/>
    <w:rsid w:val="00424C22"/>
    <w:rsid w:val="004268B8"/>
    <w:rsid w:val="00427BD8"/>
    <w:rsid w:val="00431127"/>
    <w:rsid w:val="0043387A"/>
    <w:rsid w:val="00435B5A"/>
    <w:rsid w:val="004405F2"/>
    <w:rsid w:val="00441550"/>
    <w:rsid w:val="004422ED"/>
    <w:rsid w:val="00442FF8"/>
    <w:rsid w:val="004458BD"/>
    <w:rsid w:val="004464EA"/>
    <w:rsid w:val="0045015E"/>
    <w:rsid w:val="0045106E"/>
    <w:rsid w:val="0045147C"/>
    <w:rsid w:val="00452B7D"/>
    <w:rsid w:val="00453EF7"/>
    <w:rsid w:val="00456366"/>
    <w:rsid w:val="004574DC"/>
    <w:rsid w:val="004602D2"/>
    <w:rsid w:val="00462249"/>
    <w:rsid w:val="004622F4"/>
    <w:rsid w:val="004644AC"/>
    <w:rsid w:val="004666C1"/>
    <w:rsid w:val="00466E52"/>
    <w:rsid w:val="004713D9"/>
    <w:rsid w:val="00471942"/>
    <w:rsid w:val="004739E2"/>
    <w:rsid w:val="0047441F"/>
    <w:rsid w:val="00474C88"/>
    <w:rsid w:val="004753D9"/>
    <w:rsid w:val="004865AB"/>
    <w:rsid w:val="0048677B"/>
    <w:rsid w:val="00490A4B"/>
    <w:rsid w:val="0049236E"/>
    <w:rsid w:val="00493909"/>
    <w:rsid w:val="0049471F"/>
    <w:rsid w:val="004955A5"/>
    <w:rsid w:val="004958F1"/>
    <w:rsid w:val="004A1BE4"/>
    <w:rsid w:val="004A2E87"/>
    <w:rsid w:val="004A38A4"/>
    <w:rsid w:val="004A457A"/>
    <w:rsid w:val="004A4B2A"/>
    <w:rsid w:val="004A651C"/>
    <w:rsid w:val="004A78C8"/>
    <w:rsid w:val="004B30A1"/>
    <w:rsid w:val="004B381A"/>
    <w:rsid w:val="004B40B6"/>
    <w:rsid w:val="004B42DB"/>
    <w:rsid w:val="004B504D"/>
    <w:rsid w:val="004B56C2"/>
    <w:rsid w:val="004C01C3"/>
    <w:rsid w:val="004C050D"/>
    <w:rsid w:val="004C0855"/>
    <w:rsid w:val="004C35DC"/>
    <w:rsid w:val="004C3D82"/>
    <w:rsid w:val="004C4AAA"/>
    <w:rsid w:val="004C4C51"/>
    <w:rsid w:val="004C75C9"/>
    <w:rsid w:val="004D64BB"/>
    <w:rsid w:val="004D7FC8"/>
    <w:rsid w:val="004E06BB"/>
    <w:rsid w:val="004E0E78"/>
    <w:rsid w:val="004E1A02"/>
    <w:rsid w:val="004F3F53"/>
    <w:rsid w:val="004F7375"/>
    <w:rsid w:val="005016B7"/>
    <w:rsid w:val="005044B1"/>
    <w:rsid w:val="005073EF"/>
    <w:rsid w:val="0051034F"/>
    <w:rsid w:val="00510438"/>
    <w:rsid w:val="0051149F"/>
    <w:rsid w:val="00512DF3"/>
    <w:rsid w:val="00514822"/>
    <w:rsid w:val="00514CC4"/>
    <w:rsid w:val="00515ABD"/>
    <w:rsid w:val="00517AF2"/>
    <w:rsid w:val="0052013D"/>
    <w:rsid w:val="00520447"/>
    <w:rsid w:val="00520772"/>
    <w:rsid w:val="005232CE"/>
    <w:rsid w:val="00527965"/>
    <w:rsid w:val="005300FC"/>
    <w:rsid w:val="005301B3"/>
    <w:rsid w:val="00530D85"/>
    <w:rsid w:val="005329C1"/>
    <w:rsid w:val="005343C9"/>
    <w:rsid w:val="00534424"/>
    <w:rsid w:val="005345C2"/>
    <w:rsid w:val="00536351"/>
    <w:rsid w:val="005372CF"/>
    <w:rsid w:val="0054319E"/>
    <w:rsid w:val="00547F8F"/>
    <w:rsid w:val="005535F6"/>
    <w:rsid w:val="00556284"/>
    <w:rsid w:val="00560194"/>
    <w:rsid w:val="005605F3"/>
    <w:rsid w:val="00562AA8"/>
    <w:rsid w:val="005643B0"/>
    <w:rsid w:val="00565DCF"/>
    <w:rsid w:val="0056618C"/>
    <w:rsid w:val="0056647B"/>
    <w:rsid w:val="00567614"/>
    <w:rsid w:val="00570573"/>
    <w:rsid w:val="00570E92"/>
    <w:rsid w:val="005713A7"/>
    <w:rsid w:val="00574475"/>
    <w:rsid w:val="00576405"/>
    <w:rsid w:val="00576EC6"/>
    <w:rsid w:val="0058148B"/>
    <w:rsid w:val="00582F86"/>
    <w:rsid w:val="00585649"/>
    <w:rsid w:val="005924F8"/>
    <w:rsid w:val="005A04B6"/>
    <w:rsid w:val="005A22BF"/>
    <w:rsid w:val="005A3F2C"/>
    <w:rsid w:val="005A63F7"/>
    <w:rsid w:val="005B0711"/>
    <w:rsid w:val="005B1701"/>
    <w:rsid w:val="005B1C20"/>
    <w:rsid w:val="005B245F"/>
    <w:rsid w:val="005B2D56"/>
    <w:rsid w:val="005B3070"/>
    <w:rsid w:val="005B3185"/>
    <w:rsid w:val="005B33F9"/>
    <w:rsid w:val="005B39BF"/>
    <w:rsid w:val="005B3EBF"/>
    <w:rsid w:val="005B58B4"/>
    <w:rsid w:val="005B7901"/>
    <w:rsid w:val="005C14BB"/>
    <w:rsid w:val="005C4E3D"/>
    <w:rsid w:val="005C53E5"/>
    <w:rsid w:val="005C765D"/>
    <w:rsid w:val="005C7FDA"/>
    <w:rsid w:val="005D2BDF"/>
    <w:rsid w:val="005D2FCB"/>
    <w:rsid w:val="005D332D"/>
    <w:rsid w:val="005D3B9D"/>
    <w:rsid w:val="005D3DA5"/>
    <w:rsid w:val="005E07C4"/>
    <w:rsid w:val="005E290A"/>
    <w:rsid w:val="005E3550"/>
    <w:rsid w:val="005E3825"/>
    <w:rsid w:val="005E796D"/>
    <w:rsid w:val="005F1A52"/>
    <w:rsid w:val="005F53D3"/>
    <w:rsid w:val="005F6037"/>
    <w:rsid w:val="0060064A"/>
    <w:rsid w:val="00602BD9"/>
    <w:rsid w:val="006042EF"/>
    <w:rsid w:val="00606E2F"/>
    <w:rsid w:val="00610785"/>
    <w:rsid w:val="00612820"/>
    <w:rsid w:val="00612A66"/>
    <w:rsid w:val="006136A7"/>
    <w:rsid w:val="00613C73"/>
    <w:rsid w:val="006151C7"/>
    <w:rsid w:val="00616A56"/>
    <w:rsid w:val="0062137D"/>
    <w:rsid w:val="006219E2"/>
    <w:rsid w:val="006219F6"/>
    <w:rsid w:val="00624616"/>
    <w:rsid w:val="0062552D"/>
    <w:rsid w:val="00627C03"/>
    <w:rsid w:val="006300B6"/>
    <w:rsid w:val="00630A78"/>
    <w:rsid w:val="00631054"/>
    <w:rsid w:val="006322D5"/>
    <w:rsid w:val="00633896"/>
    <w:rsid w:val="00634739"/>
    <w:rsid w:val="00637DD3"/>
    <w:rsid w:val="00640E47"/>
    <w:rsid w:val="0064242C"/>
    <w:rsid w:val="00642803"/>
    <w:rsid w:val="00643DA0"/>
    <w:rsid w:val="00644BE2"/>
    <w:rsid w:val="006460AE"/>
    <w:rsid w:val="0064615E"/>
    <w:rsid w:val="00652B09"/>
    <w:rsid w:val="006531BA"/>
    <w:rsid w:val="00656E7A"/>
    <w:rsid w:val="00662A34"/>
    <w:rsid w:val="006630F2"/>
    <w:rsid w:val="006636C0"/>
    <w:rsid w:val="0066668A"/>
    <w:rsid w:val="00670C27"/>
    <w:rsid w:val="006723A3"/>
    <w:rsid w:val="00672C71"/>
    <w:rsid w:val="006735A8"/>
    <w:rsid w:val="00674A17"/>
    <w:rsid w:val="00676A18"/>
    <w:rsid w:val="00677B35"/>
    <w:rsid w:val="00677FCF"/>
    <w:rsid w:val="0068063E"/>
    <w:rsid w:val="00682035"/>
    <w:rsid w:val="00682AB7"/>
    <w:rsid w:val="00683DE6"/>
    <w:rsid w:val="006850EA"/>
    <w:rsid w:val="00690C1F"/>
    <w:rsid w:val="00691307"/>
    <w:rsid w:val="0069174D"/>
    <w:rsid w:val="00692197"/>
    <w:rsid w:val="00695BA6"/>
    <w:rsid w:val="00695BFC"/>
    <w:rsid w:val="006960CB"/>
    <w:rsid w:val="006A1F15"/>
    <w:rsid w:val="006A23A2"/>
    <w:rsid w:val="006A2EC0"/>
    <w:rsid w:val="006A5009"/>
    <w:rsid w:val="006A5059"/>
    <w:rsid w:val="006A5B90"/>
    <w:rsid w:val="006A5D82"/>
    <w:rsid w:val="006B03F9"/>
    <w:rsid w:val="006B0DEA"/>
    <w:rsid w:val="006B2951"/>
    <w:rsid w:val="006B3EDF"/>
    <w:rsid w:val="006B459D"/>
    <w:rsid w:val="006B4E1C"/>
    <w:rsid w:val="006B68D8"/>
    <w:rsid w:val="006B70E9"/>
    <w:rsid w:val="006B747C"/>
    <w:rsid w:val="006C0ED8"/>
    <w:rsid w:val="006C1701"/>
    <w:rsid w:val="006C48FE"/>
    <w:rsid w:val="006C6EC3"/>
    <w:rsid w:val="006D00C1"/>
    <w:rsid w:val="006D2E34"/>
    <w:rsid w:val="006D3CCC"/>
    <w:rsid w:val="006D6814"/>
    <w:rsid w:val="006E1CF5"/>
    <w:rsid w:val="006E2408"/>
    <w:rsid w:val="006E2AE9"/>
    <w:rsid w:val="006E31FC"/>
    <w:rsid w:val="006E355B"/>
    <w:rsid w:val="006E4E82"/>
    <w:rsid w:val="006F20E2"/>
    <w:rsid w:val="006F31ED"/>
    <w:rsid w:val="007012DC"/>
    <w:rsid w:val="00701321"/>
    <w:rsid w:val="007048C8"/>
    <w:rsid w:val="0070589A"/>
    <w:rsid w:val="00705A3D"/>
    <w:rsid w:val="00706DAF"/>
    <w:rsid w:val="00710C9C"/>
    <w:rsid w:val="00711D2C"/>
    <w:rsid w:val="00711D90"/>
    <w:rsid w:val="00712620"/>
    <w:rsid w:val="007175AD"/>
    <w:rsid w:val="0071788B"/>
    <w:rsid w:val="0071791C"/>
    <w:rsid w:val="0072052D"/>
    <w:rsid w:val="00720DAE"/>
    <w:rsid w:val="0072238D"/>
    <w:rsid w:val="007227DD"/>
    <w:rsid w:val="007238C2"/>
    <w:rsid w:val="00724697"/>
    <w:rsid w:val="0072498E"/>
    <w:rsid w:val="00725AC4"/>
    <w:rsid w:val="00726667"/>
    <w:rsid w:val="007335EA"/>
    <w:rsid w:val="00733EEB"/>
    <w:rsid w:val="00734A97"/>
    <w:rsid w:val="0073543C"/>
    <w:rsid w:val="00735E5B"/>
    <w:rsid w:val="00735EA0"/>
    <w:rsid w:val="00736E5E"/>
    <w:rsid w:val="007372F6"/>
    <w:rsid w:val="00737919"/>
    <w:rsid w:val="00737D7E"/>
    <w:rsid w:val="0074125C"/>
    <w:rsid w:val="00741FCC"/>
    <w:rsid w:val="00742812"/>
    <w:rsid w:val="0074339C"/>
    <w:rsid w:val="00743E76"/>
    <w:rsid w:val="00744FAE"/>
    <w:rsid w:val="00745E71"/>
    <w:rsid w:val="00747073"/>
    <w:rsid w:val="007508F0"/>
    <w:rsid w:val="00750CC5"/>
    <w:rsid w:val="00751158"/>
    <w:rsid w:val="00754E46"/>
    <w:rsid w:val="007577AE"/>
    <w:rsid w:val="0076162B"/>
    <w:rsid w:val="00762B7B"/>
    <w:rsid w:val="007669BE"/>
    <w:rsid w:val="00766B4A"/>
    <w:rsid w:val="0077136B"/>
    <w:rsid w:val="00772D09"/>
    <w:rsid w:val="00777091"/>
    <w:rsid w:val="00781718"/>
    <w:rsid w:val="00783091"/>
    <w:rsid w:val="00785029"/>
    <w:rsid w:val="00785DF9"/>
    <w:rsid w:val="0079136C"/>
    <w:rsid w:val="007940B8"/>
    <w:rsid w:val="00794D86"/>
    <w:rsid w:val="007A23C5"/>
    <w:rsid w:val="007A45DD"/>
    <w:rsid w:val="007A491F"/>
    <w:rsid w:val="007A5821"/>
    <w:rsid w:val="007A73F8"/>
    <w:rsid w:val="007A7E6F"/>
    <w:rsid w:val="007B10C1"/>
    <w:rsid w:val="007B1393"/>
    <w:rsid w:val="007B27E3"/>
    <w:rsid w:val="007B6427"/>
    <w:rsid w:val="007B6B52"/>
    <w:rsid w:val="007B7F15"/>
    <w:rsid w:val="007C0B6B"/>
    <w:rsid w:val="007C1B67"/>
    <w:rsid w:val="007C1F82"/>
    <w:rsid w:val="007C2225"/>
    <w:rsid w:val="007C4B60"/>
    <w:rsid w:val="007C4FC3"/>
    <w:rsid w:val="007C77DC"/>
    <w:rsid w:val="007C7CAA"/>
    <w:rsid w:val="007D3CB6"/>
    <w:rsid w:val="007D4DF9"/>
    <w:rsid w:val="007D5354"/>
    <w:rsid w:val="007D63B4"/>
    <w:rsid w:val="007E1145"/>
    <w:rsid w:val="007E3DDF"/>
    <w:rsid w:val="007F15FD"/>
    <w:rsid w:val="007F2C91"/>
    <w:rsid w:val="007F2D0D"/>
    <w:rsid w:val="007F45AA"/>
    <w:rsid w:val="007F506C"/>
    <w:rsid w:val="007F5AEB"/>
    <w:rsid w:val="007F5EB3"/>
    <w:rsid w:val="007F5FB8"/>
    <w:rsid w:val="00800551"/>
    <w:rsid w:val="00800C7F"/>
    <w:rsid w:val="00802C53"/>
    <w:rsid w:val="008034DF"/>
    <w:rsid w:val="0080440D"/>
    <w:rsid w:val="0080572A"/>
    <w:rsid w:val="008072DE"/>
    <w:rsid w:val="008073FA"/>
    <w:rsid w:val="008128E8"/>
    <w:rsid w:val="008129B9"/>
    <w:rsid w:val="00815606"/>
    <w:rsid w:val="00820834"/>
    <w:rsid w:val="008210E3"/>
    <w:rsid w:val="00824A23"/>
    <w:rsid w:val="008250D3"/>
    <w:rsid w:val="00825FED"/>
    <w:rsid w:val="008272A3"/>
    <w:rsid w:val="00833706"/>
    <w:rsid w:val="00834065"/>
    <w:rsid w:val="00834209"/>
    <w:rsid w:val="00841333"/>
    <w:rsid w:val="008426C1"/>
    <w:rsid w:val="00843065"/>
    <w:rsid w:val="00847B06"/>
    <w:rsid w:val="008531E2"/>
    <w:rsid w:val="00853269"/>
    <w:rsid w:val="008539C9"/>
    <w:rsid w:val="00853DE7"/>
    <w:rsid w:val="008555CA"/>
    <w:rsid w:val="00855D6D"/>
    <w:rsid w:val="00861905"/>
    <w:rsid w:val="00862A92"/>
    <w:rsid w:val="0086382E"/>
    <w:rsid w:val="008660B9"/>
    <w:rsid w:val="008703CE"/>
    <w:rsid w:val="00874097"/>
    <w:rsid w:val="00874A49"/>
    <w:rsid w:val="00876DC4"/>
    <w:rsid w:val="00877956"/>
    <w:rsid w:val="00877BF4"/>
    <w:rsid w:val="00880298"/>
    <w:rsid w:val="0088163A"/>
    <w:rsid w:val="008839CE"/>
    <w:rsid w:val="00886C19"/>
    <w:rsid w:val="00887713"/>
    <w:rsid w:val="00890A41"/>
    <w:rsid w:val="00893194"/>
    <w:rsid w:val="008933BA"/>
    <w:rsid w:val="008955D1"/>
    <w:rsid w:val="008A30DA"/>
    <w:rsid w:val="008A3ADA"/>
    <w:rsid w:val="008A67DB"/>
    <w:rsid w:val="008B137C"/>
    <w:rsid w:val="008B61E0"/>
    <w:rsid w:val="008C22D4"/>
    <w:rsid w:val="008C3364"/>
    <w:rsid w:val="008C529C"/>
    <w:rsid w:val="008C6722"/>
    <w:rsid w:val="008C7CAE"/>
    <w:rsid w:val="008D2481"/>
    <w:rsid w:val="008D285B"/>
    <w:rsid w:val="008D301A"/>
    <w:rsid w:val="008D7650"/>
    <w:rsid w:val="008D7941"/>
    <w:rsid w:val="008E01CF"/>
    <w:rsid w:val="008E06F6"/>
    <w:rsid w:val="008E1D38"/>
    <w:rsid w:val="008E2853"/>
    <w:rsid w:val="008E3EAC"/>
    <w:rsid w:val="008E48D2"/>
    <w:rsid w:val="008E5325"/>
    <w:rsid w:val="008E56E0"/>
    <w:rsid w:val="008E6EC1"/>
    <w:rsid w:val="008E79FC"/>
    <w:rsid w:val="008F11D6"/>
    <w:rsid w:val="008F127A"/>
    <w:rsid w:val="008F1E9F"/>
    <w:rsid w:val="008F450A"/>
    <w:rsid w:val="008F685F"/>
    <w:rsid w:val="008F7AE5"/>
    <w:rsid w:val="00900530"/>
    <w:rsid w:val="0090295A"/>
    <w:rsid w:val="009043D3"/>
    <w:rsid w:val="00906787"/>
    <w:rsid w:val="009067EC"/>
    <w:rsid w:val="0091258C"/>
    <w:rsid w:val="00923111"/>
    <w:rsid w:val="00924576"/>
    <w:rsid w:val="0093064E"/>
    <w:rsid w:val="00931620"/>
    <w:rsid w:val="00931C1F"/>
    <w:rsid w:val="009321A7"/>
    <w:rsid w:val="00936D4A"/>
    <w:rsid w:val="0093710F"/>
    <w:rsid w:val="009435E5"/>
    <w:rsid w:val="009479ED"/>
    <w:rsid w:val="00951A64"/>
    <w:rsid w:val="00953250"/>
    <w:rsid w:val="0095754C"/>
    <w:rsid w:val="00957BF9"/>
    <w:rsid w:val="00960F82"/>
    <w:rsid w:val="00964809"/>
    <w:rsid w:val="00965F0A"/>
    <w:rsid w:val="00973D82"/>
    <w:rsid w:val="00973FB3"/>
    <w:rsid w:val="00974322"/>
    <w:rsid w:val="00974F3E"/>
    <w:rsid w:val="00975B3F"/>
    <w:rsid w:val="00981105"/>
    <w:rsid w:val="00982405"/>
    <w:rsid w:val="009828F2"/>
    <w:rsid w:val="009834DE"/>
    <w:rsid w:val="00984076"/>
    <w:rsid w:val="00985257"/>
    <w:rsid w:val="0098675D"/>
    <w:rsid w:val="00986BC1"/>
    <w:rsid w:val="00986DED"/>
    <w:rsid w:val="009902D1"/>
    <w:rsid w:val="00992218"/>
    <w:rsid w:val="00993AA0"/>
    <w:rsid w:val="009946BB"/>
    <w:rsid w:val="009961E6"/>
    <w:rsid w:val="00997271"/>
    <w:rsid w:val="009A0079"/>
    <w:rsid w:val="009A24A1"/>
    <w:rsid w:val="009A337F"/>
    <w:rsid w:val="009A4337"/>
    <w:rsid w:val="009A5414"/>
    <w:rsid w:val="009B5325"/>
    <w:rsid w:val="009C0958"/>
    <w:rsid w:val="009C1ACF"/>
    <w:rsid w:val="009C205E"/>
    <w:rsid w:val="009C2BF4"/>
    <w:rsid w:val="009C69F2"/>
    <w:rsid w:val="009D1239"/>
    <w:rsid w:val="009D240F"/>
    <w:rsid w:val="009D3053"/>
    <w:rsid w:val="009D55B7"/>
    <w:rsid w:val="009D7153"/>
    <w:rsid w:val="009D7834"/>
    <w:rsid w:val="009E2D96"/>
    <w:rsid w:val="009E50C9"/>
    <w:rsid w:val="009F1084"/>
    <w:rsid w:val="009F2ADF"/>
    <w:rsid w:val="009F63D2"/>
    <w:rsid w:val="009F6441"/>
    <w:rsid w:val="00A00857"/>
    <w:rsid w:val="00A009BB"/>
    <w:rsid w:val="00A01AAC"/>
    <w:rsid w:val="00A02EAC"/>
    <w:rsid w:val="00A03995"/>
    <w:rsid w:val="00A04C9B"/>
    <w:rsid w:val="00A073B1"/>
    <w:rsid w:val="00A079C0"/>
    <w:rsid w:val="00A1155B"/>
    <w:rsid w:val="00A12435"/>
    <w:rsid w:val="00A128AB"/>
    <w:rsid w:val="00A1558D"/>
    <w:rsid w:val="00A16CA1"/>
    <w:rsid w:val="00A25B15"/>
    <w:rsid w:val="00A25B44"/>
    <w:rsid w:val="00A273D4"/>
    <w:rsid w:val="00A37FFB"/>
    <w:rsid w:val="00A40F4C"/>
    <w:rsid w:val="00A44A4F"/>
    <w:rsid w:val="00A46B18"/>
    <w:rsid w:val="00A50106"/>
    <w:rsid w:val="00A52F0B"/>
    <w:rsid w:val="00A5388C"/>
    <w:rsid w:val="00A5755E"/>
    <w:rsid w:val="00A6304C"/>
    <w:rsid w:val="00A6340E"/>
    <w:rsid w:val="00A64E2F"/>
    <w:rsid w:val="00A64FF8"/>
    <w:rsid w:val="00A650B6"/>
    <w:rsid w:val="00A65B31"/>
    <w:rsid w:val="00A65D2F"/>
    <w:rsid w:val="00A6737F"/>
    <w:rsid w:val="00A67A4F"/>
    <w:rsid w:val="00A736B6"/>
    <w:rsid w:val="00A754AC"/>
    <w:rsid w:val="00A7584E"/>
    <w:rsid w:val="00A75A7B"/>
    <w:rsid w:val="00A764D6"/>
    <w:rsid w:val="00A8016B"/>
    <w:rsid w:val="00A82471"/>
    <w:rsid w:val="00A828BD"/>
    <w:rsid w:val="00A85CA9"/>
    <w:rsid w:val="00A86868"/>
    <w:rsid w:val="00A90AC3"/>
    <w:rsid w:val="00A90EAA"/>
    <w:rsid w:val="00A91D3C"/>
    <w:rsid w:val="00A944C4"/>
    <w:rsid w:val="00A94A9D"/>
    <w:rsid w:val="00A97395"/>
    <w:rsid w:val="00AA0963"/>
    <w:rsid w:val="00AA1156"/>
    <w:rsid w:val="00AA1946"/>
    <w:rsid w:val="00AA5C0A"/>
    <w:rsid w:val="00AA764D"/>
    <w:rsid w:val="00AB1E4B"/>
    <w:rsid w:val="00AB2429"/>
    <w:rsid w:val="00AB2C13"/>
    <w:rsid w:val="00AB2F95"/>
    <w:rsid w:val="00AB457A"/>
    <w:rsid w:val="00AB46CD"/>
    <w:rsid w:val="00AB59E6"/>
    <w:rsid w:val="00AC0315"/>
    <w:rsid w:val="00AC0DEC"/>
    <w:rsid w:val="00AC1B71"/>
    <w:rsid w:val="00AC33B8"/>
    <w:rsid w:val="00AC44EE"/>
    <w:rsid w:val="00AC4580"/>
    <w:rsid w:val="00AC73F8"/>
    <w:rsid w:val="00AD3D9A"/>
    <w:rsid w:val="00AD4290"/>
    <w:rsid w:val="00AD5276"/>
    <w:rsid w:val="00AD5B9E"/>
    <w:rsid w:val="00AD6D47"/>
    <w:rsid w:val="00AE0676"/>
    <w:rsid w:val="00AE0F5C"/>
    <w:rsid w:val="00AE284B"/>
    <w:rsid w:val="00AE4E8A"/>
    <w:rsid w:val="00AE5CCE"/>
    <w:rsid w:val="00AE7215"/>
    <w:rsid w:val="00AF1D80"/>
    <w:rsid w:val="00AF3457"/>
    <w:rsid w:val="00AF3BCF"/>
    <w:rsid w:val="00AF4172"/>
    <w:rsid w:val="00AF6D08"/>
    <w:rsid w:val="00AF6E15"/>
    <w:rsid w:val="00B0722F"/>
    <w:rsid w:val="00B10589"/>
    <w:rsid w:val="00B11B62"/>
    <w:rsid w:val="00B13932"/>
    <w:rsid w:val="00B15703"/>
    <w:rsid w:val="00B15D91"/>
    <w:rsid w:val="00B16474"/>
    <w:rsid w:val="00B17CAF"/>
    <w:rsid w:val="00B21083"/>
    <w:rsid w:val="00B22BB1"/>
    <w:rsid w:val="00B24CD2"/>
    <w:rsid w:val="00B2542D"/>
    <w:rsid w:val="00B26D37"/>
    <w:rsid w:val="00B27912"/>
    <w:rsid w:val="00B33822"/>
    <w:rsid w:val="00B33D65"/>
    <w:rsid w:val="00B36BD3"/>
    <w:rsid w:val="00B3760C"/>
    <w:rsid w:val="00B40243"/>
    <w:rsid w:val="00B4154D"/>
    <w:rsid w:val="00B425A6"/>
    <w:rsid w:val="00B438E9"/>
    <w:rsid w:val="00B45680"/>
    <w:rsid w:val="00B45F85"/>
    <w:rsid w:val="00B5B7C2"/>
    <w:rsid w:val="00B61F6E"/>
    <w:rsid w:val="00B62A1F"/>
    <w:rsid w:val="00B63BA1"/>
    <w:rsid w:val="00B65017"/>
    <w:rsid w:val="00B70ADE"/>
    <w:rsid w:val="00B73915"/>
    <w:rsid w:val="00B754CA"/>
    <w:rsid w:val="00B75F2C"/>
    <w:rsid w:val="00B7604E"/>
    <w:rsid w:val="00B778C9"/>
    <w:rsid w:val="00B804B5"/>
    <w:rsid w:val="00B80541"/>
    <w:rsid w:val="00B82C18"/>
    <w:rsid w:val="00B82D6C"/>
    <w:rsid w:val="00B82ED8"/>
    <w:rsid w:val="00B83D20"/>
    <w:rsid w:val="00B8754F"/>
    <w:rsid w:val="00BA0D66"/>
    <w:rsid w:val="00BA3E3B"/>
    <w:rsid w:val="00BA43CB"/>
    <w:rsid w:val="00BA44E8"/>
    <w:rsid w:val="00BA563A"/>
    <w:rsid w:val="00BA62A3"/>
    <w:rsid w:val="00BB4326"/>
    <w:rsid w:val="00BB5BA8"/>
    <w:rsid w:val="00BB789C"/>
    <w:rsid w:val="00BB7E4E"/>
    <w:rsid w:val="00BC06AB"/>
    <w:rsid w:val="00BC1473"/>
    <w:rsid w:val="00BC1763"/>
    <w:rsid w:val="00BC44C8"/>
    <w:rsid w:val="00BC4675"/>
    <w:rsid w:val="00BC4ABF"/>
    <w:rsid w:val="00BC5848"/>
    <w:rsid w:val="00BC5956"/>
    <w:rsid w:val="00BC6F18"/>
    <w:rsid w:val="00BC7646"/>
    <w:rsid w:val="00BD0B07"/>
    <w:rsid w:val="00BD1DCE"/>
    <w:rsid w:val="00BD3CAE"/>
    <w:rsid w:val="00BD52F1"/>
    <w:rsid w:val="00BD7980"/>
    <w:rsid w:val="00BE0C49"/>
    <w:rsid w:val="00BE156E"/>
    <w:rsid w:val="00BE22ED"/>
    <w:rsid w:val="00BE5210"/>
    <w:rsid w:val="00BE6D85"/>
    <w:rsid w:val="00BE6FF8"/>
    <w:rsid w:val="00BE7BF8"/>
    <w:rsid w:val="00BF0A2D"/>
    <w:rsid w:val="00BF110D"/>
    <w:rsid w:val="00BF2C62"/>
    <w:rsid w:val="00BF48B3"/>
    <w:rsid w:val="00BF647E"/>
    <w:rsid w:val="00BF6906"/>
    <w:rsid w:val="00BF7E5E"/>
    <w:rsid w:val="00C00A40"/>
    <w:rsid w:val="00C01873"/>
    <w:rsid w:val="00C01D73"/>
    <w:rsid w:val="00C02995"/>
    <w:rsid w:val="00C03DB2"/>
    <w:rsid w:val="00C03E35"/>
    <w:rsid w:val="00C067B7"/>
    <w:rsid w:val="00C07705"/>
    <w:rsid w:val="00C07FD0"/>
    <w:rsid w:val="00C1018C"/>
    <w:rsid w:val="00C10DBA"/>
    <w:rsid w:val="00C1408C"/>
    <w:rsid w:val="00C147CF"/>
    <w:rsid w:val="00C206C3"/>
    <w:rsid w:val="00C223A2"/>
    <w:rsid w:val="00C24705"/>
    <w:rsid w:val="00C2483F"/>
    <w:rsid w:val="00C26E41"/>
    <w:rsid w:val="00C27D25"/>
    <w:rsid w:val="00C31704"/>
    <w:rsid w:val="00C3312A"/>
    <w:rsid w:val="00C3351B"/>
    <w:rsid w:val="00C3480D"/>
    <w:rsid w:val="00C35653"/>
    <w:rsid w:val="00C35848"/>
    <w:rsid w:val="00C403A8"/>
    <w:rsid w:val="00C41DE8"/>
    <w:rsid w:val="00C435B2"/>
    <w:rsid w:val="00C43EBD"/>
    <w:rsid w:val="00C44B52"/>
    <w:rsid w:val="00C459C8"/>
    <w:rsid w:val="00C465F7"/>
    <w:rsid w:val="00C477A6"/>
    <w:rsid w:val="00C51132"/>
    <w:rsid w:val="00C523F2"/>
    <w:rsid w:val="00C53EC9"/>
    <w:rsid w:val="00C574DF"/>
    <w:rsid w:val="00C621FD"/>
    <w:rsid w:val="00C6448A"/>
    <w:rsid w:val="00C649E0"/>
    <w:rsid w:val="00C64B18"/>
    <w:rsid w:val="00C654D4"/>
    <w:rsid w:val="00C66148"/>
    <w:rsid w:val="00C66718"/>
    <w:rsid w:val="00C66D46"/>
    <w:rsid w:val="00C676AA"/>
    <w:rsid w:val="00C70EAE"/>
    <w:rsid w:val="00C72F97"/>
    <w:rsid w:val="00C768FE"/>
    <w:rsid w:val="00C76E5A"/>
    <w:rsid w:val="00C80861"/>
    <w:rsid w:val="00C82588"/>
    <w:rsid w:val="00C85114"/>
    <w:rsid w:val="00C86C15"/>
    <w:rsid w:val="00C91AB2"/>
    <w:rsid w:val="00C92729"/>
    <w:rsid w:val="00C931F2"/>
    <w:rsid w:val="00C93BC8"/>
    <w:rsid w:val="00C96CF9"/>
    <w:rsid w:val="00C97D2D"/>
    <w:rsid w:val="00CA1851"/>
    <w:rsid w:val="00CA270E"/>
    <w:rsid w:val="00CA4A66"/>
    <w:rsid w:val="00CA6A26"/>
    <w:rsid w:val="00CA77C5"/>
    <w:rsid w:val="00CB19B0"/>
    <w:rsid w:val="00CB2ECB"/>
    <w:rsid w:val="00CB55F0"/>
    <w:rsid w:val="00CB5863"/>
    <w:rsid w:val="00CB5DCE"/>
    <w:rsid w:val="00CB6FB7"/>
    <w:rsid w:val="00CB71EF"/>
    <w:rsid w:val="00CC11C1"/>
    <w:rsid w:val="00CC32F8"/>
    <w:rsid w:val="00CD175D"/>
    <w:rsid w:val="00CD2694"/>
    <w:rsid w:val="00CD2D68"/>
    <w:rsid w:val="00CD4F68"/>
    <w:rsid w:val="00CD5963"/>
    <w:rsid w:val="00CE05DA"/>
    <w:rsid w:val="00CE31CB"/>
    <w:rsid w:val="00CE3B08"/>
    <w:rsid w:val="00CF0673"/>
    <w:rsid w:val="00CF0964"/>
    <w:rsid w:val="00CF5E0D"/>
    <w:rsid w:val="00CF7F3F"/>
    <w:rsid w:val="00D00191"/>
    <w:rsid w:val="00D01BFE"/>
    <w:rsid w:val="00D046F1"/>
    <w:rsid w:val="00D052D5"/>
    <w:rsid w:val="00D06818"/>
    <w:rsid w:val="00D11A27"/>
    <w:rsid w:val="00D11CB1"/>
    <w:rsid w:val="00D12E8F"/>
    <w:rsid w:val="00D144B1"/>
    <w:rsid w:val="00D16C53"/>
    <w:rsid w:val="00D21219"/>
    <w:rsid w:val="00D21E47"/>
    <w:rsid w:val="00D222A7"/>
    <w:rsid w:val="00D22954"/>
    <w:rsid w:val="00D2427A"/>
    <w:rsid w:val="00D24368"/>
    <w:rsid w:val="00D24705"/>
    <w:rsid w:val="00D26AF1"/>
    <w:rsid w:val="00D26C21"/>
    <w:rsid w:val="00D27C61"/>
    <w:rsid w:val="00D317C8"/>
    <w:rsid w:val="00D33D97"/>
    <w:rsid w:val="00D3653A"/>
    <w:rsid w:val="00D36E40"/>
    <w:rsid w:val="00D41ACE"/>
    <w:rsid w:val="00D421E4"/>
    <w:rsid w:val="00D427B2"/>
    <w:rsid w:val="00D44427"/>
    <w:rsid w:val="00D45786"/>
    <w:rsid w:val="00D45E95"/>
    <w:rsid w:val="00D5059E"/>
    <w:rsid w:val="00D5063B"/>
    <w:rsid w:val="00D51200"/>
    <w:rsid w:val="00D514DD"/>
    <w:rsid w:val="00D515A6"/>
    <w:rsid w:val="00D54DFF"/>
    <w:rsid w:val="00D619AF"/>
    <w:rsid w:val="00D61AF4"/>
    <w:rsid w:val="00D62D25"/>
    <w:rsid w:val="00D649D1"/>
    <w:rsid w:val="00D7298D"/>
    <w:rsid w:val="00D76E7C"/>
    <w:rsid w:val="00D814C2"/>
    <w:rsid w:val="00D81F20"/>
    <w:rsid w:val="00D87DAF"/>
    <w:rsid w:val="00D92E1E"/>
    <w:rsid w:val="00D93FC8"/>
    <w:rsid w:val="00DA1F8F"/>
    <w:rsid w:val="00DA2F6E"/>
    <w:rsid w:val="00DA4952"/>
    <w:rsid w:val="00DA75DE"/>
    <w:rsid w:val="00DB4294"/>
    <w:rsid w:val="00DB5251"/>
    <w:rsid w:val="00DB563C"/>
    <w:rsid w:val="00DB6A5E"/>
    <w:rsid w:val="00DC0F4D"/>
    <w:rsid w:val="00DC2B9C"/>
    <w:rsid w:val="00DC4F04"/>
    <w:rsid w:val="00DC5FF7"/>
    <w:rsid w:val="00DC6ECB"/>
    <w:rsid w:val="00DC6FC7"/>
    <w:rsid w:val="00DC746A"/>
    <w:rsid w:val="00DD00D0"/>
    <w:rsid w:val="00DD0A8A"/>
    <w:rsid w:val="00DD137B"/>
    <w:rsid w:val="00DD41F8"/>
    <w:rsid w:val="00DE1A22"/>
    <w:rsid w:val="00DE1F7D"/>
    <w:rsid w:val="00DE5091"/>
    <w:rsid w:val="00DE6469"/>
    <w:rsid w:val="00DE7201"/>
    <w:rsid w:val="00DF2A8B"/>
    <w:rsid w:val="00DF492C"/>
    <w:rsid w:val="00DF4DA4"/>
    <w:rsid w:val="00DF5620"/>
    <w:rsid w:val="00DF5C34"/>
    <w:rsid w:val="00E03DE3"/>
    <w:rsid w:val="00E104BC"/>
    <w:rsid w:val="00E14BBB"/>
    <w:rsid w:val="00E16311"/>
    <w:rsid w:val="00E17B57"/>
    <w:rsid w:val="00E20D72"/>
    <w:rsid w:val="00E21491"/>
    <w:rsid w:val="00E226B8"/>
    <w:rsid w:val="00E22821"/>
    <w:rsid w:val="00E2306D"/>
    <w:rsid w:val="00E24753"/>
    <w:rsid w:val="00E25B12"/>
    <w:rsid w:val="00E2613E"/>
    <w:rsid w:val="00E2634B"/>
    <w:rsid w:val="00E26ADF"/>
    <w:rsid w:val="00E308B2"/>
    <w:rsid w:val="00E309DA"/>
    <w:rsid w:val="00E312DB"/>
    <w:rsid w:val="00E314B6"/>
    <w:rsid w:val="00E318E5"/>
    <w:rsid w:val="00E33F1B"/>
    <w:rsid w:val="00E343E2"/>
    <w:rsid w:val="00E34CF9"/>
    <w:rsid w:val="00E35C29"/>
    <w:rsid w:val="00E3699E"/>
    <w:rsid w:val="00E36D33"/>
    <w:rsid w:val="00E37343"/>
    <w:rsid w:val="00E41DA2"/>
    <w:rsid w:val="00E46C63"/>
    <w:rsid w:val="00E473AE"/>
    <w:rsid w:val="00E47B26"/>
    <w:rsid w:val="00E50D8B"/>
    <w:rsid w:val="00E521E9"/>
    <w:rsid w:val="00E5511E"/>
    <w:rsid w:val="00E56775"/>
    <w:rsid w:val="00E60C72"/>
    <w:rsid w:val="00E664B1"/>
    <w:rsid w:val="00E71290"/>
    <w:rsid w:val="00E721B9"/>
    <w:rsid w:val="00E730B7"/>
    <w:rsid w:val="00E7378B"/>
    <w:rsid w:val="00E73E75"/>
    <w:rsid w:val="00E7418D"/>
    <w:rsid w:val="00E76D61"/>
    <w:rsid w:val="00E77C90"/>
    <w:rsid w:val="00E82901"/>
    <w:rsid w:val="00E868F1"/>
    <w:rsid w:val="00E91044"/>
    <w:rsid w:val="00E919A2"/>
    <w:rsid w:val="00E92639"/>
    <w:rsid w:val="00E928AF"/>
    <w:rsid w:val="00E97785"/>
    <w:rsid w:val="00E97CA7"/>
    <w:rsid w:val="00EA2535"/>
    <w:rsid w:val="00EA3220"/>
    <w:rsid w:val="00EA630B"/>
    <w:rsid w:val="00EB1179"/>
    <w:rsid w:val="00EB219D"/>
    <w:rsid w:val="00EB2FBB"/>
    <w:rsid w:val="00EB308C"/>
    <w:rsid w:val="00EB37BC"/>
    <w:rsid w:val="00EB482C"/>
    <w:rsid w:val="00EC0A1B"/>
    <w:rsid w:val="00EC2013"/>
    <w:rsid w:val="00EC40AD"/>
    <w:rsid w:val="00EC4BEA"/>
    <w:rsid w:val="00EC619A"/>
    <w:rsid w:val="00EC6D1D"/>
    <w:rsid w:val="00EC6E41"/>
    <w:rsid w:val="00ED03EF"/>
    <w:rsid w:val="00ED09B0"/>
    <w:rsid w:val="00ED1F5B"/>
    <w:rsid w:val="00ED2132"/>
    <w:rsid w:val="00ED213A"/>
    <w:rsid w:val="00ED254A"/>
    <w:rsid w:val="00ED518F"/>
    <w:rsid w:val="00ED63E4"/>
    <w:rsid w:val="00ED7B28"/>
    <w:rsid w:val="00ED7B66"/>
    <w:rsid w:val="00EE3554"/>
    <w:rsid w:val="00EE4BED"/>
    <w:rsid w:val="00EF192C"/>
    <w:rsid w:val="00EF2514"/>
    <w:rsid w:val="00EF2CE0"/>
    <w:rsid w:val="00EF407A"/>
    <w:rsid w:val="00EF4BAB"/>
    <w:rsid w:val="00EF61C7"/>
    <w:rsid w:val="00EF75D2"/>
    <w:rsid w:val="00EF7901"/>
    <w:rsid w:val="00EF7B0E"/>
    <w:rsid w:val="00F0080E"/>
    <w:rsid w:val="00F02C17"/>
    <w:rsid w:val="00F02DAB"/>
    <w:rsid w:val="00F04E34"/>
    <w:rsid w:val="00F075AF"/>
    <w:rsid w:val="00F10DA4"/>
    <w:rsid w:val="00F131CE"/>
    <w:rsid w:val="00F13E17"/>
    <w:rsid w:val="00F14027"/>
    <w:rsid w:val="00F15461"/>
    <w:rsid w:val="00F16D1C"/>
    <w:rsid w:val="00F20CCD"/>
    <w:rsid w:val="00F222D4"/>
    <w:rsid w:val="00F2347E"/>
    <w:rsid w:val="00F25C24"/>
    <w:rsid w:val="00F26E58"/>
    <w:rsid w:val="00F320EB"/>
    <w:rsid w:val="00F3594C"/>
    <w:rsid w:val="00F35FF0"/>
    <w:rsid w:val="00F37D61"/>
    <w:rsid w:val="00F4182F"/>
    <w:rsid w:val="00F41B04"/>
    <w:rsid w:val="00F459B9"/>
    <w:rsid w:val="00F51D39"/>
    <w:rsid w:val="00F53B6D"/>
    <w:rsid w:val="00F540EF"/>
    <w:rsid w:val="00F54FC7"/>
    <w:rsid w:val="00F57D42"/>
    <w:rsid w:val="00F57E37"/>
    <w:rsid w:val="00F6264E"/>
    <w:rsid w:val="00F63FF6"/>
    <w:rsid w:val="00F71BA0"/>
    <w:rsid w:val="00F73BF4"/>
    <w:rsid w:val="00F74042"/>
    <w:rsid w:val="00F76039"/>
    <w:rsid w:val="00F800E5"/>
    <w:rsid w:val="00F811D3"/>
    <w:rsid w:val="00F859C9"/>
    <w:rsid w:val="00F86A59"/>
    <w:rsid w:val="00F91750"/>
    <w:rsid w:val="00F93C42"/>
    <w:rsid w:val="00F93FB8"/>
    <w:rsid w:val="00F95F67"/>
    <w:rsid w:val="00F9790D"/>
    <w:rsid w:val="00F97AB7"/>
    <w:rsid w:val="00F9BEBF"/>
    <w:rsid w:val="00FA1DE4"/>
    <w:rsid w:val="00FA3CD1"/>
    <w:rsid w:val="00FA4839"/>
    <w:rsid w:val="00FA7CF0"/>
    <w:rsid w:val="00FB0572"/>
    <w:rsid w:val="00FB0885"/>
    <w:rsid w:val="00FB1FED"/>
    <w:rsid w:val="00FB5150"/>
    <w:rsid w:val="00FB5248"/>
    <w:rsid w:val="00FB5E69"/>
    <w:rsid w:val="00FC1C42"/>
    <w:rsid w:val="00FC3779"/>
    <w:rsid w:val="00FC5A18"/>
    <w:rsid w:val="00FC7027"/>
    <w:rsid w:val="00FC7AF5"/>
    <w:rsid w:val="00FC7D00"/>
    <w:rsid w:val="00FD01D7"/>
    <w:rsid w:val="00FD088D"/>
    <w:rsid w:val="00FD12E1"/>
    <w:rsid w:val="00FD606F"/>
    <w:rsid w:val="00FD618A"/>
    <w:rsid w:val="00FD77AE"/>
    <w:rsid w:val="00FD79A0"/>
    <w:rsid w:val="00FE247C"/>
    <w:rsid w:val="00FE3270"/>
    <w:rsid w:val="00FE4624"/>
    <w:rsid w:val="00FF0A6E"/>
    <w:rsid w:val="00FF0C88"/>
    <w:rsid w:val="00FF4C28"/>
    <w:rsid w:val="0101A123"/>
    <w:rsid w:val="01083EFA"/>
    <w:rsid w:val="018AE9F2"/>
    <w:rsid w:val="01ABC26F"/>
    <w:rsid w:val="01F2CC0D"/>
    <w:rsid w:val="028B0F66"/>
    <w:rsid w:val="02A72456"/>
    <w:rsid w:val="036820ED"/>
    <w:rsid w:val="037F0321"/>
    <w:rsid w:val="03FADED2"/>
    <w:rsid w:val="0583D8E7"/>
    <w:rsid w:val="059DAC4C"/>
    <w:rsid w:val="066BEA34"/>
    <w:rsid w:val="07852101"/>
    <w:rsid w:val="082F7CCE"/>
    <w:rsid w:val="083195E7"/>
    <w:rsid w:val="0881DE31"/>
    <w:rsid w:val="088988CD"/>
    <w:rsid w:val="088CFE15"/>
    <w:rsid w:val="08DD597D"/>
    <w:rsid w:val="0959BCC4"/>
    <w:rsid w:val="0ABD0EC3"/>
    <w:rsid w:val="0B5706B0"/>
    <w:rsid w:val="0CE84D63"/>
    <w:rsid w:val="0D24D9F9"/>
    <w:rsid w:val="0D2C629E"/>
    <w:rsid w:val="0D3EEB7F"/>
    <w:rsid w:val="0D5036D4"/>
    <w:rsid w:val="0D5AA40C"/>
    <w:rsid w:val="0E9B06F1"/>
    <w:rsid w:val="0EF51DC6"/>
    <w:rsid w:val="0F00782D"/>
    <w:rsid w:val="0FB61CFB"/>
    <w:rsid w:val="10163975"/>
    <w:rsid w:val="113E72FF"/>
    <w:rsid w:val="11896824"/>
    <w:rsid w:val="11FCE112"/>
    <w:rsid w:val="1210949F"/>
    <w:rsid w:val="1281C647"/>
    <w:rsid w:val="13062302"/>
    <w:rsid w:val="138A6AAD"/>
    <w:rsid w:val="1460D707"/>
    <w:rsid w:val="147FFDCE"/>
    <w:rsid w:val="14B7FD7A"/>
    <w:rsid w:val="1580B59D"/>
    <w:rsid w:val="15E20726"/>
    <w:rsid w:val="17054995"/>
    <w:rsid w:val="184850CF"/>
    <w:rsid w:val="18E78BEA"/>
    <w:rsid w:val="18EECC0F"/>
    <w:rsid w:val="1948E910"/>
    <w:rsid w:val="19B6DCE5"/>
    <w:rsid w:val="1A7C8D2D"/>
    <w:rsid w:val="1B1F8CDC"/>
    <w:rsid w:val="1C71C4DB"/>
    <w:rsid w:val="1CE10D87"/>
    <w:rsid w:val="1D603C12"/>
    <w:rsid w:val="1D69C2E4"/>
    <w:rsid w:val="1E20C8DC"/>
    <w:rsid w:val="1ED527CA"/>
    <w:rsid w:val="1F415472"/>
    <w:rsid w:val="1F5763C6"/>
    <w:rsid w:val="201F0613"/>
    <w:rsid w:val="203F4429"/>
    <w:rsid w:val="20B61268"/>
    <w:rsid w:val="20F67E79"/>
    <w:rsid w:val="2106A8C7"/>
    <w:rsid w:val="21423E66"/>
    <w:rsid w:val="21A21752"/>
    <w:rsid w:val="22BF72C0"/>
    <w:rsid w:val="23404F2D"/>
    <w:rsid w:val="2355140B"/>
    <w:rsid w:val="240D43D5"/>
    <w:rsid w:val="244DDB63"/>
    <w:rsid w:val="26047971"/>
    <w:rsid w:val="26220309"/>
    <w:rsid w:val="276771B2"/>
    <w:rsid w:val="28EC8AFE"/>
    <w:rsid w:val="293558A3"/>
    <w:rsid w:val="2948DAFA"/>
    <w:rsid w:val="2985961D"/>
    <w:rsid w:val="2A783502"/>
    <w:rsid w:val="2E574A51"/>
    <w:rsid w:val="2F5CC561"/>
    <w:rsid w:val="2FEB86FB"/>
    <w:rsid w:val="2FEC554E"/>
    <w:rsid w:val="302883F1"/>
    <w:rsid w:val="305A0083"/>
    <w:rsid w:val="305E7345"/>
    <w:rsid w:val="30873D69"/>
    <w:rsid w:val="3129A019"/>
    <w:rsid w:val="314B5E78"/>
    <w:rsid w:val="31C732CF"/>
    <w:rsid w:val="321F593B"/>
    <w:rsid w:val="32B89CE1"/>
    <w:rsid w:val="334066CE"/>
    <w:rsid w:val="33FF708B"/>
    <w:rsid w:val="3423C4AF"/>
    <w:rsid w:val="3542D7EC"/>
    <w:rsid w:val="354562C4"/>
    <w:rsid w:val="35501F6C"/>
    <w:rsid w:val="35A26306"/>
    <w:rsid w:val="35AC485F"/>
    <w:rsid w:val="373E05BF"/>
    <w:rsid w:val="37909BF6"/>
    <w:rsid w:val="37BADC4F"/>
    <w:rsid w:val="387ECCAB"/>
    <w:rsid w:val="39910C43"/>
    <w:rsid w:val="399D4093"/>
    <w:rsid w:val="3A00E51E"/>
    <w:rsid w:val="3AC3FCE9"/>
    <w:rsid w:val="3B042B80"/>
    <w:rsid w:val="3B9B05CC"/>
    <w:rsid w:val="3BF82EC3"/>
    <w:rsid w:val="3C3A5680"/>
    <w:rsid w:val="3C6E39A6"/>
    <w:rsid w:val="3C84010D"/>
    <w:rsid w:val="3CC9B29D"/>
    <w:rsid w:val="3D743550"/>
    <w:rsid w:val="3DC3FE3D"/>
    <w:rsid w:val="3DD1F404"/>
    <w:rsid w:val="3DECE145"/>
    <w:rsid w:val="3E5F131B"/>
    <w:rsid w:val="3E6AABDE"/>
    <w:rsid w:val="3E80875E"/>
    <w:rsid w:val="3EE5D94C"/>
    <w:rsid w:val="3F7BEAFB"/>
    <w:rsid w:val="3FA8C525"/>
    <w:rsid w:val="409675C3"/>
    <w:rsid w:val="40DDB204"/>
    <w:rsid w:val="40E5C897"/>
    <w:rsid w:val="4162A10A"/>
    <w:rsid w:val="4252A5B4"/>
    <w:rsid w:val="4253918F"/>
    <w:rsid w:val="428C97C9"/>
    <w:rsid w:val="43457C7C"/>
    <w:rsid w:val="43FD5710"/>
    <w:rsid w:val="447BD05F"/>
    <w:rsid w:val="44AF7B0C"/>
    <w:rsid w:val="44BA3F13"/>
    <w:rsid w:val="44EB2856"/>
    <w:rsid w:val="45FF41B3"/>
    <w:rsid w:val="465DEBFF"/>
    <w:rsid w:val="485C1910"/>
    <w:rsid w:val="486604A5"/>
    <w:rsid w:val="48748717"/>
    <w:rsid w:val="49002347"/>
    <w:rsid w:val="49479DBC"/>
    <w:rsid w:val="49D0AD1F"/>
    <w:rsid w:val="49DE6BEE"/>
    <w:rsid w:val="4BB815D4"/>
    <w:rsid w:val="4C375915"/>
    <w:rsid w:val="4D1FD923"/>
    <w:rsid w:val="4D3EDA44"/>
    <w:rsid w:val="4D51AC59"/>
    <w:rsid w:val="4E3895DA"/>
    <w:rsid w:val="4E528ECC"/>
    <w:rsid w:val="4E6D99C6"/>
    <w:rsid w:val="4E8C115B"/>
    <w:rsid w:val="4EB407F8"/>
    <w:rsid w:val="4FBB209A"/>
    <w:rsid w:val="507497EC"/>
    <w:rsid w:val="508D80D0"/>
    <w:rsid w:val="5105FB7B"/>
    <w:rsid w:val="513D4F99"/>
    <w:rsid w:val="51786724"/>
    <w:rsid w:val="51ACFBC7"/>
    <w:rsid w:val="51D66140"/>
    <w:rsid w:val="520F9526"/>
    <w:rsid w:val="537CB69B"/>
    <w:rsid w:val="53DB5CB7"/>
    <w:rsid w:val="53F8A9C8"/>
    <w:rsid w:val="54376168"/>
    <w:rsid w:val="549DA05F"/>
    <w:rsid w:val="54FC20E3"/>
    <w:rsid w:val="552A45A8"/>
    <w:rsid w:val="55D9471A"/>
    <w:rsid w:val="55F12720"/>
    <w:rsid w:val="5622C64A"/>
    <w:rsid w:val="57236ABD"/>
    <w:rsid w:val="57A4CD48"/>
    <w:rsid w:val="59145CCE"/>
    <w:rsid w:val="59B38CAD"/>
    <w:rsid w:val="5ACCEA28"/>
    <w:rsid w:val="5B6871F8"/>
    <w:rsid w:val="5C68A93E"/>
    <w:rsid w:val="5D276597"/>
    <w:rsid w:val="5DA546D3"/>
    <w:rsid w:val="5E6058BC"/>
    <w:rsid w:val="5EBA9898"/>
    <w:rsid w:val="5F39F1B9"/>
    <w:rsid w:val="5FCEB7B1"/>
    <w:rsid w:val="605EC1DA"/>
    <w:rsid w:val="611E03A6"/>
    <w:rsid w:val="61330FFD"/>
    <w:rsid w:val="61BC3246"/>
    <w:rsid w:val="621184F3"/>
    <w:rsid w:val="625BACB5"/>
    <w:rsid w:val="62A039FB"/>
    <w:rsid w:val="63B1D912"/>
    <w:rsid w:val="64283D22"/>
    <w:rsid w:val="64424FD9"/>
    <w:rsid w:val="645EB23D"/>
    <w:rsid w:val="645F1225"/>
    <w:rsid w:val="655EBE05"/>
    <w:rsid w:val="65C3A278"/>
    <w:rsid w:val="65C5397A"/>
    <w:rsid w:val="6662C319"/>
    <w:rsid w:val="66765D0D"/>
    <w:rsid w:val="67035C53"/>
    <w:rsid w:val="67262711"/>
    <w:rsid w:val="67BAF3B0"/>
    <w:rsid w:val="6820EB05"/>
    <w:rsid w:val="685CBCA6"/>
    <w:rsid w:val="68BD2A3D"/>
    <w:rsid w:val="68DC2F87"/>
    <w:rsid w:val="68FB525F"/>
    <w:rsid w:val="697704B4"/>
    <w:rsid w:val="698B5C8E"/>
    <w:rsid w:val="69EBB055"/>
    <w:rsid w:val="6B3C2BFD"/>
    <w:rsid w:val="6BCA4633"/>
    <w:rsid w:val="6C48E33D"/>
    <w:rsid w:val="6C7B074B"/>
    <w:rsid w:val="6CA08223"/>
    <w:rsid w:val="6DBBDA73"/>
    <w:rsid w:val="6EFB0570"/>
    <w:rsid w:val="6F35A1A9"/>
    <w:rsid w:val="6FF29813"/>
    <w:rsid w:val="705F0C77"/>
    <w:rsid w:val="70BB6ED7"/>
    <w:rsid w:val="713D331F"/>
    <w:rsid w:val="71417C63"/>
    <w:rsid w:val="71648550"/>
    <w:rsid w:val="72EB9D23"/>
    <w:rsid w:val="748FC172"/>
    <w:rsid w:val="74AA8F1C"/>
    <w:rsid w:val="758777F4"/>
    <w:rsid w:val="759E5E17"/>
    <w:rsid w:val="7622E94A"/>
    <w:rsid w:val="76619C54"/>
    <w:rsid w:val="76C8D984"/>
    <w:rsid w:val="77D7035C"/>
    <w:rsid w:val="789B5F00"/>
    <w:rsid w:val="799F83E8"/>
    <w:rsid w:val="7A3AAAD1"/>
    <w:rsid w:val="7A465CF2"/>
    <w:rsid w:val="7B34CE00"/>
    <w:rsid w:val="7B355703"/>
    <w:rsid w:val="7C1D4A60"/>
    <w:rsid w:val="7C267DEE"/>
    <w:rsid w:val="7C9BBE73"/>
    <w:rsid w:val="7CA5989A"/>
    <w:rsid w:val="7D362DF1"/>
    <w:rsid w:val="7D4A42C6"/>
    <w:rsid w:val="7D50C9B8"/>
    <w:rsid w:val="7D82369E"/>
    <w:rsid w:val="7E909AE9"/>
    <w:rsid w:val="7FC79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C7CA7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0722F"/>
    <w:pPr>
      <w:spacing w:after="480" w:line="360" w:lineRule="auto"/>
    </w:pPr>
    <w:rPr>
      <w:color w:val="000000" w:themeColor="text1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C03E35"/>
    <w:pPr>
      <w:keepNext/>
      <w:keepLines/>
      <w:numPr>
        <w:numId w:val="24"/>
      </w:numPr>
      <w:spacing w:before="480" w:after="360" w:line="240" w:lineRule="auto"/>
      <w:ind w:left="431" w:hanging="431"/>
      <w:outlineLvl w:val="0"/>
    </w:pPr>
    <w:rPr>
      <w:rFonts w:eastAsiaTheme="majorEastAsia" w:cstheme="majorHAnsi"/>
      <w:b/>
      <w:noProof/>
      <w:sz w:val="32"/>
      <w:szCs w:val="32"/>
      <w:lang w:val="en-US"/>
    </w:rPr>
  </w:style>
  <w:style w:type="paragraph" w:styleId="Otsikko2">
    <w:name w:val="heading 2"/>
    <w:basedOn w:val="Normaali"/>
    <w:next w:val="Normaali"/>
    <w:link w:val="Otsikko2Char"/>
    <w:uiPriority w:val="9"/>
    <w:qFormat/>
    <w:rsid w:val="00C03E35"/>
    <w:pPr>
      <w:keepNext/>
      <w:keepLines/>
      <w:numPr>
        <w:ilvl w:val="1"/>
        <w:numId w:val="24"/>
      </w:numPr>
      <w:spacing w:after="360" w:line="240" w:lineRule="auto"/>
      <w:ind w:left="578" w:hanging="578"/>
      <w:outlineLvl w:val="1"/>
    </w:pPr>
    <w:rPr>
      <w:rFonts w:eastAsiaTheme="majorEastAsia" w:cstheme="majorBidi"/>
      <w:b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qFormat/>
    <w:rsid w:val="00C03E35"/>
    <w:pPr>
      <w:keepNext/>
      <w:keepLines/>
      <w:numPr>
        <w:ilvl w:val="2"/>
        <w:numId w:val="24"/>
      </w:numPr>
      <w:spacing w:after="360" w:line="240" w:lineRule="auto"/>
      <w:outlineLvl w:val="2"/>
    </w:pPr>
    <w:rPr>
      <w:rFonts w:asciiTheme="minorHAnsi" w:eastAsiaTheme="majorEastAsia" w:hAnsiTheme="minorHAnsi" w:cstheme="majorBidi"/>
      <w:b/>
      <w:noProof/>
    </w:rPr>
  </w:style>
  <w:style w:type="paragraph" w:styleId="Otsikko4">
    <w:name w:val="heading 4"/>
    <w:basedOn w:val="Normaali"/>
    <w:next w:val="Normaali"/>
    <w:link w:val="Otsikko4Char"/>
    <w:uiPriority w:val="9"/>
    <w:unhideWhenUsed/>
    <w:rsid w:val="00893194"/>
    <w:pPr>
      <w:keepNext/>
      <w:keepLines/>
      <w:spacing w:before="240" w:after="240"/>
      <w:outlineLvl w:val="3"/>
    </w:pPr>
    <w:rPr>
      <w:rFonts w:eastAsiaTheme="majorEastAsia" w:cstheme="majorBidi"/>
      <w:b/>
      <w:iCs/>
    </w:rPr>
  </w:style>
  <w:style w:type="paragraph" w:styleId="Otsikko5">
    <w:name w:val="heading 5"/>
    <w:basedOn w:val="Normaali"/>
    <w:next w:val="Normaali"/>
    <w:link w:val="Otsikko5Char"/>
    <w:uiPriority w:val="9"/>
    <w:unhideWhenUsed/>
    <w:rsid w:val="00F37D6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A90452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F37D6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700336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37D61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37D61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37D61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03E35"/>
    <w:rPr>
      <w:rFonts w:eastAsiaTheme="majorEastAsia" w:cstheme="majorHAnsi"/>
      <w:b/>
      <w:noProof/>
      <w:color w:val="000000" w:themeColor="text1"/>
      <w:sz w:val="32"/>
      <w:szCs w:val="32"/>
      <w:lang w:val="en-US"/>
    </w:rPr>
  </w:style>
  <w:style w:type="character" w:customStyle="1" w:styleId="Otsikko2Char">
    <w:name w:val="Otsikko 2 Char"/>
    <w:basedOn w:val="Kappaleenoletusfontti"/>
    <w:link w:val="Otsikko2"/>
    <w:uiPriority w:val="9"/>
    <w:rsid w:val="00C03E35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C03E35"/>
    <w:rPr>
      <w:rFonts w:asciiTheme="minorHAnsi" w:eastAsiaTheme="majorEastAsia" w:hAnsiTheme="minorHAnsi" w:cstheme="majorBidi"/>
      <w:b/>
      <w:noProof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rsid w:val="00893194"/>
    <w:rPr>
      <w:rFonts w:eastAsiaTheme="majorEastAsia" w:cstheme="majorBidi"/>
      <w:b/>
      <w:iCs/>
      <w:color w:val="000000" w:themeColor="text1"/>
    </w:rPr>
  </w:style>
  <w:style w:type="character" w:customStyle="1" w:styleId="Otsikko5Char">
    <w:name w:val="Otsikko 5 Char"/>
    <w:basedOn w:val="Kappaleenoletusfontti"/>
    <w:link w:val="Otsikko5"/>
    <w:uiPriority w:val="9"/>
    <w:rsid w:val="00F37D61"/>
    <w:rPr>
      <w:rFonts w:asciiTheme="majorHAnsi" w:eastAsiaTheme="majorEastAsia" w:hAnsiTheme="majorHAnsi" w:cstheme="majorBidi"/>
      <w:color w:val="A90452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37D61"/>
    <w:rPr>
      <w:rFonts w:asciiTheme="majorHAnsi" w:eastAsiaTheme="majorEastAsia" w:hAnsiTheme="majorHAnsi" w:cstheme="majorBidi"/>
      <w:color w:val="700336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37D61"/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37D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37D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ivunumero">
    <w:name w:val="page number"/>
    <w:basedOn w:val="Kappaleenoletusfontti"/>
    <w:uiPriority w:val="99"/>
    <w:unhideWhenUsed/>
    <w:rsid w:val="00B80541"/>
    <w:rPr>
      <w:rFonts w:ascii="Calibri" w:hAnsi="Calibri"/>
      <w:sz w:val="22"/>
    </w:rPr>
  </w:style>
  <w:style w:type="paragraph" w:styleId="Yltunniste">
    <w:name w:val="header"/>
    <w:basedOn w:val="Normaali"/>
    <w:link w:val="YltunnisteChar"/>
    <w:uiPriority w:val="99"/>
    <w:unhideWhenUsed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520772"/>
    <w:rPr>
      <w:sz w:val="24"/>
    </w:rPr>
  </w:style>
  <w:style w:type="paragraph" w:styleId="Alatunniste">
    <w:name w:val="footer"/>
    <w:basedOn w:val="Normaali"/>
    <w:link w:val="AlatunnisteChar"/>
    <w:uiPriority w:val="99"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56618C"/>
  </w:style>
  <w:style w:type="paragraph" w:customStyle="1" w:styleId="Kuvailulehtinormaali">
    <w:name w:val="Kuvailulehti_normaali"/>
    <w:link w:val="KuvailulehtinormaaliChar"/>
    <w:rsid w:val="003D3422"/>
    <w:pPr>
      <w:spacing w:after="0" w:line="240" w:lineRule="auto"/>
    </w:pPr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customStyle="1" w:styleId="KuvailulehtinormaaliChar">
    <w:name w:val="Kuvailulehti_normaali Char"/>
    <w:basedOn w:val="Kappaleenoletusfontti"/>
    <w:link w:val="Kuvailulehtinormaali"/>
    <w:rsid w:val="003D3422"/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styleId="Hyperlinkki">
    <w:name w:val="Hyperlink"/>
    <w:uiPriority w:val="99"/>
    <w:rsid w:val="00390AE8"/>
    <w:rPr>
      <w:rFonts w:ascii="Calibri" w:hAnsi="Calibri"/>
      <w:color w:val="0D004C"/>
      <w:sz w:val="24"/>
      <w:u w:val="single"/>
    </w:rPr>
  </w:style>
  <w:style w:type="paragraph" w:styleId="Luettelokappale">
    <w:name w:val="List Paragraph"/>
    <w:basedOn w:val="Normaali"/>
    <w:uiPriority w:val="34"/>
    <w:qFormat/>
    <w:rsid w:val="003E0724"/>
    <w:pPr>
      <w:spacing w:after="0" w:line="240" w:lineRule="auto"/>
      <w:ind w:left="720"/>
    </w:pPr>
    <w:rPr>
      <w:rFonts w:cs="Times New Roman"/>
      <w:sz w:val="22"/>
    </w:rPr>
  </w:style>
  <w:style w:type="paragraph" w:styleId="Sisllysluettelonotsikko">
    <w:name w:val="TOC Heading"/>
    <w:next w:val="Normaali"/>
    <w:uiPriority w:val="39"/>
    <w:semiHidden/>
    <w:qFormat/>
    <w:rsid w:val="00D2427A"/>
    <w:pPr>
      <w:spacing w:after="360" w:line="240" w:lineRule="auto"/>
    </w:pPr>
    <w:rPr>
      <w:rFonts w:eastAsiaTheme="majorEastAsia" w:cstheme="majorHAnsi"/>
      <w:b/>
      <w:noProof/>
      <w:color w:val="000000" w:themeColor="text1"/>
      <w:szCs w:val="32"/>
      <w:lang w:val="en-US" w:eastAsia="fi-FI"/>
    </w:rPr>
  </w:style>
  <w:style w:type="paragraph" w:styleId="Sisluet1">
    <w:name w:val="toc 1"/>
    <w:basedOn w:val="Otsikko1"/>
    <w:next w:val="Normaali"/>
    <w:autoRedefine/>
    <w:uiPriority w:val="39"/>
    <w:unhideWhenUsed/>
    <w:rsid w:val="009946BB"/>
    <w:pPr>
      <w:numPr>
        <w:numId w:val="0"/>
      </w:numPr>
      <w:tabs>
        <w:tab w:val="left" w:pos="480"/>
        <w:tab w:val="right" w:leader="dot" w:pos="9214"/>
      </w:tabs>
      <w:spacing w:before="0" w:after="100" w:line="259" w:lineRule="auto"/>
      <w:outlineLvl w:val="9"/>
    </w:pPr>
    <w:rPr>
      <w:sz w:val="24"/>
    </w:rPr>
  </w:style>
  <w:style w:type="paragraph" w:styleId="Sisluet2">
    <w:name w:val="toc 2"/>
    <w:basedOn w:val="Normaali"/>
    <w:next w:val="Normaali"/>
    <w:autoRedefine/>
    <w:uiPriority w:val="39"/>
    <w:unhideWhenUsed/>
    <w:rsid w:val="009946BB"/>
    <w:pPr>
      <w:tabs>
        <w:tab w:val="left" w:pos="709"/>
        <w:tab w:val="right" w:leader="dot" w:pos="9214"/>
      </w:tabs>
      <w:spacing w:after="100" w:line="259" w:lineRule="auto"/>
      <w:ind w:left="170"/>
    </w:pPr>
    <w:rPr>
      <w:noProof/>
    </w:rPr>
  </w:style>
  <w:style w:type="paragraph" w:styleId="Sisluet3">
    <w:name w:val="toc 3"/>
    <w:basedOn w:val="Normaali"/>
    <w:next w:val="Normaali"/>
    <w:autoRedefine/>
    <w:uiPriority w:val="39"/>
    <w:unhideWhenUsed/>
    <w:rsid w:val="008C22D4"/>
    <w:pPr>
      <w:tabs>
        <w:tab w:val="left" w:pos="1276"/>
        <w:tab w:val="left" w:pos="1783"/>
        <w:tab w:val="right" w:leader="dot" w:pos="9214"/>
      </w:tabs>
      <w:spacing w:after="100" w:line="240" w:lineRule="auto"/>
      <w:ind w:left="397"/>
    </w:pPr>
  </w:style>
  <w:style w:type="paragraph" w:styleId="Kuvaotsikkoluettelo">
    <w:name w:val="table of figures"/>
    <w:basedOn w:val="Normaali"/>
    <w:next w:val="Normaali"/>
    <w:uiPriority w:val="99"/>
    <w:unhideWhenUsed/>
    <w:rsid w:val="00CA77C5"/>
    <w:pPr>
      <w:tabs>
        <w:tab w:val="right" w:leader="dot" w:pos="9214"/>
      </w:tabs>
      <w:spacing w:after="100" w:line="259" w:lineRule="auto"/>
    </w:pPr>
  </w:style>
  <w:style w:type="paragraph" w:customStyle="1" w:styleId="LhteetOtsikko">
    <w:name w:val="Lähteet_Otsikko"/>
    <w:next w:val="Lhdeluettelo"/>
    <w:qFormat/>
    <w:rsid w:val="00974F3E"/>
    <w:pPr>
      <w:spacing w:before="480" w:after="360" w:line="240" w:lineRule="auto"/>
      <w:outlineLvl w:val="0"/>
    </w:pPr>
    <w:rPr>
      <w:b/>
      <w:noProof/>
      <w:color w:val="000000" w:themeColor="text1"/>
      <w:sz w:val="32"/>
    </w:rPr>
  </w:style>
  <w:style w:type="paragraph" w:styleId="Erottuvalainaus">
    <w:name w:val="Intense Quote"/>
    <w:basedOn w:val="Normaali"/>
    <w:next w:val="Normaali"/>
    <w:link w:val="ErottuvalainausChar"/>
    <w:uiPriority w:val="30"/>
    <w:rsid w:val="003D3422"/>
    <w:pPr>
      <w:pBdr>
        <w:top w:val="single" w:sz="4" w:space="10" w:color="E2066E" w:themeColor="accent1"/>
        <w:bottom w:val="single" w:sz="4" w:space="10" w:color="E2066E" w:themeColor="accent1"/>
      </w:pBdr>
      <w:spacing w:before="360" w:after="360"/>
      <w:ind w:left="864" w:right="864"/>
      <w:jc w:val="center"/>
    </w:pPr>
    <w:rPr>
      <w:i/>
      <w:iCs/>
    </w:rPr>
  </w:style>
  <w:style w:type="paragraph" w:customStyle="1" w:styleId="Liitteetotsikko2">
    <w:name w:val="Liitteet_otsikko_2"/>
    <w:next w:val="Normaali"/>
    <w:qFormat/>
    <w:rsid w:val="001C3C89"/>
    <w:pPr>
      <w:spacing w:after="360" w:line="240" w:lineRule="auto"/>
      <w:outlineLvl w:val="1"/>
    </w:pPr>
    <w:rPr>
      <w:b/>
      <w:noProof/>
      <w:color w:val="000000" w:themeColor="text1"/>
      <w:sz w:val="28"/>
    </w:rPr>
  </w:style>
  <w:style w:type="character" w:styleId="Kommentinviite">
    <w:name w:val="annotation reference"/>
    <w:basedOn w:val="Kappaleenoletusfontti"/>
    <w:uiPriority w:val="99"/>
    <w:semiHidden/>
    <w:unhideWhenUsed/>
    <w:rsid w:val="005D332D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5D332D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5D332D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5D332D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5D332D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5D3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D332D"/>
    <w:rPr>
      <w:rFonts w:ascii="Segoe UI" w:hAnsi="Segoe UI" w:cs="Segoe UI"/>
      <w:sz w:val="18"/>
      <w:szCs w:val="18"/>
    </w:rPr>
  </w:style>
  <w:style w:type="paragraph" w:customStyle="1" w:styleId="Kuvailulehtitiivistelm">
    <w:name w:val="Kuvailulehti_tiivistelmä"/>
    <w:link w:val="KuvailulehtitiivistelmChar"/>
    <w:qFormat/>
    <w:rsid w:val="00100B3E"/>
    <w:pPr>
      <w:spacing w:before="60" w:after="60" w:line="240" w:lineRule="auto"/>
    </w:pPr>
    <w:rPr>
      <w:rFonts w:eastAsia="Times New Roman" w:cs="Times New Roman"/>
      <w:color w:val="000000" w:themeColor="text1"/>
      <w:sz w:val="22"/>
      <w:szCs w:val="22"/>
      <w:lang w:eastAsia="fi-FI"/>
    </w:rPr>
  </w:style>
  <w:style w:type="character" w:customStyle="1" w:styleId="KuvailulehtitiivistelmChar">
    <w:name w:val="Kuvailulehti_tiivistelmä Char"/>
    <w:basedOn w:val="KuvailulehtinormaaliChar"/>
    <w:link w:val="Kuvailulehtitiivistelm"/>
    <w:rsid w:val="00100B3E"/>
    <w:rPr>
      <w:rFonts w:eastAsia="Times New Roman" w:cs="Times New Roman"/>
      <w:color w:val="000000" w:themeColor="text1"/>
      <w:sz w:val="22"/>
      <w:szCs w:val="22"/>
      <w:lang w:eastAsia="fi-FI"/>
    </w:rPr>
  </w:style>
  <w:style w:type="paragraph" w:styleId="Kuvaotsikko">
    <w:name w:val="caption"/>
    <w:basedOn w:val="Normaali"/>
    <w:next w:val="Normaali"/>
    <w:autoRedefine/>
    <w:uiPriority w:val="35"/>
    <w:unhideWhenUsed/>
    <w:qFormat/>
    <w:rsid w:val="00F859C9"/>
    <w:rPr>
      <w:bCs/>
      <w:iCs/>
      <w:noProof/>
      <w:szCs w:val="18"/>
    </w:rPr>
  </w:style>
  <w:style w:type="paragraph" w:styleId="Otsikko">
    <w:name w:val="Title"/>
    <w:basedOn w:val="Normaali"/>
    <w:next w:val="Kansilehtialanimi"/>
    <w:link w:val="OtsikkoChar"/>
    <w:uiPriority w:val="10"/>
    <w:qFormat/>
    <w:rsid w:val="00893194"/>
    <w:pPr>
      <w:spacing w:before="3120" w:line="240" w:lineRule="auto"/>
      <w:ind w:left="1276"/>
      <w:contextualSpacing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3194"/>
    <w:rPr>
      <w:rFonts w:eastAsiaTheme="majorEastAsia" w:cstheme="majorBidi"/>
      <w:b/>
      <w:color w:val="000000" w:themeColor="text1"/>
      <w:spacing w:val="-10"/>
      <w:kern w:val="28"/>
      <w:sz w:val="52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8029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uiPriority w:val="11"/>
    <w:rsid w:val="0088029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Lainaus">
    <w:name w:val="Quote"/>
    <w:next w:val="Normaali"/>
    <w:link w:val="LainausChar"/>
    <w:uiPriority w:val="29"/>
    <w:qFormat/>
    <w:rsid w:val="00560194"/>
    <w:pPr>
      <w:spacing w:after="360" w:line="240" w:lineRule="auto"/>
      <w:ind w:left="1304"/>
    </w:pPr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560194"/>
    <w:rPr>
      <w:i/>
      <w:iCs/>
      <w:color w:val="000000" w:themeColor="text1"/>
    </w:rPr>
  </w:style>
  <w:style w:type="character" w:styleId="AvattuHyperlinkki">
    <w:name w:val="FollowedHyperlink"/>
    <w:basedOn w:val="Kappaleenoletusfontti"/>
    <w:uiPriority w:val="99"/>
    <w:semiHidden/>
    <w:unhideWhenUsed/>
    <w:rsid w:val="008E6EC1"/>
    <w:rPr>
      <w:color w:val="7861A8" w:themeColor="followedHyperlink"/>
      <w:u w:val="single"/>
    </w:rPr>
  </w:style>
  <w:style w:type="paragraph" w:customStyle="1" w:styleId="Kansilehtialanimi">
    <w:name w:val="Kansilehti_alanimi"/>
    <w:qFormat/>
    <w:rsid w:val="00CA1851"/>
    <w:pPr>
      <w:spacing w:before="240" w:after="240"/>
      <w:ind w:left="1276"/>
    </w:pPr>
    <w:rPr>
      <w:rFonts w:eastAsia="Times New Roman" w:cs="Arial"/>
      <w:b/>
      <w:color w:val="000000" w:themeColor="text1"/>
      <w:sz w:val="36"/>
      <w:szCs w:val="36"/>
      <w:lang w:eastAsia="fi-FI"/>
    </w:rPr>
  </w:style>
  <w:style w:type="paragraph" w:customStyle="1" w:styleId="Kansilehtitekij2">
    <w:name w:val="Kansilehti_tekijä_2"/>
    <w:next w:val="KansilehtiOpintotiedot"/>
    <w:qFormat/>
    <w:rsid w:val="00422958"/>
    <w:pPr>
      <w:spacing w:before="120" w:after="3600"/>
      <w:ind w:left="1276"/>
    </w:pPr>
    <w:rPr>
      <w:rFonts w:eastAsia="Times New Roman" w:cs="Arial"/>
      <w:color w:val="000000"/>
      <w:sz w:val="28"/>
      <w:szCs w:val="28"/>
      <w:lang w:eastAsia="fi-FI"/>
    </w:rPr>
  </w:style>
  <w:style w:type="paragraph" w:customStyle="1" w:styleId="KansilehtiOpintotiedot">
    <w:name w:val="Kansilehti_Opintotiedot"/>
    <w:qFormat/>
    <w:rsid w:val="00CA1851"/>
    <w:pPr>
      <w:spacing w:before="60" w:after="60" w:line="240" w:lineRule="auto"/>
      <w:ind w:left="1276"/>
    </w:pPr>
    <w:rPr>
      <w:rFonts w:eastAsia="Times New Roman" w:cs="Arial"/>
      <w:bCs/>
      <w:color w:val="000000"/>
      <w:sz w:val="28"/>
      <w:szCs w:val="28"/>
      <w:lang w:eastAsia="fi-FI"/>
    </w:rPr>
  </w:style>
  <w:style w:type="paragraph" w:customStyle="1" w:styleId="KuvailulehtiOtsikko">
    <w:name w:val="Kuvailulehti_Otsikko"/>
    <w:qFormat/>
    <w:rsid w:val="003D3422"/>
    <w:rPr>
      <w:rFonts w:eastAsia="Times New Roman" w:cs="Times New Roman"/>
      <w:b/>
      <w:color w:val="000000" w:themeColor="text1"/>
      <w:lang w:eastAsia="fi-FI"/>
    </w:rPr>
  </w:style>
  <w:style w:type="paragraph" w:customStyle="1" w:styleId="Kuvailulehtitiedotkorostettu">
    <w:name w:val="Kuvailulehti_tiedot_korostettu"/>
    <w:qFormat/>
    <w:rsid w:val="008C3364"/>
    <w:pPr>
      <w:spacing w:before="240" w:after="240" w:line="240" w:lineRule="auto"/>
    </w:pPr>
    <w:rPr>
      <w:rFonts w:eastAsia="Times New Roman" w:cs="Times New Roman"/>
      <w:b/>
      <w:color w:val="000000" w:themeColor="text1"/>
      <w:sz w:val="22"/>
      <w:szCs w:val="20"/>
      <w:lang w:eastAsia="fi-FI"/>
    </w:rPr>
  </w:style>
  <w:style w:type="paragraph" w:styleId="Lhdeluettelo">
    <w:name w:val="Bibliography"/>
    <w:basedOn w:val="Eivli"/>
    <w:rsid w:val="00A46B18"/>
    <w:pPr>
      <w:spacing w:after="320"/>
    </w:pPr>
  </w:style>
  <w:style w:type="table" w:styleId="TaulukkoRuudukko">
    <w:name w:val="Table Grid"/>
    <w:basedOn w:val="Normaalitaulukko"/>
    <w:uiPriority w:val="39"/>
    <w:rsid w:val="000F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D3422"/>
    <w:rPr>
      <w:i/>
      <w:iCs/>
      <w:color w:val="000000" w:themeColor="text1"/>
    </w:rPr>
  </w:style>
  <w:style w:type="character" w:styleId="Erottuvaviittaus">
    <w:name w:val="Intense Reference"/>
    <w:basedOn w:val="Kappaleenoletusfontti"/>
    <w:uiPriority w:val="32"/>
    <w:qFormat/>
    <w:rsid w:val="003D3422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Hienovarainenkorostus">
    <w:name w:val="Subtle Emphasis"/>
    <w:basedOn w:val="Kappaleenoletusfontti"/>
    <w:uiPriority w:val="19"/>
    <w:qFormat/>
    <w:rsid w:val="003D3422"/>
    <w:rPr>
      <w:rFonts w:ascii="Calibri" w:hAnsi="Calibri"/>
      <w:i/>
      <w:iCs/>
      <w:color w:val="404040" w:themeColor="text1" w:themeTint="BF"/>
      <w:sz w:val="24"/>
    </w:rPr>
  </w:style>
  <w:style w:type="character" w:styleId="Hienovarainenviittaus">
    <w:name w:val="Subtle Reference"/>
    <w:basedOn w:val="Kappaleenoletusfontti"/>
    <w:uiPriority w:val="31"/>
    <w:qFormat/>
    <w:rsid w:val="003D3422"/>
    <w:rPr>
      <w:rFonts w:ascii="Calibri" w:hAnsi="Calibri"/>
      <w:smallCaps/>
      <w:color w:val="5A5A5A" w:themeColor="text1" w:themeTint="A5"/>
      <w:sz w:val="24"/>
    </w:rPr>
  </w:style>
  <w:style w:type="paragraph" w:customStyle="1" w:styleId="Kappaleotsikko">
    <w:name w:val="Kappaleotsikko"/>
    <w:basedOn w:val="Otsikko4"/>
    <w:rsid w:val="00F859C9"/>
    <w:pPr>
      <w:spacing w:before="0" w:after="360" w:line="240" w:lineRule="auto"/>
    </w:pPr>
  </w:style>
  <w:style w:type="paragraph" w:customStyle="1" w:styleId="Kuvailulehtiasiasanatmuuttiedot">
    <w:name w:val="Kuvailulehti_asiasanat_muut tiedot"/>
    <w:basedOn w:val="Kuvailulehtitiedotkorostettu"/>
    <w:qFormat/>
    <w:rsid w:val="00690C1F"/>
    <w:rPr>
      <w:b w:val="0"/>
    </w:rPr>
  </w:style>
  <w:style w:type="paragraph" w:customStyle="1" w:styleId="Kuvailulehtitiedotnormaali">
    <w:name w:val="Kuvailulehti_tiedot_normaali"/>
    <w:basedOn w:val="Kuvailulehtitiedotkorostettu"/>
    <w:qFormat/>
    <w:rsid w:val="00E47B26"/>
    <w:rPr>
      <w:b w:val="0"/>
    </w:rPr>
  </w:style>
  <w:style w:type="character" w:styleId="Paikkamerkkiteksti">
    <w:name w:val="Placeholder Text"/>
    <w:basedOn w:val="Kappaleenoletusfontti"/>
    <w:uiPriority w:val="99"/>
    <w:semiHidden/>
    <w:rsid w:val="002417F0"/>
    <w:rPr>
      <w:color w:val="80808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2BDC"/>
    <w:rPr>
      <w:color w:val="605E5C"/>
      <w:shd w:val="clear" w:color="auto" w:fill="E1DFDD"/>
    </w:rPr>
  </w:style>
  <w:style w:type="paragraph" w:styleId="Luettelo3">
    <w:name w:val="List 3"/>
    <w:basedOn w:val="Normaali"/>
    <w:uiPriority w:val="99"/>
    <w:unhideWhenUsed/>
    <w:rsid w:val="00A67A4F"/>
    <w:pPr>
      <w:ind w:left="849" w:hanging="283"/>
      <w:contextualSpacing/>
    </w:pPr>
  </w:style>
  <w:style w:type="paragraph" w:styleId="Alaviitteenteksti">
    <w:name w:val="footnote text"/>
    <w:basedOn w:val="Normaali"/>
    <w:link w:val="AlaviitteentekstiChar"/>
    <w:uiPriority w:val="99"/>
    <w:unhideWhenUsed/>
    <w:rsid w:val="00C02995"/>
    <w:pPr>
      <w:spacing w:after="0"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rsid w:val="00C02995"/>
    <w:rPr>
      <w:color w:val="000000" w:themeColor="text1"/>
      <w:sz w:val="20"/>
      <w:szCs w:val="20"/>
    </w:rPr>
  </w:style>
  <w:style w:type="paragraph" w:customStyle="1" w:styleId="Sisllysluettelootsikko">
    <w:name w:val="Sisällysluettelo otsikko"/>
    <w:basedOn w:val="Sisllysluettelonotsikko"/>
    <w:qFormat/>
    <w:rsid w:val="00FF4C28"/>
    <w:pPr>
      <w:spacing w:before="360"/>
    </w:pPr>
    <w:rPr>
      <w:szCs w:val="28"/>
    </w:rPr>
  </w:style>
  <w:style w:type="paragraph" w:styleId="Merkittyluettelo4">
    <w:name w:val="List Bullet 4"/>
    <w:basedOn w:val="Normaali"/>
    <w:uiPriority w:val="99"/>
    <w:unhideWhenUsed/>
    <w:rsid w:val="00BC1473"/>
    <w:pPr>
      <w:numPr>
        <w:numId w:val="31"/>
      </w:numPr>
      <w:spacing w:line="240" w:lineRule="auto"/>
      <w:ind w:left="1208" w:hanging="357"/>
      <w:contextualSpacing/>
    </w:pPr>
  </w:style>
  <w:style w:type="paragraph" w:styleId="Numeroituluettelo4">
    <w:name w:val="List Number 4"/>
    <w:basedOn w:val="Normaali"/>
    <w:uiPriority w:val="99"/>
    <w:unhideWhenUsed/>
    <w:rsid w:val="001C3C89"/>
    <w:pPr>
      <w:numPr>
        <w:numId w:val="36"/>
      </w:numPr>
      <w:spacing w:line="240" w:lineRule="auto"/>
      <w:ind w:left="1208" w:hanging="357"/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01273A"/>
    <w:pPr>
      <w:numPr>
        <w:numId w:val="28"/>
      </w:numPr>
      <w:spacing w:line="240" w:lineRule="auto"/>
      <w:ind w:left="357" w:hanging="357"/>
      <w:contextualSpacing/>
    </w:pPr>
  </w:style>
  <w:style w:type="paragraph" w:customStyle="1" w:styleId="LiiteOtsikko">
    <w:name w:val="LiiteOtsikko"/>
    <w:basedOn w:val="LhteetOtsikko"/>
    <w:next w:val="Liitteetotsikko2"/>
    <w:qFormat/>
    <w:rsid w:val="001C3C89"/>
    <w:pPr>
      <w:spacing w:before="0"/>
    </w:pPr>
  </w:style>
  <w:style w:type="paragraph" w:customStyle="1" w:styleId="Kansilehtitekij1">
    <w:name w:val="Kansilehti_tekijä_1"/>
    <w:basedOn w:val="Kansilehtitekij2"/>
    <w:next w:val="Kansilehtitekij2"/>
    <w:rsid w:val="003772DD"/>
    <w:pPr>
      <w:spacing w:after="120"/>
    </w:pPr>
  </w:style>
  <w:style w:type="paragraph" w:styleId="Eivli">
    <w:name w:val="No Spacing"/>
    <w:uiPriority w:val="1"/>
    <w:locked/>
    <w:rsid w:val="00F859C9"/>
    <w:pPr>
      <w:spacing w:after="0" w:line="240" w:lineRule="auto"/>
    </w:pPr>
    <w:rPr>
      <w:color w:val="000000" w:themeColor="text1"/>
    </w:rPr>
  </w:style>
  <w:style w:type="paragraph" w:customStyle="1" w:styleId="Kansilehtiyksitekij">
    <w:name w:val="Kansilehti_yksi tekijä"/>
    <w:basedOn w:val="Kansilehtitekij2"/>
    <w:next w:val="KansilehtiOpintotiedot"/>
    <w:qFormat/>
    <w:rsid w:val="00EC6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9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31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2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mintsecurity.fi/tietojarjestelmien-kovennukset/.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cloudinfrastructureservices.co.uk/active-directory-security-best-practices/" TargetMode="External"/><Relationship Id="rId32" Type="http://schemas.openxmlformats.org/officeDocument/2006/relationships/header" Target="header7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learn.microsoft.com/en-us/windows-server/identity/ad-ds/get-started/virtual-dc/active-directory-domain-services-overview." TargetMode="External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2.xml"/><Relationship Id="rId30" Type="http://schemas.openxmlformats.org/officeDocument/2006/relationships/header" Target="header5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Ladatut%20tiedostot\Opinnaytetyo_mallipohja_2022.dotx" TargetMode="External"/></Relationships>
</file>

<file path=word/theme/theme1.xml><?xml version="1.0" encoding="utf-8"?>
<a:theme xmlns:a="http://schemas.openxmlformats.org/drawingml/2006/main" name="Office-teema">
  <a:themeElements>
    <a:clrScheme name="JAMK Word">
      <a:dk1>
        <a:srgbClr val="000000"/>
      </a:dk1>
      <a:lt1>
        <a:srgbClr val="FFFFFF"/>
      </a:lt1>
      <a:dk2>
        <a:srgbClr val="0D004C"/>
      </a:dk2>
      <a:lt2>
        <a:srgbClr val="E7E6E6"/>
      </a:lt2>
      <a:accent1>
        <a:srgbClr val="E2066E"/>
      </a:accent1>
      <a:accent2>
        <a:srgbClr val="FDB913"/>
      </a:accent2>
      <a:accent3>
        <a:srgbClr val="00B39C"/>
      </a:accent3>
      <a:accent4>
        <a:srgbClr val="EA590C"/>
      </a:accent4>
      <a:accent5>
        <a:srgbClr val="3FB8E2"/>
      </a:accent5>
      <a:accent6>
        <a:srgbClr val="A5A5A5"/>
      </a:accent6>
      <a:hlink>
        <a:srgbClr val="3FB9E3"/>
      </a:hlink>
      <a:folHlink>
        <a:srgbClr val="7861A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5B0DAA39F8F304F9ADE4ED5974A7087" ma:contentTypeVersion="4" ma:contentTypeDescription="Luo uusi asiakirja." ma:contentTypeScope="" ma:versionID="acf611e02482e80a44d9e2d95d9b0120">
  <xsd:schema xmlns:xsd="http://www.w3.org/2001/XMLSchema" xmlns:xs="http://www.w3.org/2001/XMLSchema" xmlns:p="http://schemas.microsoft.com/office/2006/metadata/properties" xmlns:ns2="caf29c9d-b463-4ebe-a844-179547ac768e" targetNamespace="http://schemas.microsoft.com/office/2006/metadata/properties" ma:root="true" ma:fieldsID="ed8747d236c74f9df298e61ac3d698d4" ns2:_="">
    <xsd:import namespace="caf29c9d-b463-4ebe-a844-179547ac7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9c9d-b463-4ebe-a844-179547ac7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F86400-8DF1-4C7E-89CA-D93CF16F29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D0765C-D186-4CE9-A1BF-A2846C6776B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9A2DC3-8302-4FE8-8685-0E0E7A07D574}">
  <ds:schemaRefs>
    <ds:schemaRef ds:uri="http://schemas.microsoft.com/office/2006/metadata/properties"/>
    <ds:schemaRef ds:uri="caf29c9d-b463-4ebe-a844-179547ac768e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127ED9F0-CEA6-472D-9A90-76399BFA7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29c9d-b463-4ebe-a844-179547ac7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Opinnaytetyo_mallipohja_2022.dotx</Template>
  <TotalTime>0</TotalTime>
  <Pages>13</Pages>
  <Words>791</Words>
  <Characters>6409</Characters>
  <Application>Microsoft Office Word</Application>
  <DocSecurity>0</DocSecurity>
  <Lines>53</Lines>
  <Paragraphs>14</Paragraphs>
  <ScaleCrop>false</ScaleCrop>
  <Manager/>
  <Company/>
  <LinksUpToDate>false</LinksUpToDate>
  <CharactersWithSpaces>7186</CharactersWithSpaces>
  <SharedDoc>false</SharedDoc>
  <HLinks>
    <vt:vector size="138" baseType="variant">
      <vt:variant>
        <vt:i4>6422590</vt:i4>
      </vt:variant>
      <vt:variant>
        <vt:i4>167</vt:i4>
      </vt:variant>
      <vt:variant>
        <vt:i4>0</vt:i4>
      </vt:variant>
      <vt:variant>
        <vt:i4>5</vt:i4>
      </vt:variant>
      <vt:variant>
        <vt:lpwstr>https://www.mintsecurity.fi/tietojarjestelmien-kovennukset/</vt:lpwstr>
      </vt:variant>
      <vt:variant>
        <vt:lpwstr/>
      </vt:variant>
      <vt:variant>
        <vt:i4>2359339</vt:i4>
      </vt:variant>
      <vt:variant>
        <vt:i4>164</vt:i4>
      </vt:variant>
      <vt:variant>
        <vt:i4>0</vt:i4>
      </vt:variant>
      <vt:variant>
        <vt:i4>5</vt:i4>
      </vt:variant>
      <vt:variant>
        <vt:lpwstr>https://cloudinfrastructureservices.co.uk/active-directory-security-best-practices/</vt:lpwstr>
      </vt:variant>
      <vt:variant>
        <vt:lpwstr/>
      </vt:variant>
      <vt:variant>
        <vt:i4>4390939</vt:i4>
      </vt:variant>
      <vt:variant>
        <vt:i4>161</vt:i4>
      </vt:variant>
      <vt:variant>
        <vt:i4>0</vt:i4>
      </vt:variant>
      <vt:variant>
        <vt:i4>5</vt:i4>
      </vt:variant>
      <vt:variant>
        <vt:lpwstr>https://learn.microsoft.com/en-us/windows-server/identity/ad-ds/get-started/virtual-dc/active-directory-domain-services-overview.</vt:lpwstr>
      </vt:variant>
      <vt:variant>
        <vt:lpwstr/>
      </vt:variant>
      <vt:variant>
        <vt:i4>1114171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_Toc189749704</vt:lpwstr>
      </vt:variant>
      <vt:variant>
        <vt:i4>1114171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_Toc189749703</vt:lpwstr>
      </vt:variant>
      <vt:variant>
        <vt:i4>1114171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_Toc189749702</vt:lpwstr>
      </vt:variant>
      <vt:variant>
        <vt:i4>1114171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_Toc189749701</vt:lpwstr>
      </vt:variant>
      <vt:variant>
        <vt:i4>1114171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_Toc189749700</vt:lpwstr>
      </vt:variant>
      <vt:variant>
        <vt:i4>1572922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_Toc189749699</vt:lpwstr>
      </vt:variant>
      <vt:variant>
        <vt:i4>1572922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_Toc189749698</vt:lpwstr>
      </vt:variant>
      <vt:variant>
        <vt:i4>1572922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_Toc189749697</vt:lpwstr>
      </vt:variant>
      <vt:variant>
        <vt:i4>1572922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_Toc189749696</vt:lpwstr>
      </vt:variant>
      <vt:variant>
        <vt:i4>1572922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_Toc189749695</vt:lpwstr>
      </vt:variant>
      <vt:variant>
        <vt:i4>1310778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_Toc189749659</vt:lpwstr>
      </vt:variant>
      <vt:variant>
        <vt:i4>1310778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_Toc189749658</vt:lpwstr>
      </vt:variant>
      <vt:variant>
        <vt:i4>1310778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_Toc189749657</vt:lpwstr>
      </vt:variant>
      <vt:variant>
        <vt:i4>1310778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_Toc189749656</vt:lpwstr>
      </vt:variant>
      <vt:variant>
        <vt:i4>1310778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_Toc189749655</vt:lpwstr>
      </vt:variant>
      <vt:variant>
        <vt:i4>1310778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_Toc189749654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_Toc189749653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_Toc189749652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_Toc189749651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_Toc189749650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raportoinnin mallipohja</dc:title>
  <dc:subject>Opinnäytetyö</dc:subject>
  <dc:creator/>
  <cp:keywords>JAMK Opinnäytetyö; opinnäytetyö;mallipohja</cp:keywords>
  <dc:description>JAMK ONT</dc:description>
  <cp:lastModifiedBy/>
  <cp:revision>1</cp:revision>
  <dcterms:created xsi:type="dcterms:W3CDTF">2026-02-03T07:51:00Z</dcterms:created>
  <dcterms:modified xsi:type="dcterms:W3CDTF">2026-02-03T07:51:00Z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0x01010045B0DAA39F8F304F9ADE4ED5974A7087</vt:lpwstr>
  </property>
  <property fmtid="{D5CDD505-2E9C-101B-9397-08002B2CF9AE}" pid="3" name="Avainsanat">
    <vt:lpwstr>10;#opinnäytetyö|96b1f92f-9d52-4634-866c-478691c8f5f5</vt:lpwstr>
  </property>
</Properties>
</file>