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180FF" w14:textId="58C38540" w:rsidR="00616A56" w:rsidRPr="00F401FE" w:rsidRDefault="66C42422" w:rsidP="00606E2F">
      <w:pPr>
        <w:pStyle w:val="Otsikko"/>
      </w:pPr>
      <w:r>
        <w:t>Koventaminen – Labra 3</w:t>
      </w:r>
    </w:p>
    <w:p w14:paraId="7F49AB11" w14:textId="76976FC0" w:rsidR="00616A56" w:rsidRPr="00F401FE" w:rsidRDefault="005713A7" w:rsidP="008E1D38">
      <w:pPr>
        <w:pStyle w:val="Kansilehtialanimi"/>
      </w:pPr>
      <w:r>
        <w:t xml:space="preserve">Ryhmä </w:t>
      </w:r>
      <w:r w:rsidR="25982E73">
        <w:t>14</w:t>
      </w:r>
    </w:p>
    <w:p w14:paraId="62FE08BB" w14:textId="661E174E" w:rsidR="001E78E3" w:rsidRDefault="22624A6C" w:rsidP="23F8C2B0">
      <w:pPr>
        <w:pStyle w:val="KansilehtiOpintotiedot"/>
        <w:spacing w:before="120" w:after="120"/>
        <w:rPr>
          <w:rFonts w:eastAsia="Calibri" w:cs="Calibri"/>
          <w:bCs w:val="0"/>
          <w:color w:val="000000" w:themeColor="text1"/>
        </w:rPr>
      </w:pPr>
      <w:r w:rsidRPr="23F8C2B0">
        <w:rPr>
          <w:rFonts w:eastAsia="Calibri" w:cs="Calibri"/>
          <w:bCs w:val="0"/>
          <w:color w:val="000000" w:themeColor="text1"/>
        </w:rPr>
        <w:t>Helminen Mikko</w:t>
      </w:r>
    </w:p>
    <w:p w14:paraId="5A767F54" w14:textId="6E7DA0DA" w:rsidR="001E78E3" w:rsidRDefault="22624A6C" w:rsidP="23F8C2B0">
      <w:pPr>
        <w:pStyle w:val="Kansilehtitekij1"/>
        <w:rPr>
          <w:rFonts w:eastAsia="Calibri" w:cs="Calibri"/>
          <w:color w:val="000000" w:themeColor="text1"/>
        </w:rPr>
      </w:pPr>
      <w:r w:rsidRPr="23F8C2B0">
        <w:rPr>
          <w:rFonts w:eastAsia="Calibri" w:cs="Calibri"/>
          <w:color w:val="000000" w:themeColor="text1"/>
        </w:rPr>
        <w:t>Hyyrynen Eetu</w:t>
      </w:r>
    </w:p>
    <w:p w14:paraId="5FC61E96" w14:textId="164F8B2F" w:rsidR="001E78E3" w:rsidRDefault="22624A6C" w:rsidP="23F8C2B0">
      <w:pPr>
        <w:pStyle w:val="Kansilehtitekij1"/>
        <w:rPr>
          <w:rFonts w:eastAsia="Calibri" w:cs="Calibri"/>
          <w:color w:val="000000" w:themeColor="text1"/>
        </w:rPr>
      </w:pPr>
      <w:r w:rsidRPr="23F8C2B0">
        <w:rPr>
          <w:rFonts w:eastAsia="Calibri" w:cs="Calibri"/>
          <w:color w:val="000000" w:themeColor="text1"/>
        </w:rPr>
        <w:t>Kallio Niko</w:t>
      </w:r>
    </w:p>
    <w:p w14:paraId="023FEA34" w14:textId="68E6A10A" w:rsidR="001E78E3" w:rsidRDefault="22624A6C" w:rsidP="23F8C2B0">
      <w:pPr>
        <w:pStyle w:val="Kansilehtitekij1"/>
        <w:rPr>
          <w:rFonts w:eastAsia="Calibri" w:cs="Calibri"/>
          <w:color w:val="000000" w:themeColor="text1"/>
        </w:rPr>
      </w:pPr>
      <w:r w:rsidRPr="23F8C2B0">
        <w:rPr>
          <w:rFonts w:eastAsia="Calibri" w:cs="Calibri"/>
          <w:color w:val="000000" w:themeColor="text1"/>
        </w:rPr>
        <w:t>Leppänen Juuso</w:t>
      </w:r>
    </w:p>
    <w:p w14:paraId="40A2FA33" w14:textId="273A9E73" w:rsidR="001E78E3" w:rsidRDefault="22624A6C" w:rsidP="23F8C2B0">
      <w:pPr>
        <w:pStyle w:val="Kansilehtitekij1"/>
        <w:rPr>
          <w:rFonts w:eastAsia="Calibri" w:cs="Calibri"/>
          <w:color w:val="000000" w:themeColor="text1"/>
        </w:rPr>
      </w:pPr>
      <w:r w:rsidRPr="23F8C2B0">
        <w:rPr>
          <w:rFonts w:eastAsia="Calibri" w:cs="Calibri"/>
          <w:color w:val="000000" w:themeColor="text1"/>
        </w:rPr>
        <w:t>Martin Mikko</w:t>
      </w:r>
      <w:r w:rsidR="001E78E3">
        <w:br/>
      </w:r>
      <w:r w:rsidR="001E78E3">
        <w:br/>
      </w:r>
      <w:r w:rsidR="001E78E3">
        <w:br/>
      </w:r>
    </w:p>
    <w:p w14:paraId="62A48338" w14:textId="2A189F6F" w:rsidR="001E78E3" w:rsidRDefault="22624A6C" w:rsidP="23F8C2B0">
      <w:pPr>
        <w:pStyle w:val="KansilehtiOpintotiedot"/>
        <w:rPr>
          <w:rFonts w:eastAsia="Calibri" w:cs="Calibri"/>
          <w:bCs w:val="0"/>
          <w:color w:val="000000" w:themeColor="text1"/>
        </w:rPr>
      </w:pPr>
      <w:r w:rsidRPr="23F8C2B0">
        <w:rPr>
          <w:rFonts w:eastAsia="Calibri" w:cs="Calibri"/>
          <w:bCs w:val="0"/>
          <w:color w:val="000000" w:themeColor="text1"/>
        </w:rPr>
        <w:t>Opiskelutehtävä</w:t>
      </w:r>
      <w:r w:rsidR="001E78E3">
        <w:br/>
      </w:r>
      <w:r w:rsidR="00804294">
        <w:rPr>
          <w:rFonts w:eastAsia="Calibri" w:cs="Calibri"/>
          <w:bCs w:val="0"/>
          <w:color w:val="000000" w:themeColor="text1"/>
        </w:rPr>
        <w:t>10</w:t>
      </w:r>
      <w:r w:rsidRPr="23F8C2B0">
        <w:rPr>
          <w:rFonts w:eastAsia="Calibri" w:cs="Calibri"/>
          <w:bCs w:val="0"/>
          <w:color w:val="000000" w:themeColor="text1"/>
        </w:rPr>
        <w:t>.3.2025</w:t>
      </w:r>
      <w:r w:rsidR="001E78E3">
        <w:br/>
      </w:r>
      <w:r w:rsidRPr="23F8C2B0">
        <w:rPr>
          <w:rFonts w:eastAsia="Calibri" w:cs="Calibri"/>
          <w:bCs w:val="0"/>
          <w:color w:val="000000" w:themeColor="text1"/>
        </w:rPr>
        <w:t>Koventaminen TTC60</w:t>
      </w:r>
      <w:r w:rsidR="001A5389">
        <w:rPr>
          <w:rFonts w:eastAsia="Calibri" w:cs="Calibri"/>
          <w:bCs w:val="0"/>
          <w:color w:val="000000" w:themeColor="text1"/>
        </w:rPr>
        <w:t>50</w:t>
      </w:r>
      <w:r w:rsidRPr="23F8C2B0">
        <w:rPr>
          <w:rFonts w:eastAsia="Calibri" w:cs="Calibri"/>
          <w:bCs w:val="0"/>
          <w:color w:val="000000" w:themeColor="text1"/>
        </w:rPr>
        <w:t>-300</w:t>
      </w:r>
      <w:r w:rsidR="001A5389">
        <w:rPr>
          <w:rFonts w:eastAsia="Calibri" w:cs="Calibri"/>
          <w:bCs w:val="0"/>
          <w:color w:val="000000" w:themeColor="text1"/>
        </w:rPr>
        <w:t>7</w:t>
      </w:r>
      <w:r w:rsidRPr="23F8C2B0">
        <w:rPr>
          <w:rFonts w:eastAsia="Calibri" w:cs="Calibri"/>
          <w:bCs w:val="0"/>
          <w:color w:val="000000" w:themeColor="text1"/>
        </w:rPr>
        <w:t>, Jarmo Viinikanoja</w:t>
      </w:r>
    </w:p>
    <w:p w14:paraId="0A37501D" w14:textId="150526B4" w:rsidR="001E78E3" w:rsidRDefault="22624A6C" w:rsidP="23F8C2B0">
      <w:pPr>
        <w:pStyle w:val="KansilehtiOpintotiedot"/>
        <w:rPr>
          <w:rFonts w:eastAsia="Calibri" w:cs="Calibri"/>
          <w:bCs w:val="0"/>
          <w:color w:val="000000" w:themeColor="text1"/>
        </w:rPr>
        <w:sectPr w:rsidR="001E78E3" w:rsidSect="0058148B">
          <w:headerReference w:type="default" r:id="rId11"/>
          <w:footerReference w:type="default" r:id="rId12"/>
          <w:pgSz w:w="11907" w:h="16839" w:code="9"/>
          <w:pgMar w:top="1134" w:right="1134" w:bottom="1134" w:left="1134" w:header="1128" w:footer="1162" w:gutter="0"/>
          <w:cols w:space="708"/>
          <w:docGrid w:linePitch="360"/>
        </w:sectPr>
      </w:pPr>
      <w:r w:rsidRPr="23F8C2B0">
        <w:rPr>
          <w:rFonts w:eastAsia="Calibri" w:cs="Calibri"/>
          <w:bCs w:val="0"/>
          <w:color w:val="000000" w:themeColor="text1"/>
        </w:rPr>
        <w:t>Tieto- ja viestintätekniikan tutkinto-ohjelma (AMK)</w:t>
      </w:r>
    </w:p>
    <w:p w14:paraId="74E542C2" w14:textId="77777777" w:rsidR="00115876" w:rsidRDefault="005B1701" w:rsidP="00FF4C28">
      <w:pPr>
        <w:pStyle w:val="Sisllysluettelootsikko"/>
      </w:pPr>
      <w:r>
        <w:lastRenderedPageBreak/>
        <w:t>Sisä</w:t>
      </w:r>
      <w:r w:rsidR="004666C1">
        <w:t>ltö</w:t>
      </w:r>
    </w:p>
    <w:p w14:paraId="7FB7FEDB" w14:textId="668E1005" w:rsidR="00A01928" w:rsidRDefault="00F131CE">
      <w:pPr>
        <w:pStyle w:val="Sisluet1"/>
        <w:rPr>
          <w:rFonts w:asciiTheme="minorHAnsi" w:eastAsiaTheme="minorEastAsia" w:hAnsiTheme="minorHAnsi" w:cstheme="minorBidi"/>
          <w:b w:val="0"/>
          <w:color w:val="auto"/>
          <w:kern w:val="2"/>
          <w:szCs w:val="24"/>
          <w:lang w:val="fi-FI" w:eastAsia="fi-FI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92525180" w:history="1">
        <w:r w:rsidR="00A01928" w:rsidRPr="000732A7">
          <w:rPr>
            <w:rStyle w:val="Hyperlinkki"/>
            <w:lang w:val="fi-FI"/>
          </w:rPr>
          <w:t>1</w:t>
        </w:r>
        <w:r w:rsidR="00A01928">
          <w:rPr>
            <w:rFonts w:asciiTheme="minorHAnsi" w:eastAsiaTheme="minorEastAsia" w:hAnsiTheme="minorHAnsi" w:cstheme="minorBidi"/>
            <w:b w:val="0"/>
            <w:color w:val="auto"/>
            <w:kern w:val="2"/>
            <w:szCs w:val="24"/>
            <w:lang w:val="fi-FI" w:eastAsia="fi-FI"/>
            <w14:ligatures w14:val="standardContextual"/>
          </w:rPr>
          <w:tab/>
        </w:r>
        <w:r w:rsidR="00A01928" w:rsidRPr="000732A7">
          <w:rPr>
            <w:rStyle w:val="Hyperlinkki"/>
          </w:rPr>
          <w:t>Johdanto</w:t>
        </w:r>
        <w:r w:rsidR="00A01928">
          <w:rPr>
            <w:webHidden/>
          </w:rPr>
          <w:tab/>
        </w:r>
        <w:r w:rsidR="00A01928">
          <w:rPr>
            <w:webHidden/>
          </w:rPr>
          <w:fldChar w:fldCharType="begin"/>
        </w:r>
        <w:r w:rsidR="00A01928">
          <w:rPr>
            <w:webHidden/>
          </w:rPr>
          <w:instrText xml:space="preserve"> PAGEREF _Toc192525180 \h </w:instrText>
        </w:r>
        <w:r w:rsidR="00A01928">
          <w:rPr>
            <w:webHidden/>
          </w:rPr>
        </w:r>
        <w:r w:rsidR="00A01928">
          <w:rPr>
            <w:webHidden/>
          </w:rPr>
          <w:fldChar w:fldCharType="separate"/>
        </w:r>
        <w:r w:rsidR="001A5389">
          <w:rPr>
            <w:webHidden/>
          </w:rPr>
          <w:t>3</w:t>
        </w:r>
        <w:r w:rsidR="00A01928">
          <w:rPr>
            <w:webHidden/>
          </w:rPr>
          <w:fldChar w:fldCharType="end"/>
        </w:r>
      </w:hyperlink>
    </w:p>
    <w:p w14:paraId="50B90F85" w14:textId="5563803C" w:rsidR="00A01928" w:rsidRDefault="00A01928">
      <w:pPr>
        <w:pStyle w:val="Sisluet1"/>
        <w:rPr>
          <w:rFonts w:asciiTheme="minorHAnsi" w:eastAsiaTheme="minorEastAsia" w:hAnsiTheme="minorHAnsi" w:cstheme="minorBidi"/>
          <w:b w:val="0"/>
          <w:color w:val="auto"/>
          <w:kern w:val="2"/>
          <w:szCs w:val="24"/>
          <w:lang w:val="fi-FI" w:eastAsia="fi-FI"/>
          <w14:ligatures w14:val="standardContextual"/>
        </w:rPr>
      </w:pPr>
      <w:hyperlink w:anchor="_Toc192525181" w:history="1">
        <w:r w:rsidRPr="000732A7">
          <w:rPr>
            <w:rStyle w:val="Hyperlinkki"/>
          </w:rPr>
          <w:t>2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Cs w:val="24"/>
            <w:lang w:val="fi-FI" w:eastAsia="fi-FI"/>
            <w14:ligatures w14:val="standardContextual"/>
          </w:rPr>
          <w:tab/>
        </w:r>
        <w:r w:rsidRPr="000732A7">
          <w:rPr>
            <w:rStyle w:val="Hyperlinkki"/>
          </w:rPr>
          <w:t>Teoria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_Toc192525181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1A5389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669533CF" w14:textId="2F8CC62D" w:rsidR="00A01928" w:rsidRDefault="00A01928">
      <w:pPr>
        <w:pStyle w:val="Sisluet2"/>
        <w:rPr>
          <w:rFonts w:asciiTheme="minorHAnsi" w:eastAsiaTheme="minorEastAsia" w:hAnsiTheme="minorHAnsi" w:cstheme="minorBidi"/>
          <w:color w:val="auto"/>
          <w:kern w:val="2"/>
          <w:lang w:eastAsia="fi-FI"/>
          <w14:ligatures w14:val="standardContextual"/>
        </w:rPr>
      </w:pPr>
      <w:hyperlink w:anchor="_Toc192525182" w:history="1">
        <w:r w:rsidRPr="000732A7">
          <w:rPr>
            <w:rStyle w:val="Hyperlinkki"/>
            <w:rFonts w:cs="Calibri"/>
          </w:rPr>
          <w:t>2.1</w:t>
        </w:r>
        <w:r>
          <w:rPr>
            <w:rFonts w:asciiTheme="minorHAnsi" w:eastAsiaTheme="minorEastAsia" w:hAnsiTheme="minorHAnsi" w:cstheme="minorBidi"/>
            <w:color w:val="auto"/>
            <w:kern w:val="2"/>
            <w:lang w:eastAsia="fi-FI"/>
            <w14:ligatures w14:val="standardContextual"/>
          </w:rPr>
          <w:tab/>
        </w:r>
        <w:r w:rsidRPr="000732A7">
          <w:rPr>
            <w:rStyle w:val="Hyperlinkki"/>
            <w:rFonts w:cs="Calibri"/>
          </w:rPr>
          <w:t>WSUS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_Toc192525182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1A5389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4F18BE2" w14:textId="52D48685" w:rsidR="00A01928" w:rsidRDefault="00A01928">
      <w:pPr>
        <w:pStyle w:val="Sisluet1"/>
        <w:rPr>
          <w:rFonts w:asciiTheme="minorHAnsi" w:eastAsiaTheme="minorEastAsia" w:hAnsiTheme="minorHAnsi" w:cstheme="minorBidi"/>
          <w:b w:val="0"/>
          <w:color w:val="auto"/>
          <w:kern w:val="2"/>
          <w:szCs w:val="24"/>
          <w:lang w:val="fi-FI" w:eastAsia="fi-FI"/>
          <w14:ligatures w14:val="standardContextual"/>
        </w:rPr>
      </w:pPr>
      <w:hyperlink w:anchor="_Toc192525183" w:history="1">
        <w:r w:rsidRPr="000732A7">
          <w:rPr>
            <w:rStyle w:val="Hyperlinkki"/>
          </w:rPr>
          <w:t>3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Cs w:val="24"/>
            <w:lang w:val="fi-FI" w:eastAsia="fi-FI"/>
            <w14:ligatures w14:val="standardContextual"/>
          </w:rPr>
          <w:tab/>
        </w:r>
        <w:r w:rsidRPr="000732A7">
          <w:rPr>
            <w:rStyle w:val="Hyperlinkki"/>
          </w:rPr>
          <w:t>DC01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_Toc192525183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1A5389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418FFDFF" w14:textId="3F7EF6CC" w:rsidR="00A01928" w:rsidRDefault="00A01928">
      <w:pPr>
        <w:pStyle w:val="Sisluet1"/>
        <w:rPr>
          <w:rFonts w:asciiTheme="minorHAnsi" w:eastAsiaTheme="minorEastAsia" w:hAnsiTheme="minorHAnsi" w:cstheme="minorBidi"/>
          <w:b w:val="0"/>
          <w:color w:val="auto"/>
          <w:kern w:val="2"/>
          <w:szCs w:val="24"/>
          <w:lang w:val="fi-FI" w:eastAsia="fi-FI"/>
          <w14:ligatures w14:val="standardContextual"/>
        </w:rPr>
      </w:pPr>
      <w:hyperlink w:anchor="_Toc192525184" w:history="1">
        <w:r w:rsidRPr="000732A7">
          <w:rPr>
            <w:rStyle w:val="Hyperlinkki"/>
          </w:rPr>
          <w:t>4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Cs w:val="24"/>
            <w:lang w:val="fi-FI" w:eastAsia="fi-FI"/>
            <w14:ligatures w14:val="standardContextual"/>
          </w:rPr>
          <w:tab/>
        </w:r>
        <w:r w:rsidRPr="000732A7">
          <w:rPr>
            <w:rStyle w:val="Hyperlinkki"/>
          </w:rPr>
          <w:t>WSUS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_Toc192525184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1A5389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C0FEF83" w14:textId="09887F16" w:rsidR="00A01928" w:rsidRDefault="00A01928">
      <w:pPr>
        <w:pStyle w:val="Sisluet2"/>
        <w:rPr>
          <w:rFonts w:asciiTheme="minorHAnsi" w:eastAsiaTheme="minorEastAsia" w:hAnsiTheme="minorHAnsi" w:cstheme="minorBidi"/>
          <w:color w:val="auto"/>
          <w:kern w:val="2"/>
          <w:lang w:eastAsia="fi-FI"/>
          <w14:ligatures w14:val="standardContextual"/>
        </w:rPr>
      </w:pPr>
      <w:hyperlink w:anchor="_Toc192525185" w:history="1">
        <w:r w:rsidRPr="000732A7">
          <w:rPr>
            <w:rStyle w:val="Hyperlinkki"/>
          </w:rPr>
          <w:t>4.1</w:t>
        </w:r>
        <w:r>
          <w:rPr>
            <w:rFonts w:asciiTheme="minorHAnsi" w:eastAsiaTheme="minorEastAsia" w:hAnsiTheme="minorHAnsi" w:cstheme="minorBidi"/>
            <w:color w:val="auto"/>
            <w:kern w:val="2"/>
            <w:lang w:eastAsia="fi-FI"/>
            <w14:ligatures w14:val="standardContextual"/>
          </w:rPr>
          <w:tab/>
        </w:r>
        <w:r w:rsidRPr="000732A7">
          <w:rPr>
            <w:rStyle w:val="Hyperlinkki"/>
          </w:rPr>
          <w:t>Synkronointi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_Toc192525185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1A5389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A644032" w14:textId="52D1061A" w:rsidR="00A01928" w:rsidRDefault="00A01928">
      <w:pPr>
        <w:pStyle w:val="Sisluet2"/>
        <w:rPr>
          <w:rFonts w:asciiTheme="minorHAnsi" w:eastAsiaTheme="minorEastAsia" w:hAnsiTheme="minorHAnsi" w:cstheme="minorBidi"/>
          <w:color w:val="auto"/>
          <w:kern w:val="2"/>
          <w:lang w:eastAsia="fi-FI"/>
          <w14:ligatures w14:val="standardContextual"/>
        </w:rPr>
      </w:pPr>
      <w:hyperlink w:anchor="_Toc192525186" w:history="1">
        <w:r w:rsidRPr="000732A7">
          <w:rPr>
            <w:rStyle w:val="Hyperlinkki"/>
          </w:rPr>
          <w:t>4.2</w:t>
        </w:r>
        <w:r>
          <w:rPr>
            <w:rFonts w:asciiTheme="minorHAnsi" w:eastAsiaTheme="minorEastAsia" w:hAnsiTheme="minorHAnsi" w:cstheme="minorBidi"/>
            <w:color w:val="auto"/>
            <w:kern w:val="2"/>
            <w:lang w:eastAsia="fi-FI"/>
            <w14:ligatures w14:val="standardContextual"/>
          </w:rPr>
          <w:tab/>
        </w:r>
        <w:r w:rsidRPr="000732A7">
          <w:rPr>
            <w:rStyle w:val="Hyperlinkki"/>
          </w:rPr>
          <w:t>Päivityksien salliminen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_Toc192525186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1A5389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2FF7C35" w14:textId="3E3279C5" w:rsidR="00A01928" w:rsidRDefault="00A01928">
      <w:pPr>
        <w:pStyle w:val="Sisluet1"/>
        <w:rPr>
          <w:rFonts w:asciiTheme="minorHAnsi" w:eastAsiaTheme="minorEastAsia" w:hAnsiTheme="minorHAnsi" w:cstheme="minorBidi"/>
          <w:b w:val="0"/>
          <w:color w:val="auto"/>
          <w:kern w:val="2"/>
          <w:szCs w:val="24"/>
          <w:lang w:val="fi-FI" w:eastAsia="fi-FI"/>
          <w14:ligatures w14:val="standardContextual"/>
        </w:rPr>
      </w:pPr>
      <w:hyperlink w:anchor="_Toc192525187" w:history="1">
        <w:r w:rsidRPr="000732A7">
          <w:rPr>
            <w:rStyle w:val="Hyperlinkki"/>
          </w:rPr>
          <w:t>5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Cs w:val="24"/>
            <w:lang w:val="fi-FI" w:eastAsia="fi-FI"/>
            <w14:ligatures w14:val="standardContextual"/>
          </w:rPr>
          <w:tab/>
        </w:r>
        <w:r w:rsidRPr="000732A7">
          <w:rPr>
            <w:rStyle w:val="Hyperlinkki"/>
          </w:rPr>
          <w:t>Extras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_Toc192525187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1A5389"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6E4CC003" w14:textId="22745842" w:rsidR="00A01928" w:rsidRDefault="00A01928">
      <w:pPr>
        <w:pStyle w:val="Sisluet1"/>
        <w:rPr>
          <w:rFonts w:asciiTheme="minorHAnsi" w:eastAsiaTheme="minorEastAsia" w:hAnsiTheme="minorHAnsi" w:cstheme="minorBidi"/>
          <w:b w:val="0"/>
          <w:color w:val="auto"/>
          <w:kern w:val="2"/>
          <w:szCs w:val="24"/>
          <w:lang w:val="fi-FI" w:eastAsia="fi-FI"/>
          <w14:ligatures w14:val="standardContextual"/>
        </w:rPr>
      </w:pPr>
      <w:hyperlink w:anchor="_Toc192525188" w:history="1">
        <w:r w:rsidRPr="000732A7">
          <w:rPr>
            <w:rStyle w:val="Hyperlinkki"/>
          </w:rPr>
          <w:t>6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Cs w:val="24"/>
            <w:lang w:val="fi-FI" w:eastAsia="fi-FI"/>
            <w14:ligatures w14:val="standardContextual"/>
          </w:rPr>
          <w:tab/>
        </w:r>
        <w:r w:rsidRPr="000732A7">
          <w:rPr>
            <w:rStyle w:val="Hyperlinkki"/>
          </w:rPr>
          <w:t>Pohdinta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_Toc192525188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1A5389"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116F2D3A" w14:textId="6AA31D8E" w:rsidR="00A01928" w:rsidRDefault="00A01928">
      <w:pPr>
        <w:pStyle w:val="Sisluet1"/>
        <w:rPr>
          <w:rFonts w:asciiTheme="minorHAnsi" w:eastAsiaTheme="minorEastAsia" w:hAnsiTheme="minorHAnsi" w:cstheme="minorBidi"/>
          <w:b w:val="0"/>
          <w:color w:val="auto"/>
          <w:kern w:val="2"/>
          <w:szCs w:val="24"/>
          <w:lang w:val="fi-FI" w:eastAsia="fi-FI"/>
          <w14:ligatures w14:val="standardContextual"/>
        </w:rPr>
      </w:pPr>
      <w:hyperlink w:anchor="_Toc192525189" w:history="1">
        <w:r w:rsidRPr="000732A7">
          <w:rPr>
            <w:rStyle w:val="Hyperlinkki"/>
          </w:rPr>
          <w:t>Lähteet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_Toc192525189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1A5389"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32BD7D15" w14:textId="77777777" w:rsidR="00A01928" w:rsidRDefault="00F131CE" w:rsidP="00CA77C5">
      <w:pPr>
        <w:pStyle w:val="Sisllysluettelootsikko"/>
      </w:pPr>
      <w:r>
        <w:fldChar w:fldCharType="end"/>
      </w:r>
      <w:r w:rsidR="00016973" w:rsidRPr="00FF4C28">
        <w:t>Kuviot</w:t>
      </w:r>
      <w:r w:rsidR="00CA77C5">
        <w:fldChar w:fldCharType="begin"/>
      </w:r>
      <w:r w:rsidR="00CA77C5">
        <w:instrText xml:space="preserve"> TOC \h \z \c "Kuvio" </w:instrText>
      </w:r>
      <w:r w:rsidR="00CA77C5">
        <w:fldChar w:fldCharType="separate"/>
      </w:r>
    </w:p>
    <w:p w14:paraId="2A7455D0" w14:textId="64E8BBD8" w:rsidR="00A01928" w:rsidRDefault="00A01928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2525190" w:history="1">
        <w:r w:rsidRPr="00EC587F">
          <w:rPr>
            <w:rStyle w:val="Hyperlinkki"/>
            <w:noProof/>
          </w:rPr>
          <w:t>Kuvio 1. Policy enabled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_Toc192525190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A538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C0CE0F8" w14:textId="452F35E3" w:rsidR="00A01928" w:rsidRDefault="00A01928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2525191" w:history="1">
        <w:r w:rsidRPr="00EC587F">
          <w:rPr>
            <w:rStyle w:val="Hyperlinkki"/>
            <w:noProof/>
            <w:lang w:val="en-GB"/>
          </w:rPr>
          <w:t>Kuvio 2. gpupdate/force ws01:llä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_Toc192525191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A538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51F6878" w14:textId="245F2660" w:rsidR="00A01928" w:rsidRDefault="00A01928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2525192" w:history="1">
        <w:r w:rsidRPr="00EC587F">
          <w:rPr>
            <w:rStyle w:val="Hyperlinkki"/>
            <w:noProof/>
            <w:lang w:val="en-US"/>
          </w:rPr>
          <w:t>Kuvio 3. Set Computer Group Membership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_Toc192525192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A538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F781A2" w14:textId="2502F3D0" w:rsidR="00A01928" w:rsidRDefault="00A01928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2525193" w:history="1">
        <w:r w:rsidRPr="00EC587F">
          <w:rPr>
            <w:rStyle w:val="Hyperlinkki"/>
            <w:noProof/>
          </w:rPr>
          <w:t>Kuvio 4. Myös srv01 näkyy listassa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_Toc192525193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A538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350CF9" w14:textId="08A78A19" w:rsidR="00A01928" w:rsidRDefault="00A01928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2525194" w:history="1">
        <w:r w:rsidRPr="00EC587F">
          <w:rPr>
            <w:rStyle w:val="Hyperlinkki"/>
            <w:noProof/>
          </w:rPr>
          <w:t>Kuvio 5. Synkronointi aloitettu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_Toc192525194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A538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83FA696" w14:textId="559CEACA" w:rsidR="00A01928" w:rsidRDefault="00A01928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2525195" w:history="1">
        <w:r w:rsidRPr="00EC587F">
          <w:rPr>
            <w:rStyle w:val="Hyperlinkki"/>
            <w:noProof/>
          </w:rPr>
          <w:t>Kuvio 6. Synkronointi päättynyt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_Toc192525195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A5389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CE6CBB1" w14:textId="09660154" w:rsidR="00A01928" w:rsidRDefault="00A01928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2525196" w:history="1">
        <w:r w:rsidRPr="00EC587F">
          <w:rPr>
            <w:rStyle w:val="Hyperlinkki"/>
            <w:noProof/>
          </w:rPr>
          <w:t>Kuvio 7.  Päivityksen hyväksyminen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_Toc192525196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A5389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D21213C" w14:textId="2317AF6E" w:rsidR="00A01928" w:rsidRDefault="00A01928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2525197" w:history="1">
        <w:r w:rsidRPr="00EC587F">
          <w:rPr>
            <w:rStyle w:val="Hyperlinkki"/>
            <w:noProof/>
          </w:rPr>
          <w:t>Kuvio 8. Päivityksen hyväksyminen onnistui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_Toc192525197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A5389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B04F620" w14:textId="67B32F5F" w:rsidR="00A01928" w:rsidRDefault="00A01928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2525198" w:history="1">
        <w:r w:rsidRPr="00EC587F">
          <w:rPr>
            <w:rStyle w:val="Hyperlinkki"/>
            <w:noProof/>
          </w:rPr>
          <w:t>Kuvio 9. Sync schedule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_Toc192525198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A5389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863293B" w14:textId="411F21C7" w:rsidR="00A01928" w:rsidRDefault="00A01928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2525199" w:history="1">
        <w:r w:rsidRPr="00EC587F">
          <w:rPr>
            <w:rStyle w:val="Hyperlinkki"/>
            <w:noProof/>
          </w:rPr>
          <w:t>Kuvio 10. Automatic updates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_Toc192525199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A5389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F317CCC" w14:textId="0D15F5F0" w:rsidR="00A01928" w:rsidRDefault="00A01928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2525200" w:history="1">
        <w:r w:rsidRPr="00EC587F">
          <w:rPr>
            <w:rStyle w:val="Hyperlinkki"/>
            <w:noProof/>
            <w:lang w:val="en-GB"/>
          </w:rPr>
          <w:t>Kuvio 11. Automatic approvals for updates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_Toc192525200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A5389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CCE46FA" w14:textId="77777777" w:rsidR="0008764F" w:rsidRDefault="00CA77C5" w:rsidP="00CA77C5">
      <w:pPr>
        <w:pStyle w:val="Sisllysluettelootsikko"/>
      </w:pPr>
      <w:r>
        <w:fldChar w:fldCharType="end"/>
      </w:r>
    </w:p>
    <w:p w14:paraId="575AB28E" w14:textId="0F989775" w:rsidR="008531E2" w:rsidRPr="0008764F" w:rsidRDefault="0008764F" w:rsidP="0008764F">
      <w:pPr>
        <w:spacing w:after="160" w:line="259" w:lineRule="auto"/>
        <w:rPr>
          <w:rFonts w:eastAsiaTheme="majorEastAsia" w:cstheme="majorHAnsi"/>
          <w:b/>
          <w:noProof/>
          <w:szCs w:val="28"/>
          <w:lang w:val="en-US" w:eastAsia="fi-FI"/>
        </w:rPr>
      </w:pPr>
      <w:r>
        <w:br w:type="page"/>
      </w:r>
      <w:r w:rsidR="005643B0">
        <w:fldChar w:fldCharType="begin"/>
      </w:r>
      <w:r w:rsidR="005643B0">
        <w:instrText xml:space="preserve"> TOC \h \z \t "Taulukko" \c </w:instrText>
      </w:r>
      <w:r w:rsidR="005643B0">
        <w:fldChar w:fldCharType="end"/>
      </w:r>
      <w:r w:rsidR="0074339C">
        <w:rPr>
          <w:sz w:val="28"/>
          <w:lang w:eastAsia="fi-FI"/>
        </w:rPr>
        <w:fldChar w:fldCharType="begin"/>
      </w:r>
      <w:r w:rsidR="0074339C">
        <w:instrText xml:space="preserve"> TOC \h \z \c "Taulukko" </w:instrText>
      </w:r>
      <w:r w:rsidR="0074339C">
        <w:rPr>
          <w:sz w:val="28"/>
          <w:lang w:eastAsia="fi-FI"/>
        </w:rPr>
        <w:fldChar w:fldCharType="separate"/>
      </w:r>
    </w:p>
    <w:p w14:paraId="0C7626DF" w14:textId="77777777" w:rsidR="003E0724" w:rsidRPr="00C01873" w:rsidRDefault="0074339C" w:rsidP="00E868F1">
      <w:pPr>
        <w:pStyle w:val="Otsikko1"/>
        <w:rPr>
          <w:lang w:val="fi-FI"/>
        </w:rPr>
      </w:pPr>
      <w:r>
        <w:lastRenderedPageBreak/>
        <w:fldChar w:fldCharType="end"/>
      </w:r>
      <w:bookmarkStart w:id="0" w:name="_Toc428542252"/>
      <w:bookmarkStart w:id="1" w:name="_Toc428799791"/>
      <w:bookmarkStart w:id="2" w:name="_Toc430675189"/>
      <w:bookmarkStart w:id="3" w:name="_Toc430767989"/>
      <w:bookmarkStart w:id="4" w:name="_Toc527546201"/>
      <w:bookmarkStart w:id="5" w:name="_Toc17205362"/>
      <w:bookmarkStart w:id="6" w:name="_Toc52971244"/>
      <w:bookmarkStart w:id="7" w:name="_Toc52971603"/>
      <w:bookmarkStart w:id="8" w:name="_Toc58338869"/>
      <w:bookmarkStart w:id="9" w:name="_Toc63413616"/>
      <w:bookmarkStart w:id="10" w:name="_Toc192525180"/>
      <w:r w:rsidR="0071788B" w:rsidRPr="00CD2D68">
        <w:t>Johdanto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p w14:paraId="07FBDC0E" w14:textId="66677EF5" w:rsidR="6A5F1130" w:rsidRDefault="4CE36573" w:rsidP="54C95CDB">
      <w:pPr>
        <w:spacing w:before="240" w:after="240"/>
      </w:pPr>
      <w:r w:rsidRPr="6A5F1130">
        <w:rPr>
          <w:rFonts w:eastAsia="Calibri" w:cs="Calibri"/>
        </w:rPr>
        <w:t>Tässä laboratoriotyössä tutustutaan Windows Server Update Services (WSUS) -palvelun käyttöönottoon ja hallintaan.</w:t>
      </w:r>
    </w:p>
    <w:p w14:paraId="73BF8652" w14:textId="05B6666A" w:rsidR="16A1E6DE" w:rsidRDefault="16A1E6DE" w:rsidP="23F8C2B0">
      <w:pPr>
        <w:pStyle w:val="Otsikko1"/>
      </w:pPr>
      <w:bookmarkStart w:id="11" w:name="_Toc192525181"/>
      <w:r>
        <w:t>Teoria</w:t>
      </w:r>
      <w:bookmarkEnd w:id="11"/>
    </w:p>
    <w:p w14:paraId="78506902" w14:textId="7FFCBD8B" w:rsidR="00A67A4F" w:rsidRDefault="00D6307A" w:rsidP="00A67A4F">
      <w:pPr>
        <w:pStyle w:val="Otsikko2"/>
        <w:rPr>
          <w:rFonts w:cs="Calibri"/>
          <w:color w:val="000000"/>
        </w:rPr>
      </w:pPr>
      <w:bookmarkStart w:id="12" w:name="_Toc192525182"/>
      <w:r>
        <w:rPr>
          <w:rFonts w:cs="Calibri"/>
          <w:color w:val="000000"/>
        </w:rPr>
        <w:t>WSUS</w:t>
      </w:r>
      <w:bookmarkEnd w:id="12"/>
    </w:p>
    <w:p w14:paraId="0033160E" w14:textId="546CA183" w:rsidR="00BC1473" w:rsidRPr="00575F11" w:rsidRDefault="00A66F2C" w:rsidP="001F6724">
      <w:r w:rsidRPr="00FA3DFB">
        <w:t>Windows Server Update Services (</w:t>
      </w:r>
      <w:proofErr w:type="spellStart"/>
      <w:r w:rsidRPr="00FA3DFB">
        <w:t>wsus</w:t>
      </w:r>
      <w:proofErr w:type="spellEnd"/>
      <w:r w:rsidRPr="00FA3DFB">
        <w:t xml:space="preserve">) avulla voidaan </w:t>
      </w:r>
      <w:r w:rsidR="00FA3DFB" w:rsidRPr="00FA3DFB">
        <w:t>suunnitell</w:t>
      </w:r>
      <w:r w:rsidR="00D1422B">
        <w:t>a</w:t>
      </w:r>
      <w:r w:rsidR="00FA3DFB" w:rsidRPr="00FA3DFB">
        <w:t>, hallita ja</w:t>
      </w:r>
      <w:r w:rsidR="00FA3DFB">
        <w:t xml:space="preserve"> ottaa käyttöön </w:t>
      </w:r>
      <w:proofErr w:type="spellStart"/>
      <w:r w:rsidR="00FA3DFB">
        <w:t>windows</w:t>
      </w:r>
      <w:proofErr w:type="spellEnd"/>
      <w:r w:rsidR="00F22900">
        <w:t>-palvelimien päivityksiä</w:t>
      </w:r>
      <w:r w:rsidR="00717D79">
        <w:t xml:space="preserve">, </w:t>
      </w:r>
      <w:proofErr w:type="spellStart"/>
      <w:r w:rsidR="00717D79">
        <w:t>hotfix</w:t>
      </w:r>
      <w:proofErr w:type="spellEnd"/>
      <w:r w:rsidR="00717D79">
        <w:t>-korjauksia ja palvelupaketteja</w:t>
      </w:r>
      <w:r w:rsidR="00EC6272">
        <w:t xml:space="preserve"> omille </w:t>
      </w:r>
      <w:r w:rsidR="004C659A">
        <w:t>Windows palvelimille.</w:t>
      </w:r>
      <w:r w:rsidR="000031F6">
        <w:t xml:space="preserve"> Tämän avulla voidaan </w:t>
      </w:r>
      <w:r w:rsidR="006661B4">
        <w:t>kontrolloida</w:t>
      </w:r>
      <w:r w:rsidR="000031F6">
        <w:t xml:space="preserve"> mitä </w:t>
      </w:r>
      <w:r w:rsidR="004C5F0C">
        <w:t>ja milloin päivityksiä otetaan käyttöön.</w:t>
      </w:r>
      <w:r w:rsidR="00FF56BC">
        <w:t xml:space="preserve"> Tämä lisää automaatiota ja </w:t>
      </w:r>
      <w:r w:rsidR="009C0067">
        <w:t xml:space="preserve">päättää </w:t>
      </w:r>
      <w:r w:rsidR="00320748">
        <w:t xml:space="preserve">mukautettuja päivityksiä mitä valita. </w:t>
      </w:r>
      <w:r w:rsidR="00643262">
        <w:t>(</w:t>
      </w:r>
      <w:proofErr w:type="spellStart"/>
      <w:r w:rsidR="005A15E6">
        <w:t>Yasar</w:t>
      </w:r>
      <w:proofErr w:type="spellEnd"/>
      <w:r w:rsidR="00643262">
        <w:t xml:space="preserve"> </w:t>
      </w:r>
      <w:proofErr w:type="spellStart"/>
      <w:r w:rsidR="00643262">
        <w:t>n.d</w:t>
      </w:r>
      <w:proofErr w:type="spellEnd"/>
      <w:r w:rsidR="00643262">
        <w:t>.)</w:t>
      </w:r>
    </w:p>
    <w:p w14:paraId="7E1AF9D0" w14:textId="0F1A993F" w:rsidR="5C3954B1" w:rsidRDefault="2DEABC1E" w:rsidP="64B181E5">
      <w:pPr>
        <w:pStyle w:val="Otsikko1"/>
      </w:pPr>
      <w:bookmarkStart w:id="13" w:name="_Toc192525183"/>
      <w:r>
        <w:t>DC01</w:t>
      </w:r>
      <w:bookmarkEnd w:id="13"/>
    </w:p>
    <w:p w14:paraId="002EE886" w14:textId="6A43D276" w:rsidR="7AD887BC" w:rsidRPr="002C6416" w:rsidRDefault="7AD887BC" w:rsidP="64B181E5">
      <w:r w:rsidRPr="0008764F">
        <w:rPr>
          <w:lang w:val="en-US"/>
        </w:rPr>
        <w:t xml:space="preserve">DC01 </w:t>
      </w:r>
      <w:proofErr w:type="spellStart"/>
      <w:r w:rsidRPr="0008764F">
        <w:rPr>
          <w:lang w:val="en-US"/>
        </w:rPr>
        <w:t>koneella</w:t>
      </w:r>
      <w:proofErr w:type="spellEnd"/>
      <w:r w:rsidRPr="0008764F">
        <w:rPr>
          <w:lang w:val="en-US"/>
        </w:rPr>
        <w:t xml:space="preserve"> </w:t>
      </w:r>
      <w:proofErr w:type="spellStart"/>
      <w:r w:rsidRPr="0008764F">
        <w:rPr>
          <w:lang w:val="en-US"/>
        </w:rPr>
        <w:t>avattiin</w:t>
      </w:r>
      <w:proofErr w:type="spellEnd"/>
      <w:r w:rsidRPr="0008764F">
        <w:rPr>
          <w:lang w:val="en-US"/>
        </w:rPr>
        <w:t xml:space="preserve"> Group Polic</w:t>
      </w:r>
      <w:r w:rsidR="3B8C1137" w:rsidRPr="0008764F">
        <w:rPr>
          <w:lang w:val="en-US"/>
        </w:rPr>
        <w:t xml:space="preserve">y manager, </w:t>
      </w:r>
      <w:proofErr w:type="spellStart"/>
      <w:r w:rsidR="3B8C1137" w:rsidRPr="0008764F">
        <w:rPr>
          <w:lang w:val="en-US"/>
        </w:rPr>
        <w:t>josta</w:t>
      </w:r>
      <w:proofErr w:type="spellEnd"/>
      <w:r w:rsidR="3B8C1137" w:rsidRPr="0008764F">
        <w:rPr>
          <w:lang w:val="en-US"/>
        </w:rPr>
        <w:t xml:space="preserve"> </w:t>
      </w:r>
      <w:proofErr w:type="spellStart"/>
      <w:r w:rsidR="3B8C1137" w:rsidRPr="0008764F">
        <w:rPr>
          <w:lang w:val="en-US"/>
        </w:rPr>
        <w:t>haettiin</w:t>
      </w:r>
      <w:proofErr w:type="spellEnd"/>
      <w:r w:rsidR="3B8C1137" w:rsidRPr="0008764F">
        <w:rPr>
          <w:lang w:val="en-US"/>
        </w:rPr>
        <w:t xml:space="preserve"> </w:t>
      </w:r>
      <w:proofErr w:type="spellStart"/>
      <w:r w:rsidR="3B8C1137" w:rsidRPr="0008764F">
        <w:rPr>
          <w:lang w:val="en-US"/>
        </w:rPr>
        <w:t>sääntö</w:t>
      </w:r>
      <w:proofErr w:type="spellEnd"/>
      <w:r w:rsidR="3B8C1137" w:rsidRPr="0008764F">
        <w:rPr>
          <w:lang w:val="en-US"/>
        </w:rPr>
        <w:t xml:space="preserve"> “Specify intranet Microsoft update service location”. </w:t>
      </w:r>
      <w:r w:rsidR="3B8C1137">
        <w:t>Sääntö</w:t>
      </w:r>
      <w:r w:rsidR="4EE2F5F7">
        <w:t xml:space="preserve"> otettiin käyttöön ja siihen</w:t>
      </w:r>
      <w:r w:rsidR="3B8C1137">
        <w:t xml:space="preserve"> lisättiin osoite, jonka avulla kaikki työas</w:t>
      </w:r>
      <w:r w:rsidR="1B107B14">
        <w:t xml:space="preserve">emat käyttävät WSUS-palvelinta päivitysten hakemiseen (ks. </w:t>
      </w:r>
      <w:r w:rsidR="00B95F28">
        <w:t>k</w:t>
      </w:r>
      <w:r w:rsidR="1B107B14">
        <w:t>uvio 1)</w:t>
      </w:r>
      <w:r w:rsidR="00B95F28">
        <w:t>.</w:t>
      </w:r>
    </w:p>
    <w:p w14:paraId="559E99FF" w14:textId="683676A9" w:rsidR="00334596" w:rsidRPr="007E7B16" w:rsidRDefault="004C2DDE" w:rsidP="00334596">
      <w:pPr>
        <w:keepNext/>
        <w:rPr>
          <w:lang w:val="en-US"/>
        </w:rPr>
      </w:pPr>
      <w:r w:rsidRPr="004C2DDE">
        <w:rPr>
          <w:noProof/>
          <w:lang w:val="en-US"/>
        </w:rPr>
        <w:lastRenderedPageBreak/>
        <w:drawing>
          <wp:inline distT="0" distB="0" distL="0" distR="0" wp14:anchorId="0C732829" wp14:editId="69164D70">
            <wp:extent cx="6120130" cy="3740785"/>
            <wp:effectExtent l="0" t="0" r="0" b="0"/>
            <wp:docPr id="1365684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847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EC88A" w14:textId="24BB3568" w:rsidR="329BA65E" w:rsidRDefault="00334596" w:rsidP="00E12A6C">
      <w:pPr>
        <w:pStyle w:val="Kuvaotsikko"/>
      </w:pPr>
      <w:bookmarkStart w:id="14" w:name="_Toc192525190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1A5389">
        <w:t>1</w:t>
      </w:r>
      <w:r>
        <w:fldChar w:fldCharType="end"/>
      </w:r>
      <w:r>
        <w:t xml:space="preserve">. </w:t>
      </w:r>
      <w:r w:rsidR="004C54D6">
        <w:t>Policy enabled</w:t>
      </w:r>
      <w:bookmarkEnd w:id="14"/>
    </w:p>
    <w:p w14:paraId="561F883D" w14:textId="518FE86F" w:rsidR="34E723DE" w:rsidRDefault="34E723DE" w:rsidP="32BC1A4D">
      <w:pPr>
        <w:pStyle w:val="Otsikko1"/>
      </w:pPr>
      <w:bookmarkStart w:id="15" w:name="_Toc192525184"/>
      <w:r>
        <w:t>WSUS</w:t>
      </w:r>
      <w:bookmarkEnd w:id="15"/>
    </w:p>
    <w:p w14:paraId="247F227C" w14:textId="7C1DA671" w:rsidR="34E723DE" w:rsidRDefault="34E723DE" w:rsidP="063304CB">
      <w:r>
        <w:t xml:space="preserve">Suoritimme </w:t>
      </w:r>
      <w:proofErr w:type="spellStart"/>
      <w:r>
        <w:t>gpupdate</w:t>
      </w:r>
      <w:proofErr w:type="spellEnd"/>
      <w:r>
        <w:t xml:space="preserve"> /</w:t>
      </w:r>
      <w:proofErr w:type="spellStart"/>
      <w:r>
        <w:t>force</w:t>
      </w:r>
      <w:proofErr w:type="spellEnd"/>
      <w:r>
        <w:t xml:space="preserve"> -komennon ensin WS01-työasemalle</w:t>
      </w:r>
      <w:r w:rsidR="00E12A6C">
        <w:t xml:space="preserve"> (ks. kuvio 2)</w:t>
      </w:r>
      <w:r>
        <w:t xml:space="preserve">. Tämän jälkeen tarkistimme Windows Updaten päivitykset, jonka jälkeen WS01 ilmestyi WSUS </w:t>
      </w:r>
      <w:proofErr w:type="spellStart"/>
      <w:r>
        <w:t>computer</w:t>
      </w:r>
      <w:r w:rsidR="6F092263">
        <w:t>s</w:t>
      </w:r>
      <w:proofErr w:type="spellEnd"/>
      <w:r w:rsidR="6F092263">
        <w:t>-</w:t>
      </w:r>
      <w:r>
        <w:t>listaan.</w:t>
      </w:r>
      <w:r w:rsidR="04B1E352">
        <w:t xml:space="preserve"> Laitoimme koneen ryhmään “</w:t>
      </w:r>
      <w:proofErr w:type="spellStart"/>
      <w:r w:rsidR="04B1E352">
        <w:t>Workstations</w:t>
      </w:r>
      <w:proofErr w:type="spellEnd"/>
      <w:r w:rsidR="04B1E352">
        <w:t xml:space="preserve">” (ks. </w:t>
      </w:r>
      <w:r w:rsidR="00E12A6C">
        <w:t>k</w:t>
      </w:r>
      <w:r w:rsidR="04B1E352">
        <w:t>uvio</w:t>
      </w:r>
      <w:r w:rsidR="00A676AF">
        <w:t xml:space="preserve"> </w:t>
      </w:r>
      <w:r w:rsidR="00E12A6C">
        <w:t>3</w:t>
      </w:r>
      <w:r w:rsidR="04B1E352">
        <w:t>)</w:t>
      </w:r>
      <w:r w:rsidR="009452EC">
        <w:t xml:space="preserve">. </w:t>
      </w:r>
      <w:r w:rsidR="006B57B3">
        <w:t>Teimme samat vaiheet myös palvelimille ja saimme lisätty SRV01-palvelimen listaan (ks. kuvio 4).</w:t>
      </w:r>
    </w:p>
    <w:p w14:paraId="068F0C99" w14:textId="447AAFF3" w:rsidR="32BC1A4D" w:rsidRDefault="32BC1A4D" w:rsidP="32BC1A4D"/>
    <w:p w14:paraId="1718CD00" w14:textId="77777777" w:rsidR="008E1577" w:rsidRDefault="008E1577" w:rsidP="008E1577">
      <w:pPr>
        <w:keepNext/>
      </w:pPr>
      <w:r w:rsidRPr="008E1577">
        <w:rPr>
          <w:noProof/>
        </w:rPr>
        <w:lastRenderedPageBreak/>
        <w:drawing>
          <wp:inline distT="0" distB="0" distL="0" distR="0" wp14:anchorId="2296DC27" wp14:editId="0A4F54FF">
            <wp:extent cx="6120130" cy="3090545"/>
            <wp:effectExtent l="0" t="0" r="0" b="0"/>
            <wp:docPr id="11461813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8131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BE3C0" w14:textId="7EE22AF3" w:rsidR="00763B45" w:rsidRPr="00336E81" w:rsidRDefault="008E1577" w:rsidP="008E1577">
      <w:pPr>
        <w:pStyle w:val="Kuvaotsikko"/>
        <w:rPr>
          <w:lang w:val="en-GB"/>
        </w:rPr>
      </w:pPr>
      <w:bookmarkStart w:id="16" w:name="_Toc192525191"/>
      <w:r w:rsidRPr="00336E81">
        <w:rPr>
          <w:lang w:val="en-GB"/>
        </w:rPr>
        <w:t xml:space="preserve">Kuvio </w:t>
      </w:r>
      <w:r>
        <w:fldChar w:fldCharType="begin"/>
      </w:r>
      <w:r w:rsidRPr="00336E81">
        <w:rPr>
          <w:lang w:val="en-GB"/>
        </w:rPr>
        <w:instrText xml:space="preserve"> SEQ Kuvio \* ARABIC </w:instrText>
      </w:r>
      <w:r>
        <w:fldChar w:fldCharType="separate"/>
      </w:r>
      <w:r w:rsidR="001A5389">
        <w:rPr>
          <w:lang w:val="en-GB"/>
        </w:rPr>
        <w:t>2</w:t>
      </w:r>
      <w:r>
        <w:fldChar w:fldCharType="end"/>
      </w:r>
      <w:r w:rsidRPr="00336E81">
        <w:rPr>
          <w:lang w:val="en-GB"/>
        </w:rPr>
        <w:t>.</w:t>
      </w:r>
      <w:r w:rsidR="00DB0DDC" w:rsidRPr="00336E81">
        <w:rPr>
          <w:lang w:val="en-GB"/>
        </w:rPr>
        <w:t xml:space="preserve"> gpu</w:t>
      </w:r>
      <w:r w:rsidR="00EE49C6" w:rsidRPr="00336E81">
        <w:rPr>
          <w:lang w:val="en-GB"/>
        </w:rPr>
        <w:t>pdate/force</w:t>
      </w:r>
      <w:r w:rsidR="00336E81" w:rsidRPr="00336E81">
        <w:rPr>
          <w:lang w:val="en-GB"/>
        </w:rPr>
        <w:t xml:space="preserve"> ws01:l</w:t>
      </w:r>
      <w:r w:rsidR="00336E81">
        <w:rPr>
          <w:lang w:val="en-GB"/>
        </w:rPr>
        <w:t>lä</w:t>
      </w:r>
      <w:bookmarkEnd w:id="16"/>
    </w:p>
    <w:p w14:paraId="15AF4D37" w14:textId="77777777" w:rsidR="00A41149" w:rsidRDefault="2A248CDB" w:rsidP="00A41149">
      <w:pPr>
        <w:keepNext/>
      </w:pPr>
      <w:r>
        <w:rPr>
          <w:noProof/>
        </w:rPr>
        <w:drawing>
          <wp:inline distT="0" distB="0" distL="0" distR="0" wp14:anchorId="599AE3E6" wp14:editId="5BB6B589">
            <wp:extent cx="5634000" cy="2981325"/>
            <wp:effectExtent l="0" t="0" r="0" b="0"/>
            <wp:docPr id="239175172" name="Picture 239175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4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86F4F" w14:textId="38384F82" w:rsidR="076BEBE1" w:rsidRDefault="00A41149" w:rsidP="183BA41C">
      <w:pPr>
        <w:pStyle w:val="Kuvaotsikko"/>
        <w:rPr>
          <w:lang w:val="en-US"/>
        </w:rPr>
      </w:pPr>
      <w:bookmarkStart w:id="17" w:name="_Toc192525192"/>
      <w:r w:rsidRPr="0008764F">
        <w:rPr>
          <w:lang w:val="en-US"/>
        </w:rPr>
        <w:t xml:space="preserve">Kuvio </w:t>
      </w:r>
      <w:r>
        <w:fldChar w:fldCharType="begin"/>
      </w:r>
      <w:r w:rsidRPr="0008764F">
        <w:rPr>
          <w:lang w:val="en-US"/>
        </w:rPr>
        <w:instrText xml:space="preserve"> SEQ Kuvio \* ARABIC </w:instrText>
      </w:r>
      <w:r>
        <w:fldChar w:fldCharType="separate"/>
      </w:r>
      <w:r w:rsidR="001A5389">
        <w:rPr>
          <w:lang w:val="en-US"/>
        </w:rPr>
        <w:t>3</w:t>
      </w:r>
      <w:r>
        <w:fldChar w:fldCharType="end"/>
      </w:r>
      <w:r w:rsidRPr="0008764F">
        <w:rPr>
          <w:lang w:val="en-US"/>
        </w:rPr>
        <w:t>.</w:t>
      </w:r>
      <w:r w:rsidR="29EA9924" w:rsidRPr="0008764F">
        <w:rPr>
          <w:lang w:val="en-US"/>
        </w:rPr>
        <w:t xml:space="preserve"> Set Computer Group Membership</w:t>
      </w:r>
      <w:bookmarkEnd w:id="17"/>
    </w:p>
    <w:p w14:paraId="77288A64" w14:textId="77777777" w:rsidR="009452EC" w:rsidRDefault="001763FE" w:rsidP="009452EC">
      <w:pPr>
        <w:keepNext/>
      </w:pPr>
      <w:r>
        <w:rPr>
          <w:noProof/>
        </w:rPr>
        <w:lastRenderedPageBreak/>
        <w:drawing>
          <wp:inline distT="0" distB="0" distL="0" distR="0" wp14:anchorId="667A8932" wp14:editId="28F6C0AD">
            <wp:extent cx="6120130" cy="996950"/>
            <wp:effectExtent l="0" t="0" r="0" b="0"/>
            <wp:docPr id="368406583" name="Kuva 1" descr="Kuva, joka sisältää kohteen teksti, ohjelmisto, kuvakaappaus, Verkkosivusto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06583" name="Kuva 1" descr="Kuva, joka sisältää kohteen teksti, ohjelmisto, kuvakaappaus, Verkkosivusto&#10;&#10;Tekoälyn generoima sisältö voi olla virheellistä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683BE" w14:textId="5B561188" w:rsidR="001763FE" w:rsidRPr="003A5026" w:rsidRDefault="009452EC" w:rsidP="009452EC">
      <w:pPr>
        <w:pStyle w:val="Kuvaotsikko"/>
      </w:pPr>
      <w:bookmarkStart w:id="18" w:name="_Toc192525193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1A5389">
        <w:t>4</w:t>
      </w:r>
      <w:r>
        <w:fldChar w:fldCharType="end"/>
      </w:r>
      <w:r>
        <w:t>. Myös srv01 näkyy listassa</w:t>
      </w:r>
      <w:bookmarkEnd w:id="18"/>
    </w:p>
    <w:p w14:paraId="68878B9C" w14:textId="77777777" w:rsidR="002D4169" w:rsidRPr="003A5026" w:rsidRDefault="002D4169" w:rsidP="001763FE"/>
    <w:p w14:paraId="5EF74F14" w14:textId="69380079" w:rsidR="2818B4D7" w:rsidRDefault="320B3FF6" w:rsidP="64B181E5">
      <w:pPr>
        <w:pStyle w:val="Otsikko2"/>
      </w:pPr>
      <w:bookmarkStart w:id="19" w:name="_Toc192525185"/>
      <w:r>
        <w:t>Synkronointi</w:t>
      </w:r>
      <w:bookmarkEnd w:id="19"/>
    </w:p>
    <w:p w14:paraId="593BD772" w14:textId="1217A2EF" w:rsidR="440D345E" w:rsidRDefault="320B3FF6" w:rsidP="440D345E">
      <w:r>
        <w:t xml:space="preserve">WSUS piti synkronoida, joten teimme sen. Aluksi synkronointeja oli kolme (ks. </w:t>
      </w:r>
      <w:r w:rsidR="00FE3F03">
        <w:t>k</w:t>
      </w:r>
      <w:r>
        <w:t>uvio</w:t>
      </w:r>
      <w:r w:rsidR="00FE3F03">
        <w:t xml:space="preserve"> </w:t>
      </w:r>
      <w:r w:rsidR="006B57B3">
        <w:t>5</w:t>
      </w:r>
      <w:r>
        <w:t xml:space="preserve">).  Kun synkronointi oli valmis, synkronointeja oli viisi (ks. </w:t>
      </w:r>
      <w:r w:rsidR="00FE3F03">
        <w:t>k</w:t>
      </w:r>
      <w:r>
        <w:t>uvio</w:t>
      </w:r>
      <w:r w:rsidR="00FE3F03">
        <w:t xml:space="preserve"> </w:t>
      </w:r>
      <w:r w:rsidR="006B57B3">
        <w:t>6</w:t>
      </w:r>
      <w:r>
        <w:t>).</w:t>
      </w:r>
    </w:p>
    <w:p w14:paraId="68B302BA" w14:textId="77777777" w:rsidR="009A523D" w:rsidRDefault="009A523D" w:rsidP="009A523D">
      <w:pPr>
        <w:keepNext/>
      </w:pPr>
      <w:r w:rsidRPr="009A523D">
        <w:rPr>
          <w:noProof/>
        </w:rPr>
        <w:drawing>
          <wp:inline distT="0" distB="0" distL="0" distR="0" wp14:anchorId="6F05EE0A" wp14:editId="41F865D4">
            <wp:extent cx="6120130" cy="3235960"/>
            <wp:effectExtent l="0" t="0" r="0" b="2540"/>
            <wp:docPr id="2960929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9292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CD1FF" w14:textId="3BD638E9" w:rsidR="009A523D" w:rsidRPr="009A523D" w:rsidRDefault="009A523D" w:rsidP="009A523D">
      <w:pPr>
        <w:pStyle w:val="Kuvaotsikko"/>
      </w:pPr>
      <w:bookmarkStart w:id="20" w:name="_Toc192525194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1A5389">
        <w:t>5</w:t>
      </w:r>
      <w:r>
        <w:fldChar w:fldCharType="end"/>
      </w:r>
      <w:r w:rsidR="267EDEB9">
        <w:t>. Synkronointi aloitettu</w:t>
      </w:r>
      <w:bookmarkEnd w:id="20"/>
    </w:p>
    <w:p w14:paraId="12357CB1" w14:textId="77777777" w:rsidR="0008764F" w:rsidRDefault="5B485566" w:rsidP="0008764F">
      <w:pPr>
        <w:keepNext/>
      </w:pPr>
      <w:r>
        <w:rPr>
          <w:noProof/>
        </w:rPr>
        <w:lastRenderedPageBreak/>
        <w:drawing>
          <wp:inline distT="0" distB="0" distL="0" distR="0" wp14:anchorId="2E27FA18" wp14:editId="247CB10E">
            <wp:extent cx="6047619" cy="1700893"/>
            <wp:effectExtent l="0" t="0" r="0" b="0"/>
            <wp:docPr id="1268630335" name="Picture 1268630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7619" cy="1700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E7A91" w14:textId="0391FD47" w:rsidR="4D47FB66" w:rsidRDefault="0008764F" w:rsidP="40A949AF">
      <w:pPr>
        <w:pStyle w:val="Kuvaotsikko"/>
      </w:pPr>
      <w:bookmarkStart w:id="21" w:name="_Toc192525195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1A5389">
        <w:t>6</w:t>
      </w:r>
      <w:r>
        <w:fldChar w:fldCharType="end"/>
      </w:r>
      <w:r>
        <w:t xml:space="preserve">. </w:t>
      </w:r>
      <w:r w:rsidRPr="00421F29">
        <w:t>Synkronointi päättynyt</w:t>
      </w:r>
      <w:bookmarkEnd w:id="21"/>
    </w:p>
    <w:p w14:paraId="760C7577" w14:textId="0D2804E3" w:rsidR="7355CF0E" w:rsidRDefault="5B485566" w:rsidP="24DE1657">
      <w:pPr>
        <w:pStyle w:val="Otsikko2"/>
      </w:pPr>
      <w:bookmarkStart w:id="22" w:name="_Toc192525186"/>
      <w:r>
        <w:t>Päivityksien salliminen</w:t>
      </w:r>
      <w:bookmarkEnd w:id="22"/>
    </w:p>
    <w:p w14:paraId="09D0812A" w14:textId="27255DF7" w:rsidR="1EAACD1B" w:rsidRDefault="3DAA17E8" w:rsidP="1EAACD1B">
      <w:r>
        <w:t>Synkronoinnin jälkeen saatavilla olevien päivityksien listasta valitsimme kaksi uusinta ja sallimme nämä</w:t>
      </w:r>
      <w:r w:rsidR="5276815D">
        <w:t xml:space="preserve">. Valitsimme mille ryhmälle päivitys pitää hyväksyä (ks. </w:t>
      </w:r>
      <w:r w:rsidR="00FE3F03">
        <w:t>k</w:t>
      </w:r>
      <w:r w:rsidR="5276815D">
        <w:t>uvio</w:t>
      </w:r>
      <w:r w:rsidR="00FE3F03">
        <w:t xml:space="preserve"> </w:t>
      </w:r>
      <w:r w:rsidR="006B57B3">
        <w:t>7</w:t>
      </w:r>
      <w:r w:rsidR="5276815D">
        <w:t xml:space="preserve">) ja päivityksen hyväksyminen onnistui (ks. </w:t>
      </w:r>
      <w:r w:rsidR="00FE3F03">
        <w:t>k</w:t>
      </w:r>
      <w:r w:rsidR="5276815D">
        <w:t>uvio</w:t>
      </w:r>
      <w:r w:rsidR="00FE3F03">
        <w:t xml:space="preserve"> </w:t>
      </w:r>
      <w:r w:rsidR="006B57B3">
        <w:t>8</w:t>
      </w:r>
      <w:r w:rsidR="5276815D">
        <w:t>).</w:t>
      </w:r>
    </w:p>
    <w:p w14:paraId="38255FD7" w14:textId="77777777" w:rsidR="002A42E6" w:rsidRDefault="35113C73" w:rsidP="002A42E6">
      <w:pPr>
        <w:keepNext/>
      </w:pPr>
      <w:r>
        <w:rPr>
          <w:noProof/>
        </w:rPr>
        <w:drawing>
          <wp:inline distT="0" distB="0" distL="0" distR="0" wp14:anchorId="779F2F87" wp14:editId="4FF83914">
            <wp:extent cx="5912482" cy="2352675"/>
            <wp:effectExtent l="0" t="0" r="0" b="0"/>
            <wp:docPr id="1912080877" name="Picture 19120808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2482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2E906" w14:textId="5E283797" w:rsidR="7175D465" w:rsidRDefault="002A42E6" w:rsidP="002A42E6">
      <w:pPr>
        <w:pStyle w:val="Kuvaotsikko"/>
      </w:pPr>
      <w:bookmarkStart w:id="23" w:name="_Toc192525196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1A5389">
        <w:t>7</w:t>
      </w:r>
      <w:r>
        <w:fldChar w:fldCharType="end"/>
      </w:r>
      <w:r w:rsidR="4BFB5174">
        <w:t>.  Päivityksen hyväksyminen</w:t>
      </w:r>
      <w:bookmarkEnd w:id="23"/>
    </w:p>
    <w:p w14:paraId="4EF2D312" w14:textId="77777777" w:rsidR="0008764F" w:rsidRDefault="35113C73" w:rsidP="0008764F">
      <w:pPr>
        <w:keepNext/>
      </w:pPr>
      <w:r>
        <w:rPr>
          <w:noProof/>
        </w:rPr>
        <w:lastRenderedPageBreak/>
        <w:drawing>
          <wp:inline distT="0" distB="0" distL="0" distR="0" wp14:anchorId="3CA5BF3A" wp14:editId="3CEDFED4">
            <wp:extent cx="5996442" cy="2486025"/>
            <wp:effectExtent l="0" t="0" r="0" b="0"/>
            <wp:docPr id="1532498292" name="Picture 1532498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249829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6442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D71FE" w14:textId="38E16016" w:rsidR="37B97F85" w:rsidRDefault="0008764F" w:rsidP="0008764F">
      <w:pPr>
        <w:pStyle w:val="Kuvaotsikko"/>
      </w:pPr>
      <w:bookmarkStart w:id="24" w:name="_Toc192525197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1A5389">
        <w:t>8</w:t>
      </w:r>
      <w:r>
        <w:fldChar w:fldCharType="end"/>
      </w:r>
      <w:r>
        <w:t xml:space="preserve">. </w:t>
      </w:r>
      <w:r w:rsidRPr="007E2CC9">
        <w:t>Päivityksen hyväksyminen onnistui</w:t>
      </w:r>
      <w:bookmarkEnd w:id="24"/>
    </w:p>
    <w:p w14:paraId="2F1580A0" w14:textId="26BBF3D7" w:rsidR="00854C04" w:rsidRDefault="00A37B46">
      <w:pPr>
        <w:pStyle w:val="Otsikko1"/>
      </w:pPr>
      <w:bookmarkStart w:id="25" w:name="_Toc192525187"/>
      <w:r>
        <w:t>Extras</w:t>
      </w:r>
      <w:bookmarkEnd w:id="25"/>
    </w:p>
    <w:p w14:paraId="0E602857" w14:textId="12DA1C98" w:rsidR="00FE3F03" w:rsidRDefault="0028397B" w:rsidP="0028397B">
      <w:r w:rsidRPr="0028397B">
        <w:t>Teimme Windows Server Update Services (WSUS) -kokoonpanon, jotta päivitykset voidaan ladata ja asentaa automaattisesti. Ensimmäiseksi määritimme synkronointiaikataulun, jolloin WSUS hakee päivitykset Microsoft Update -palvelusta automaattisesti kerran päivässä</w:t>
      </w:r>
      <w:r w:rsidR="00884F2F">
        <w:t xml:space="preserve"> (ks. kuvio </w:t>
      </w:r>
      <w:r w:rsidR="006B57B3">
        <w:t>9</w:t>
      </w:r>
      <w:r w:rsidR="00884F2F">
        <w:t>)</w:t>
      </w:r>
      <w:r w:rsidRPr="0028397B">
        <w:t>.</w:t>
      </w:r>
      <w:r>
        <w:t xml:space="preserve"> </w:t>
      </w:r>
    </w:p>
    <w:p w14:paraId="65E65822" w14:textId="6FCE6510" w:rsidR="00FE3F03" w:rsidRDefault="0028397B" w:rsidP="0028397B">
      <w:r>
        <w:t xml:space="preserve">Tämän jälkeen </w:t>
      </w:r>
      <w:r w:rsidR="00484447">
        <w:t xml:space="preserve">konfiguroimme </w:t>
      </w:r>
      <w:r w:rsidR="00B1428E">
        <w:t>GPO-asetuksen</w:t>
      </w:r>
      <w:r w:rsidR="007A5FF8">
        <w:t xml:space="preserve">, jotta </w:t>
      </w:r>
      <w:r w:rsidR="006A4B17">
        <w:t xml:space="preserve">laitteet ladataan ja asennetaan päivitykset </w:t>
      </w:r>
      <w:r w:rsidR="00D142A6">
        <w:t>ajastetusti</w:t>
      </w:r>
      <w:r w:rsidR="00CB549A">
        <w:t xml:space="preserve"> ilman muita toimenpiteitä</w:t>
      </w:r>
      <w:r w:rsidR="00045A16">
        <w:t xml:space="preserve"> (ks. kuvio </w:t>
      </w:r>
      <w:r w:rsidR="006B57B3">
        <w:t>10</w:t>
      </w:r>
      <w:r w:rsidR="00045A16">
        <w:t>)</w:t>
      </w:r>
      <w:r w:rsidR="00CB549A">
        <w:t>.</w:t>
      </w:r>
      <w:r w:rsidR="00122380">
        <w:t xml:space="preserve"> </w:t>
      </w:r>
      <w:r w:rsidR="00FE3F03">
        <w:t xml:space="preserve">Viimeisenä </w:t>
      </w:r>
      <w:r w:rsidR="0088463F">
        <w:t xml:space="preserve">teimme WSUS uuden säännön </w:t>
      </w:r>
      <w:proofErr w:type="spellStart"/>
      <w:r w:rsidR="0088463F">
        <w:t>Automatic</w:t>
      </w:r>
      <w:proofErr w:type="spellEnd"/>
      <w:r w:rsidR="0088463F">
        <w:t xml:space="preserve"> </w:t>
      </w:r>
      <w:proofErr w:type="spellStart"/>
      <w:r w:rsidR="0088463F">
        <w:t>Approvals</w:t>
      </w:r>
      <w:proofErr w:type="spellEnd"/>
      <w:r w:rsidR="0088463F">
        <w:t xml:space="preserve"> -asetukselle, joka </w:t>
      </w:r>
      <w:r w:rsidR="00186844">
        <w:t>automaattisesti hyväksyy Windows 11 tai Windows Server 2019 päivitykset (ks. kuvio 1</w:t>
      </w:r>
      <w:r w:rsidR="006B57B3">
        <w:t>1</w:t>
      </w:r>
      <w:r w:rsidR="00186844">
        <w:t>).</w:t>
      </w:r>
    </w:p>
    <w:p w14:paraId="65B91C79" w14:textId="7B020B28" w:rsidR="00FE3F03" w:rsidRPr="0028397B" w:rsidRDefault="00FE3F03" w:rsidP="0028397B"/>
    <w:p w14:paraId="0437FEC6" w14:textId="77777777" w:rsidR="0008764F" w:rsidRDefault="00F66AA4" w:rsidP="0008764F">
      <w:pPr>
        <w:keepNext/>
      </w:pPr>
      <w:r>
        <w:rPr>
          <w:noProof/>
        </w:rPr>
        <w:lastRenderedPageBreak/>
        <w:drawing>
          <wp:inline distT="0" distB="0" distL="0" distR="0" wp14:anchorId="215D614B" wp14:editId="43BC2F6B">
            <wp:extent cx="4066390" cy="4502074"/>
            <wp:effectExtent l="0" t="0" r="0" b="9525"/>
            <wp:docPr id="1751597511" name="Kuva 1" descr="Kuva, joka sisältää kohteen teksti, elektroniikka, kuvakaappaus, näyttö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uva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6390" cy="450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ADD4D" w14:textId="1C4C6FE8" w:rsidR="003C0E21" w:rsidRDefault="0008764F" w:rsidP="0008764F">
      <w:pPr>
        <w:pStyle w:val="Kuvaotsikko"/>
      </w:pPr>
      <w:bookmarkStart w:id="26" w:name="_Toc192525198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1A5389">
        <w:t>9</w:t>
      </w:r>
      <w:r>
        <w:fldChar w:fldCharType="end"/>
      </w:r>
      <w:r>
        <w:t xml:space="preserve">. </w:t>
      </w:r>
      <w:r w:rsidRPr="001F1117">
        <w:t>Sync schedule</w:t>
      </w:r>
      <w:bookmarkEnd w:id="26"/>
    </w:p>
    <w:p w14:paraId="68CC102D" w14:textId="77777777" w:rsidR="0008764F" w:rsidRDefault="00DA119B" w:rsidP="0008764F">
      <w:pPr>
        <w:keepNext/>
      </w:pPr>
      <w:r>
        <w:rPr>
          <w:noProof/>
        </w:rPr>
        <w:lastRenderedPageBreak/>
        <w:drawing>
          <wp:inline distT="0" distB="0" distL="0" distR="0" wp14:anchorId="267DA1E4" wp14:editId="278D0BB1">
            <wp:extent cx="6120130" cy="5614670"/>
            <wp:effectExtent l="0" t="0" r="0" b="5080"/>
            <wp:docPr id="1238505376" name="Kuva 1" descr="Kuva, joka sisältää kohteen teksti, elektroniikka, kuvakaappaus, ohjelmisto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05376" name="Kuva 1" descr="Kuva, joka sisältää kohteen teksti, elektroniikka, kuvakaappaus, ohjelmisto&#10;&#10;Tekoälyn generoima sisältö voi olla virheellistä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1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092FC" w14:textId="00EACAA2" w:rsidR="003C0E21" w:rsidRDefault="0008764F" w:rsidP="0008764F">
      <w:pPr>
        <w:pStyle w:val="Kuvaotsikko"/>
      </w:pPr>
      <w:bookmarkStart w:id="27" w:name="_Toc192525199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1A5389">
        <w:t>10</w:t>
      </w:r>
      <w:r>
        <w:fldChar w:fldCharType="end"/>
      </w:r>
      <w:r>
        <w:t xml:space="preserve">. </w:t>
      </w:r>
      <w:r w:rsidRPr="00300DC0">
        <w:t>Automatic updates</w:t>
      </w:r>
      <w:bookmarkEnd w:id="27"/>
    </w:p>
    <w:p w14:paraId="221A490F" w14:textId="6EFD300D" w:rsidR="00DA119B" w:rsidRDefault="00DA119B" w:rsidP="003C0E21">
      <w:pPr>
        <w:pStyle w:val="Kuvaotsikko"/>
        <w:rPr>
          <w:lang w:val="en-US"/>
        </w:rPr>
      </w:pPr>
    </w:p>
    <w:p w14:paraId="1E25F7BC" w14:textId="77777777" w:rsidR="008B08CB" w:rsidRDefault="008B08CB" w:rsidP="008B08CB">
      <w:pPr>
        <w:keepNext/>
      </w:pPr>
      <w:r w:rsidRPr="008B08CB">
        <w:rPr>
          <w:noProof/>
          <w:lang w:val="en-US"/>
        </w:rPr>
        <w:lastRenderedPageBreak/>
        <w:drawing>
          <wp:inline distT="0" distB="0" distL="0" distR="0" wp14:anchorId="10AFB9AF" wp14:editId="73B15E0A">
            <wp:extent cx="6120130" cy="3742690"/>
            <wp:effectExtent l="0" t="0" r="0" b="0"/>
            <wp:docPr id="10653554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55452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6AF81" w14:textId="3C3718FD" w:rsidR="00DF24CC" w:rsidRPr="00567E42" w:rsidRDefault="008B08CB" w:rsidP="008B08CB">
      <w:pPr>
        <w:pStyle w:val="Kuvaotsikko"/>
        <w:rPr>
          <w:lang w:val="en-GB"/>
        </w:rPr>
      </w:pPr>
      <w:bookmarkStart w:id="28" w:name="_Toc192525200"/>
      <w:r w:rsidRPr="00567E42">
        <w:rPr>
          <w:lang w:val="en-GB"/>
        </w:rPr>
        <w:t xml:space="preserve">Kuvio </w:t>
      </w:r>
      <w:r>
        <w:fldChar w:fldCharType="begin"/>
      </w:r>
      <w:r w:rsidRPr="00567E42">
        <w:rPr>
          <w:lang w:val="en-GB"/>
        </w:rPr>
        <w:instrText xml:space="preserve"> SEQ Kuvio \* ARABIC </w:instrText>
      </w:r>
      <w:r>
        <w:fldChar w:fldCharType="separate"/>
      </w:r>
      <w:r w:rsidR="001A5389">
        <w:rPr>
          <w:lang w:val="en-GB"/>
        </w:rPr>
        <w:t>11</w:t>
      </w:r>
      <w:r>
        <w:fldChar w:fldCharType="end"/>
      </w:r>
      <w:r w:rsidR="00DB4689" w:rsidRPr="00567E42">
        <w:rPr>
          <w:lang w:val="en-GB"/>
        </w:rPr>
        <w:t xml:space="preserve">. </w:t>
      </w:r>
      <w:r w:rsidR="00C62139" w:rsidRPr="00567E42">
        <w:rPr>
          <w:lang w:val="en-GB"/>
        </w:rPr>
        <w:t xml:space="preserve">Automatic </w:t>
      </w:r>
      <w:r w:rsidR="009B767C" w:rsidRPr="00567E42">
        <w:rPr>
          <w:lang w:val="en-GB"/>
        </w:rPr>
        <w:t>approvals</w:t>
      </w:r>
      <w:r w:rsidR="00567E42" w:rsidRPr="00567E42">
        <w:rPr>
          <w:lang w:val="en-GB"/>
        </w:rPr>
        <w:t xml:space="preserve"> for</w:t>
      </w:r>
      <w:r w:rsidR="00567E42">
        <w:rPr>
          <w:lang w:val="en-GB"/>
        </w:rPr>
        <w:t xml:space="preserve"> updates</w:t>
      </w:r>
      <w:bookmarkEnd w:id="28"/>
    </w:p>
    <w:p w14:paraId="0544350B" w14:textId="62B6D000" w:rsidR="00654144" w:rsidRDefault="2DEABC1E" w:rsidP="00654144">
      <w:pPr>
        <w:pStyle w:val="Otsikko1"/>
      </w:pPr>
      <w:bookmarkStart w:id="29" w:name="_Toc192525188"/>
      <w:r>
        <w:t>Pohdinta</w:t>
      </w:r>
      <w:bookmarkEnd w:id="29"/>
    </w:p>
    <w:p w14:paraId="529C1604" w14:textId="168E1C12" w:rsidR="000F5D29" w:rsidRPr="00186844" w:rsidRDefault="000F5D29" w:rsidP="000F5D29">
      <w:r w:rsidRPr="003E5D99">
        <w:t xml:space="preserve">Opimme, että WSUS </w:t>
      </w:r>
      <w:r w:rsidR="003E5D99" w:rsidRPr="003E5D99">
        <w:t>o</w:t>
      </w:r>
      <w:r w:rsidR="003E5D99">
        <w:t>n tärkeä osa päivitysten</w:t>
      </w:r>
      <w:r w:rsidR="004B5BA7">
        <w:t xml:space="preserve"> käyttöönottoa ja hallintaa. Sen avulla voidaan</w:t>
      </w:r>
      <w:r w:rsidR="00656B7C">
        <w:t xml:space="preserve"> määrittää</w:t>
      </w:r>
      <w:r w:rsidR="00713BD7">
        <w:t xml:space="preserve">, miten ja mitkä päivitykset asennetaan automaattisesti. </w:t>
      </w:r>
      <w:r w:rsidR="008D6681">
        <w:t>Oikeiden päivitysten valinta on tärkeää</w:t>
      </w:r>
      <w:r w:rsidR="00C63A98">
        <w:t xml:space="preserve"> ja on hyvä huomioida, ettei kaikkia päivityksiä kannata asentaa kerrall</w:t>
      </w:r>
      <w:r w:rsidR="005705E5">
        <w:t>a</w:t>
      </w:r>
      <w:r w:rsidR="00C63A98">
        <w:t>a</w:t>
      </w:r>
      <w:r w:rsidR="005705E5">
        <w:t>n</w:t>
      </w:r>
      <w:r w:rsidR="00E850A9">
        <w:t xml:space="preserve">, sillä </w:t>
      </w:r>
      <w:r w:rsidR="00616931">
        <w:t>asennus voi kestää</w:t>
      </w:r>
      <w:r w:rsidR="00F032B7">
        <w:t xml:space="preserve"> hyvinkin pitkään tai </w:t>
      </w:r>
      <w:r w:rsidR="0089282C">
        <w:t>aiheuttaa päivitysten epäonnistumisen.</w:t>
      </w:r>
    </w:p>
    <w:p w14:paraId="02EB378F" w14:textId="45F23323" w:rsidR="00BC1473" w:rsidRDefault="00BC1473" w:rsidP="001F6724">
      <w:bookmarkStart w:id="30" w:name="_Toc428542261"/>
      <w:bookmarkStart w:id="31" w:name="_Toc428799800"/>
      <w:bookmarkStart w:id="32" w:name="_Toc430675200"/>
      <w:bookmarkStart w:id="33" w:name="_Toc430768000"/>
      <w:bookmarkStart w:id="34" w:name="_Toc527546213"/>
      <w:bookmarkStart w:id="35" w:name="_Toc17205374"/>
      <w:r>
        <w:br w:type="page"/>
      </w:r>
    </w:p>
    <w:p w14:paraId="66EFCFB7" w14:textId="77777777" w:rsidR="00AC0315" w:rsidRPr="00C4046E" w:rsidRDefault="00AC0315" w:rsidP="00A46B18">
      <w:pPr>
        <w:pStyle w:val="LhteetOtsikko"/>
        <w:rPr>
          <w:lang w:val="en-US"/>
        </w:rPr>
      </w:pPr>
      <w:bookmarkStart w:id="36" w:name="_Toc52971250"/>
      <w:bookmarkStart w:id="37" w:name="_Toc52971609"/>
      <w:bookmarkStart w:id="38" w:name="_Toc58338875"/>
      <w:bookmarkStart w:id="39" w:name="_Toc63413622"/>
      <w:bookmarkStart w:id="40" w:name="_Toc192525189"/>
      <w:r w:rsidRPr="00C4046E">
        <w:rPr>
          <w:lang w:val="en-US"/>
        </w:rPr>
        <w:lastRenderedPageBreak/>
        <w:t>Lähteet</w:t>
      </w:r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</w:p>
    <w:p w14:paraId="72A3D3EC" w14:textId="430DD13B" w:rsidR="00AB2429" w:rsidRPr="005C4F40" w:rsidRDefault="00643262" w:rsidP="00804294">
      <w:pPr>
        <w:pStyle w:val="Lhdeluettelo"/>
      </w:pPr>
      <w:r w:rsidRPr="00643262">
        <w:rPr>
          <w:lang w:val="en-US"/>
        </w:rPr>
        <w:t xml:space="preserve">Yasar, </w:t>
      </w:r>
      <w:r>
        <w:rPr>
          <w:lang w:val="en-US"/>
        </w:rPr>
        <w:t xml:space="preserve">K. </w:t>
      </w:r>
      <w:proofErr w:type="spellStart"/>
      <w:r>
        <w:rPr>
          <w:lang w:val="en-US"/>
        </w:rPr>
        <w:t>N.d</w:t>
      </w:r>
      <w:proofErr w:type="spellEnd"/>
      <w:r>
        <w:rPr>
          <w:lang w:val="en-US"/>
        </w:rPr>
        <w:t xml:space="preserve"> </w:t>
      </w:r>
      <w:r w:rsidR="00CD14F0" w:rsidRPr="00CD14F0">
        <w:rPr>
          <w:lang w:val="en-US"/>
        </w:rPr>
        <w:t>Windows Server Update Services (WSUS)</w:t>
      </w:r>
      <w:r w:rsidR="00CD14F0">
        <w:rPr>
          <w:lang w:val="en-US"/>
        </w:rPr>
        <w:t xml:space="preserve">. </w:t>
      </w:r>
      <w:r w:rsidR="003A5026" w:rsidRPr="00C4046E">
        <w:t xml:space="preserve">Techtarget. </w:t>
      </w:r>
      <w:r w:rsidR="00CD14F0" w:rsidRPr="00CD14F0">
        <w:t xml:space="preserve">Viitattu </w:t>
      </w:r>
      <w:r w:rsidR="00CD14F0">
        <w:t>10.3.2025.</w:t>
      </w:r>
      <w:r>
        <w:t xml:space="preserve"> </w:t>
      </w:r>
      <w:hyperlink r:id="rId24" w:history="1">
        <w:r w:rsidR="000B3219" w:rsidRPr="00350933">
          <w:rPr>
            <w:rStyle w:val="Hyperlinkki"/>
          </w:rPr>
          <w:t>https://www.techtarget.com/searchwindowsserver/definition/Windows-Server-Update-Services-WSUS</w:t>
        </w:r>
      </w:hyperlink>
      <w:r w:rsidRPr="00CD14F0">
        <w:t>.</w:t>
      </w:r>
    </w:p>
    <w:sectPr w:rsidR="00AB2429" w:rsidRPr="005C4F40" w:rsidSect="0058148B">
      <w:headerReference w:type="even" r:id="rId25"/>
      <w:headerReference w:type="default" r:id="rId26"/>
      <w:headerReference w:type="first" r:id="rId27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D0376" w14:textId="77777777" w:rsidR="00FA1584" w:rsidRDefault="00FA1584" w:rsidP="00520772">
      <w:pPr>
        <w:spacing w:after="0" w:line="240" w:lineRule="auto"/>
      </w:pPr>
      <w:r>
        <w:separator/>
      </w:r>
    </w:p>
    <w:p w14:paraId="4DEA68EF" w14:textId="77777777" w:rsidR="00FA1584" w:rsidRDefault="00FA1584"/>
    <w:p w14:paraId="34C872F7" w14:textId="77777777" w:rsidR="00FA1584" w:rsidRDefault="00FA1584"/>
  </w:endnote>
  <w:endnote w:type="continuationSeparator" w:id="0">
    <w:p w14:paraId="5BCDBDE9" w14:textId="77777777" w:rsidR="00FA1584" w:rsidRDefault="00FA1584" w:rsidP="00520772">
      <w:pPr>
        <w:spacing w:after="0" w:line="240" w:lineRule="auto"/>
      </w:pPr>
      <w:r>
        <w:continuationSeparator/>
      </w:r>
    </w:p>
    <w:p w14:paraId="7EFB89BA" w14:textId="77777777" w:rsidR="00FA1584" w:rsidRDefault="00FA1584"/>
    <w:p w14:paraId="12DFAEF7" w14:textId="77777777" w:rsidR="00FA1584" w:rsidRDefault="00FA1584"/>
  </w:endnote>
  <w:endnote w:type="continuationNotice" w:id="1">
    <w:p w14:paraId="27383B56" w14:textId="77777777" w:rsidR="00FA1584" w:rsidRDefault="00FA158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61E4C" w14:textId="77777777" w:rsidR="00A67A4F" w:rsidRDefault="00A67A4F">
    <w:pPr>
      <w:pStyle w:val="Alatunniste"/>
      <w:rPr>
        <w:noProof/>
      </w:rPr>
    </w:pPr>
  </w:p>
  <w:p w14:paraId="44EAFD9C" w14:textId="77777777" w:rsidR="00A67A4F" w:rsidRDefault="00A67A4F">
    <w:pPr>
      <w:pStyle w:val="Alatunniste"/>
      <w:rPr>
        <w:noProof/>
      </w:rPr>
    </w:pPr>
  </w:p>
  <w:p w14:paraId="4B94D5A5" w14:textId="77777777" w:rsidR="00A67A4F" w:rsidRDefault="00A67A4F">
    <w:pPr>
      <w:pStyle w:val="Alatunniste"/>
      <w:rPr>
        <w:noProof/>
      </w:rPr>
    </w:pPr>
  </w:p>
  <w:p w14:paraId="3DEEC669" w14:textId="77777777" w:rsidR="00A67A4F" w:rsidRDefault="00A67A4F">
    <w:pPr>
      <w:pStyle w:val="Alatunniste"/>
      <w:rPr>
        <w:noProof/>
      </w:rPr>
    </w:pPr>
  </w:p>
  <w:p w14:paraId="3656B9AB" w14:textId="77777777" w:rsidR="00A67A4F" w:rsidRDefault="00A67A4F" w:rsidP="008E1D38">
    <w:pPr>
      <w:pStyle w:val="Alatunniste"/>
      <w:ind w:left="1134"/>
    </w:pPr>
    <w:r>
      <w:rPr>
        <w:noProof/>
      </w:rPr>
      <w:drawing>
        <wp:inline distT="0" distB="0" distL="0" distR="0" wp14:anchorId="72695D34" wp14:editId="4F299870">
          <wp:extent cx="3160800" cy="403011"/>
          <wp:effectExtent l="0" t="0" r="1905" b="0"/>
          <wp:docPr id="10" name="Kuva 10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Kuva 10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C183D7F6-B498-43B3-948B-1728B52AA6E4}">
                        <adec:decorative xmlns="" xmlns:o="urn:schemas-microsoft-com:office:office" xmlns:v="urn:schemas-microsoft-com:vml" xmlns:w10="urn:schemas-microsoft-com:office:word" xmlns:w="http://schemas.openxmlformats.org/wordprocessingml/2006/main" xmlns:adec="http://schemas.microsoft.com/office/drawing/2017/decorative" xmlns:arto="http://schemas.microsoft.com/office/word/2006/arto" val="1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60800" cy="4030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F545A" w14:textId="77777777" w:rsidR="00FA1584" w:rsidRDefault="00FA1584" w:rsidP="00520772">
      <w:pPr>
        <w:spacing w:after="0" w:line="240" w:lineRule="auto"/>
      </w:pPr>
      <w:r>
        <w:separator/>
      </w:r>
    </w:p>
    <w:p w14:paraId="21D3C0FC" w14:textId="77777777" w:rsidR="00FA1584" w:rsidRDefault="00FA1584"/>
    <w:p w14:paraId="539F578A" w14:textId="77777777" w:rsidR="00FA1584" w:rsidRDefault="00FA1584"/>
  </w:footnote>
  <w:footnote w:type="continuationSeparator" w:id="0">
    <w:p w14:paraId="284FB322" w14:textId="77777777" w:rsidR="00FA1584" w:rsidRDefault="00FA1584" w:rsidP="00520772">
      <w:pPr>
        <w:spacing w:after="0" w:line="240" w:lineRule="auto"/>
      </w:pPr>
      <w:r>
        <w:continuationSeparator/>
      </w:r>
    </w:p>
    <w:p w14:paraId="1497F6B9" w14:textId="77777777" w:rsidR="00FA1584" w:rsidRDefault="00FA1584"/>
    <w:p w14:paraId="24E0C2BE" w14:textId="77777777" w:rsidR="00FA1584" w:rsidRDefault="00FA1584"/>
  </w:footnote>
  <w:footnote w:type="continuationNotice" w:id="1">
    <w:p w14:paraId="3A600ADE" w14:textId="77777777" w:rsidR="00FA1584" w:rsidRDefault="00FA158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A2CD1" w14:textId="77777777" w:rsidR="00A67A4F" w:rsidRDefault="00A67A4F" w:rsidP="00520772">
    <w:pPr>
      <w:pStyle w:val="Yltunniste"/>
      <w:ind w:left="1276"/>
    </w:pPr>
    <w:r>
      <w:rPr>
        <w:noProof/>
        <w:lang w:eastAsia="fi-FI"/>
      </w:rPr>
      <w:drawing>
        <wp:inline distT="0" distB="0" distL="0" distR="0" wp14:anchorId="0B1FFBEB" wp14:editId="65102EAD">
          <wp:extent cx="2088000" cy="1044111"/>
          <wp:effectExtent l="0" t="0" r="0" b="0"/>
          <wp:docPr id="7" name="Kuva 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Kuva 1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8000" cy="10441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lang w:eastAsia="fi-FI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38DB878D" wp14:editId="58EC0ADB">
              <wp:simplePos x="0" y="0"/>
              <wp:positionH relativeFrom="column">
                <wp:posOffset>0</wp:posOffset>
              </wp:positionH>
              <wp:positionV relativeFrom="paragraph">
                <wp:posOffset>1270</wp:posOffset>
              </wp:positionV>
              <wp:extent cx="342900" cy="9258300"/>
              <wp:effectExtent l="0" t="0" r="0" b="0"/>
              <wp:wrapNone/>
              <wp:docPr id="3" name="Suorakulmio 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42900" cy="9258300"/>
                      </a:xfrm>
                      <a:prstGeom prst="rect">
                        <a:avLst/>
                      </a:prstGeom>
                      <a:solidFill>
                        <a:srgbClr val="0D004C"/>
                      </a:solidFill>
                      <a:ln>
                        <a:noFill/>
                      </a:ln>
                      <a:effectLst/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6A07C1C" id="Suorakulmio 4" o:spid="_x0000_s1026" alt="&quot;&quot;" style="position:absolute;margin-left:0;margin-top:.1pt;width:27pt;height:729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" fillcolor="#0d004c" stroked="f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28261" w14:textId="77777777" w:rsidR="00BE7BF8" w:rsidRDefault="00BE7BF8">
    <w:pPr>
      <w:pStyle w:val="Yltunnis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8561557"/>
      <w:docPartObj>
        <w:docPartGallery w:val="Page Numbers (Top of Page)"/>
        <w:docPartUnique/>
      </w:docPartObj>
    </w:sdtPr>
    <w:sdtEndPr/>
    <w:sdtContent>
      <w:p w14:paraId="0EB546F9" w14:textId="77777777" w:rsidR="000860CA" w:rsidRDefault="000860CA">
        <w:pPr>
          <w:pStyle w:val="Yltunnist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27B00A" w14:textId="77777777" w:rsidR="00BE7BF8" w:rsidRDefault="00BE7BF8">
    <w:pPr>
      <w:pStyle w:val="Yltunnist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7CC1D" w14:textId="77777777" w:rsidR="00A67A4F" w:rsidRDefault="00A67A4F" w:rsidP="00A764D6">
    <w:pPr>
      <w:pStyle w:val="Yltunniste"/>
      <w:jc w:val="right"/>
    </w:pPr>
  </w:p>
  <w:sdt>
    <w:sdtPr>
      <w:id w:val="2077011834"/>
      <w:docPartObj>
        <w:docPartGallery w:val="Page Numbers (Top of Page)"/>
        <w:docPartUnique/>
      </w:docPartObj>
    </w:sdtPr>
    <w:sdtEndPr/>
    <w:sdtContent>
      <w:p w14:paraId="000F1B19" w14:textId="77777777" w:rsidR="00A67A4F" w:rsidRDefault="00A67A4F" w:rsidP="00A764D6">
        <w:pPr>
          <w:pStyle w:val="Yltunnist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16</w:t>
        </w:r>
        <w:r>
          <w:fldChar w:fldCharType="end"/>
        </w:r>
      </w:p>
    </w:sdtContent>
  </w:sdt>
  <w:p w14:paraId="110FFD37" w14:textId="77777777" w:rsidR="00A67A4F" w:rsidRDefault="00A67A4F"/>
  <w:p w14:paraId="6B699379" w14:textId="77777777" w:rsidR="00A67A4F" w:rsidRDefault="00A67A4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B700C4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F384D862"/>
    <w:lvl w:ilvl="0" w:tplc="CDDE3AC4">
      <w:start w:val="1"/>
      <w:numFmt w:val="decimal"/>
      <w:pStyle w:val="Numeroituluettelo4"/>
      <w:lvlText w:val="%1."/>
      <w:lvlJc w:val="left"/>
      <w:pPr>
        <w:tabs>
          <w:tab w:val="num" w:pos="1209"/>
        </w:tabs>
        <w:ind w:left="1209" w:hanging="360"/>
      </w:pPr>
    </w:lvl>
    <w:lvl w:ilvl="1" w:tplc="BB1EDD20">
      <w:numFmt w:val="decimal"/>
      <w:lvlText w:val=""/>
      <w:lvlJc w:val="left"/>
    </w:lvl>
    <w:lvl w:ilvl="2" w:tplc="A7107B4E">
      <w:numFmt w:val="decimal"/>
      <w:lvlText w:val=""/>
      <w:lvlJc w:val="left"/>
    </w:lvl>
    <w:lvl w:ilvl="3" w:tplc="C6FC4584">
      <w:numFmt w:val="decimal"/>
      <w:lvlText w:val=""/>
      <w:lvlJc w:val="left"/>
    </w:lvl>
    <w:lvl w:ilvl="4" w:tplc="6482470E">
      <w:numFmt w:val="decimal"/>
      <w:lvlText w:val=""/>
      <w:lvlJc w:val="left"/>
    </w:lvl>
    <w:lvl w:ilvl="5" w:tplc="5948AD16">
      <w:numFmt w:val="decimal"/>
      <w:lvlText w:val=""/>
      <w:lvlJc w:val="left"/>
    </w:lvl>
    <w:lvl w:ilvl="6" w:tplc="9E22FE82">
      <w:numFmt w:val="decimal"/>
      <w:lvlText w:val=""/>
      <w:lvlJc w:val="left"/>
    </w:lvl>
    <w:lvl w:ilvl="7" w:tplc="5B869EC4">
      <w:numFmt w:val="decimal"/>
      <w:lvlText w:val=""/>
      <w:lvlJc w:val="left"/>
    </w:lvl>
    <w:lvl w:ilvl="8" w:tplc="4B8CD150">
      <w:numFmt w:val="decimal"/>
      <w:lvlText w:val=""/>
      <w:lvlJc w:val="left"/>
    </w:lvl>
  </w:abstractNum>
  <w:abstractNum w:abstractNumId="2" w15:restartNumberingAfterBreak="0">
    <w:nsid w:val="FFFFFF7E"/>
    <w:multiLevelType w:val="multilevel"/>
    <w:tmpl w:val="FC68BEC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FFFFFF7F"/>
    <w:multiLevelType w:val="multilevel"/>
    <w:tmpl w:val="F570616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AEDE10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hybridMultilevel"/>
    <w:tmpl w:val="5A1A06A0"/>
    <w:lvl w:ilvl="0" w:tplc="87B83FC8">
      <w:start w:val="1"/>
      <w:numFmt w:val="bullet"/>
      <w:pStyle w:val="Merkittyluettelo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 w:tplc="37AAC574">
      <w:numFmt w:val="decimal"/>
      <w:lvlText w:val=""/>
      <w:lvlJc w:val="left"/>
    </w:lvl>
    <w:lvl w:ilvl="2" w:tplc="A4C6B314">
      <w:numFmt w:val="decimal"/>
      <w:lvlText w:val=""/>
      <w:lvlJc w:val="left"/>
    </w:lvl>
    <w:lvl w:ilvl="3" w:tplc="BCFC826A">
      <w:numFmt w:val="decimal"/>
      <w:lvlText w:val=""/>
      <w:lvlJc w:val="left"/>
    </w:lvl>
    <w:lvl w:ilvl="4" w:tplc="90BE5926">
      <w:numFmt w:val="decimal"/>
      <w:lvlText w:val=""/>
      <w:lvlJc w:val="left"/>
    </w:lvl>
    <w:lvl w:ilvl="5" w:tplc="92F8DFC6">
      <w:numFmt w:val="decimal"/>
      <w:lvlText w:val=""/>
      <w:lvlJc w:val="left"/>
    </w:lvl>
    <w:lvl w:ilvl="6" w:tplc="5A48FEA4">
      <w:numFmt w:val="decimal"/>
      <w:lvlText w:val=""/>
      <w:lvlJc w:val="left"/>
    </w:lvl>
    <w:lvl w:ilvl="7" w:tplc="5ED6A95E">
      <w:numFmt w:val="decimal"/>
      <w:lvlText w:val=""/>
      <w:lvlJc w:val="left"/>
    </w:lvl>
    <w:lvl w:ilvl="8" w:tplc="06C64FC0">
      <w:numFmt w:val="decimal"/>
      <w:lvlText w:val=""/>
      <w:lvlJc w:val="left"/>
    </w:lvl>
  </w:abstractNum>
  <w:abstractNum w:abstractNumId="6" w15:restartNumberingAfterBreak="0">
    <w:nsid w:val="FFFFFF82"/>
    <w:multiLevelType w:val="hybridMultilevel"/>
    <w:tmpl w:val="7806F3FC"/>
    <w:lvl w:ilvl="0" w:tplc="EECEE77A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D576CD9C">
      <w:numFmt w:val="decimal"/>
      <w:lvlText w:val=""/>
      <w:lvlJc w:val="left"/>
    </w:lvl>
    <w:lvl w:ilvl="2" w:tplc="7166C0C8">
      <w:numFmt w:val="decimal"/>
      <w:lvlText w:val=""/>
      <w:lvlJc w:val="left"/>
    </w:lvl>
    <w:lvl w:ilvl="3" w:tplc="3CBE9274">
      <w:numFmt w:val="decimal"/>
      <w:lvlText w:val=""/>
      <w:lvlJc w:val="left"/>
    </w:lvl>
    <w:lvl w:ilvl="4" w:tplc="CE9003AA">
      <w:numFmt w:val="decimal"/>
      <w:lvlText w:val=""/>
      <w:lvlJc w:val="left"/>
    </w:lvl>
    <w:lvl w:ilvl="5" w:tplc="0E7E3DC0">
      <w:numFmt w:val="decimal"/>
      <w:lvlText w:val=""/>
      <w:lvlJc w:val="left"/>
    </w:lvl>
    <w:lvl w:ilvl="6" w:tplc="49A6CD74">
      <w:numFmt w:val="decimal"/>
      <w:lvlText w:val=""/>
      <w:lvlJc w:val="left"/>
    </w:lvl>
    <w:lvl w:ilvl="7" w:tplc="5954744A">
      <w:numFmt w:val="decimal"/>
      <w:lvlText w:val=""/>
      <w:lvlJc w:val="left"/>
    </w:lvl>
    <w:lvl w:ilvl="8" w:tplc="CBA072E4">
      <w:numFmt w:val="decimal"/>
      <w:lvlText w:val=""/>
      <w:lvlJc w:val="left"/>
    </w:lvl>
  </w:abstractNum>
  <w:abstractNum w:abstractNumId="7" w15:restartNumberingAfterBreak="0">
    <w:nsid w:val="FFFFFF83"/>
    <w:multiLevelType w:val="hybridMultilevel"/>
    <w:tmpl w:val="75DC11AC"/>
    <w:lvl w:ilvl="0" w:tplc="36966ABE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921A628C">
      <w:numFmt w:val="decimal"/>
      <w:lvlText w:val=""/>
      <w:lvlJc w:val="left"/>
    </w:lvl>
    <w:lvl w:ilvl="2" w:tplc="017C5D12">
      <w:numFmt w:val="decimal"/>
      <w:lvlText w:val=""/>
      <w:lvlJc w:val="left"/>
    </w:lvl>
    <w:lvl w:ilvl="3" w:tplc="E76A5AC0">
      <w:numFmt w:val="decimal"/>
      <w:lvlText w:val=""/>
      <w:lvlJc w:val="left"/>
    </w:lvl>
    <w:lvl w:ilvl="4" w:tplc="CE3415F8">
      <w:numFmt w:val="decimal"/>
      <w:lvlText w:val=""/>
      <w:lvlJc w:val="left"/>
    </w:lvl>
    <w:lvl w:ilvl="5" w:tplc="425E6E68">
      <w:numFmt w:val="decimal"/>
      <w:lvlText w:val=""/>
      <w:lvlJc w:val="left"/>
    </w:lvl>
    <w:lvl w:ilvl="6" w:tplc="1E7247BC">
      <w:numFmt w:val="decimal"/>
      <w:lvlText w:val=""/>
      <w:lvlJc w:val="left"/>
    </w:lvl>
    <w:lvl w:ilvl="7" w:tplc="7BAE57E8">
      <w:numFmt w:val="decimal"/>
      <w:lvlText w:val=""/>
      <w:lvlJc w:val="left"/>
    </w:lvl>
    <w:lvl w:ilvl="8" w:tplc="F4748E5C">
      <w:numFmt w:val="decimal"/>
      <w:lvlText w:val=""/>
      <w:lvlJc w:val="left"/>
    </w:lvl>
  </w:abstractNum>
  <w:abstractNum w:abstractNumId="8" w15:restartNumberingAfterBreak="0">
    <w:nsid w:val="FFFFFF88"/>
    <w:multiLevelType w:val="hybridMultilevel"/>
    <w:tmpl w:val="0F1858C6"/>
    <w:lvl w:ilvl="0" w:tplc="EC18F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7E29F0E">
      <w:numFmt w:val="decimal"/>
      <w:lvlText w:val=""/>
      <w:lvlJc w:val="left"/>
    </w:lvl>
    <w:lvl w:ilvl="2" w:tplc="72D01CB2">
      <w:numFmt w:val="decimal"/>
      <w:lvlText w:val=""/>
      <w:lvlJc w:val="left"/>
    </w:lvl>
    <w:lvl w:ilvl="3" w:tplc="4C84BC98">
      <w:numFmt w:val="decimal"/>
      <w:lvlText w:val=""/>
      <w:lvlJc w:val="left"/>
    </w:lvl>
    <w:lvl w:ilvl="4" w:tplc="B8148020">
      <w:numFmt w:val="decimal"/>
      <w:lvlText w:val=""/>
      <w:lvlJc w:val="left"/>
    </w:lvl>
    <w:lvl w:ilvl="5" w:tplc="DF5EA47C">
      <w:numFmt w:val="decimal"/>
      <w:lvlText w:val=""/>
      <w:lvlJc w:val="left"/>
    </w:lvl>
    <w:lvl w:ilvl="6" w:tplc="C226C3E0">
      <w:numFmt w:val="decimal"/>
      <w:lvlText w:val=""/>
      <w:lvlJc w:val="left"/>
    </w:lvl>
    <w:lvl w:ilvl="7" w:tplc="18F00BC8">
      <w:numFmt w:val="decimal"/>
      <w:lvlText w:val=""/>
      <w:lvlJc w:val="left"/>
    </w:lvl>
    <w:lvl w:ilvl="8" w:tplc="55AC32D0">
      <w:numFmt w:val="decimal"/>
      <w:lvlText w:val=""/>
      <w:lvlJc w:val="left"/>
    </w:lvl>
  </w:abstractNum>
  <w:abstractNum w:abstractNumId="9" w15:restartNumberingAfterBreak="0">
    <w:nsid w:val="FFFFFF89"/>
    <w:multiLevelType w:val="hybridMultilevel"/>
    <w:tmpl w:val="2B224620"/>
    <w:lvl w:ilvl="0" w:tplc="DEF01E98">
      <w:start w:val="1"/>
      <w:numFmt w:val="bullet"/>
      <w:pStyle w:val="Merkittyluettel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F86A216">
      <w:numFmt w:val="decimal"/>
      <w:lvlText w:val=""/>
      <w:lvlJc w:val="left"/>
    </w:lvl>
    <w:lvl w:ilvl="2" w:tplc="8CE49EFC">
      <w:numFmt w:val="decimal"/>
      <w:lvlText w:val=""/>
      <w:lvlJc w:val="left"/>
    </w:lvl>
    <w:lvl w:ilvl="3" w:tplc="D9A40098">
      <w:numFmt w:val="decimal"/>
      <w:lvlText w:val=""/>
      <w:lvlJc w:val="left"/>
    </w:lvl>
    <w:lvl w:ilvl="4" w:tplc="232A8422">
      <w:numFmt w:val="decimal"/>
      <w:lvlText w:val=""/>
      <w:lvlJc w:val="left"/>
    </w:lvl>
    <w:lvl w:ilvl="5" w:tplc="9D82F900">
      <w:numFmt w:val="decimal"/>
      <w:lvlText w:val=""/>
      <w:lvlJc w:val="left"/>
    </w:lvl>
    <w:lvl w:ilvl="6" w:tplc="3208D784">
      <w:numFmt w:val="decimal"/>
      <w:lvlText w:val=""/>
      <w:lvlJc w:val="left"/>
    </w:lvl>
    <w:lvl w:ilvl="7" w:tplc="7B5E5358">
      <w:numFmt w:val="decimal"/>
      <w:lvlText w:val=""/>
      <w:lvlJc w:val="left"/>
    </w:lvl>
    <w:lvl w:ilvl="8" w:tplc="A6825CB8">
      <w:numFmt w:val="decimal"/>
      <w:lvlText w:val=""/>
      <w:lvlJc w:val="left"/>
    </w:lvl>
  </w:abstractNum>
  <w:abstractNum w:abstractNumId="10" w15:restartNumberingAfterBreak="0">
    <w:nsid w:val="032852C8"/>
    <w:multiLevelType w:val="multilevel"/>
    <w:tmpl w:val="EC8AFF92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11" w15:restartNumberingAfterBreak="0">
    <w:nsid w:val="12B71FB6"/>
    <w:multiLevelType w:val="multilevel"/>
    <w:tmpl w:val="22FA2F02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12" w15:restartNumberingAfterBreak="0">
    <w:nsid w:val="20BD333C"/>
    <w:multiLevelType w:val="hybridMultilevel"/>
    <w:tmpl w:val="8FB8011E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25102B"/>
    <w:multiLevelType w:val="hybridMultilevel"/>
    <w:tmpl w:val="DA604256"/>
    <w:lvl w:ilvl="0" w:tplc="4836CF44">
      <w:start w:val="1"/>
      <w:numFmt w:val="decimal"/>
      <w:lvlText w:val="Liite %1.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6A0622"/>
    <w:multiLevelType w:val="multilevel"/>
    <w:tmpl w:val="0F9E8D0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30" w:hanging="375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isLgl/>
      <w:lvlText w:val="%1.%2.%3"/>
      <w:lvlJc w:val="left"/>
      <w:pPr>
        <w:ind w:left="32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72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8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27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3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82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280" w:hanging="2160"/>
      </w:pPr>
      <w:rPr>
        <w:rFonts w:hint="default"/>
      </w:rPr>
    </w:lvl>
  </w:abstractNum>
  <w:abstractNum w:abstractNumId="15" w15:restartNumberingAfterBreak="0">
    <w:nsid w:val="31140EBA"/>
    <w:multiLevelType w:val="multilevel"/>
    <w:tmpl w:val="22FA2F02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16" w15:restartNumberingAfterBreak="0">
    <w:nsid w:val="320222BE"/>
    <w:multiLevelType w:val="multilevel"/>
    <w:tmpl w:val="5146731A"/>
    <w:lvl w:ilvl="0">
      <w:start w:val="1"/>
      <w:numFmt w:val="decimal"/>
      <w:pStyle w:val="Otsikko1"/>
      <w:lvlText w:val="%1"/>
      <w:lvlJc w:val="left"/>
      <w:pPr>
        <w:ind w:left="432" w:hanging="432"/>
      </w:pPr>
    </w:lvl>
    <w:lvl w:ilvl="1">
      <w:start w:val="1"/>
      <w:numFmt w:val="decimal"/>
      <w:pStyle w:val="Otsikko2"/>
      <w:lvlText w:val="%1.%2"/>
      <w:lvlJc w:val="left"/>
      <w:pPr>
        <w:ind w:left="576" w:hanging="576"/>
      </w:pPr>
    </w:lvl>
    <w:lvl w:ilvl="2">
      <w:start w:val="1"/>
      <w:numFmt w:val="decimal"/>
      <w:pStyle w:val="Otsikk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Otsikko5"/>
      <w:lvlText w:val="%1.%2.%3.%4.%5"/>
      <w:lvlJc w:val="left"/>
      <w:pPr>
        <w:ind w:left="1008" w:hanging="1008"/>
      </w:pPr>
    </w:lvl>
    <w:lvl w:ilvl="5">
      <w:start w:val="1"/>
      <w:numFmt w:val="decimal"/>
      <w:pStyle w:val="Otsikko6"/>
      <w:lvlText w:val="%1.%2.%3.%4.%5.%6"/>
      <w:lvlJc w:val="left"/>
      <w:pPr>
        <w:ind w:left="1152" w:hanging="1152"/>
      </w:pPr>
    </w:lvl>
    <w:lvl w:ilvl="6">
      <w:start w:val="1"/>
      <w:numFmt w:val="decimal"/>
      <w:pStyle w:val="Otsikk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Otsikk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Otsikko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35570C68"/>
    <w:multiLevelType w:val="hybridMultilevel"/>
    <w:tmpl w:val="43F81062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FF1D23"/>
    <w:multiLevelType w:val="hybridMultilevel"/>
    <w:tmpl w:val="D0F280FE"/>
    <w:lvl w:ilvl="0" w:tplc="59D80C30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0165B3"/>
    <w:multiLevelType w:val="hybridMultilevel"/>
    <w:tmpl w:val="8CBEB55A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9C176D"/>
    <w:multiLevelType w:val="multilevel"/>
    <w:tmpl w:val="040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24A584A"/>
    <w:multiLevelType w:val="hybridMultilevel"/>
    <w:tmpl w:val="9620BD3C"/>
    <w:lvl w:ilvl="0" w:tplc="1FD8E88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2160" w:hanging="360"/>
      </w:pPr>
    </w:lvl>
    <w:lvl w:ilvl="2" w:tplc="040B001B" w:tentative="1">
      <w:start w:val="1"/>
      <w:numFmt w:val="lowerRoman"/>
      <w:lvlText w:val="%3."/>
      <w:lvlJc w:val="right"/>
      <w:pPr>
        <w:ind w:left="2880" w:hanging="180"/>
      </w:pPr>
    </w:lvl>
    <w:lvl w:ilvl="3" w:tplc="040B000F" w:tentative="1">
      <w:start w:val="1"/>
      <w:numFmt w:val="decimal"/>
      <w:lvlText w:val="%4."/>
      <w:lvlJc w:val="left"/>
      <w:pPr>
        <w:ind w:left="3600" w:hanging="360"/>
      </w:pPr>
    </w:lvl>
    <w:lvl w:ilvl="4" w:tplc="040B0019" w:tentative="1">
      <w:start w:val="1"/>
      <w:numFmt w:val="lowerLetter"/>
      <w:lvlText w:val="%5."/>
      <w:lvlJc w:val="left"/>
      <w:pPr>
        <w:ind w:left="4320" w:hanging="360"/>
      </w:pPr>
    </w:lvl>
    <w:lvl w:ilvl="5" w:tplc="040B001B" w:tentative="1">
      <w:start w:val="1"/>
      <w:numFmt w:val="lowerRoman"/>
      <w:lvlText w:val="%6."/>
      <w:lvlJc w:val="right"/>
      <w:pPr>
        <w:ind w:left="5040" w:hanging="180"/>
      </w:pPr>
    </w:lvl>
    <w:lvl w:ilvl="6" w:tplc="040B000F" w:tentative="1">
      <w:start w:val="1"/>
      <w:numFmt w:val="decimal"/>
      <w:lvlText w:val="%7."/>
      <w:lvlJc w:val="left"/>
      <w:pPr>
        <w:ind w:left="5760" w:hanging="360"/>
      </w:pPr>
    </w:lvl>
    <w:lvl w:ilvl="7" w:tplc="040B0019" w:tentative="1">
      <w:start w:val="1"/>
      <w:numFmt w:val="lowerLetter"/>
      <w:lvlText w:val="%8."/>
      <w:lvlJc w:val="left"/>
      <w:pPr>
        <w:ind w:left="6480" w:hanging="360"/>
      </w:pPr>
    </w:lvl>
    <w:lvl w:ilvl="8" w:tplc="040B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43C74C6"/>
    <w:multiLevelType w:val="hybridMultilevel"/>
    <w:tmpl w:val="2A74F938"/>
    <w:lvl w:ilvl="0" w:tplc="F6E2CAB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F660A9"/>
    <w:multiLevelType w:val="multilevel"/>
    <w:tmpl w:val="3EBAF4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45323F60"/>
    <w:multiLevelType w:val="hybridMultilevel"/>
    <w:tmpl w:val="7DF46300"/>
    <w:lvl w:ilvl="0" w:tplc="5BDED12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080" w:hanging="360"/>
      </w:pPr>
    </w:lvl>
    <w:lvl w:ilvl="2" w:tplc="040B001B" w:tentative="1">
      <w:start w:val="1"/>
      <w:numFmt w:val="lowerRoman"/>
      <w:lvlText w:val="%3."/>
      <w:lvlJc w:val="right"/>
      <w:pPr>
        <w:ind w:left="1800" w:hanging="180"/>
      </w:pPr>
    </w:lvl>
    <w:lvl w:ilvl="3" w:tplc="040B000F" w:tentative="1">
      <w:start w:val="1"/>
      <w:numFmt w:val="decimal"/>
      <w:lvlText w:val="%4."/>
      <w:lvlJc w:val="left"/>
      <w:pPr>
        <w:ind w:left="2520" w:hanging="360"/>
      </w:pPr>
    </w:lvl>
    <w:lvl w:ilvl="4" w:tplc="040B0019" w:tentative="1">
      <w:start w:val="1"/>
      <w:numFmt w:val="lowerLetter"/>
      <w:lvlText w:val="%5."/>
      <w:lvlJc w:val="left"/>
      <w:pPr>
        <w:ind w:left="3240" w:hanging="360"/>
      </w:pPr>
    </w:lvl>
    <w:lvl w:ilvl="5" w:tplc="040B001B" w:tentative="1">
      <w:start w:val="1"/>
      <w:numFmt w:val="lowerRoman"/>
      <w:lvlText w:val="%6."/>
      <w:lvlJc w:val="right"/>
      <w:pPr>
        <w:ind w:left="3960" w:hanging="180"/>
      </w:pPr>
    </w:lvl>
    <w:lvl w:ilvl="6" w:tplc="040B000F" w:tentative="1">
      <w:start w:val="1"/>
      <w:numFmt w:val="decimal"/>
      <w:lvlText w:val="%7."/>
      <w:lvlJc w:val="left"/>
      <w:pPr>
        <w:ind w:left="4680" w:hanging="360"/>
      </w:pPr>
    </w:lvl>
    <w:lvl w:ilvl="7" w:tplc="040B0019" w:tentative="1">
      <w:start w:val="1"/>
      <w:numFmt w:val="lowerLetter"/>
      <w:lvlText w:val="%8."/>
      <w:lvlJc w:val="left"/>
      <w:pPr>
        <w:ind w:left="5400" w:hanging="360"/>
      </w:pPr>
    </w:lvl>
    <w:lvl w:ilvl="8" w:tplc="040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992189F"/>
    <w:multiLevelType w:val="hybridMultilevel"/>
    <w:tmpl w:val="100869B8"/>
    <w:lvl w:ilvl="0" w:tplc="55622CBE">
      <w:start w:val="1"/>
      <w:numFmt w:val="decimal"/>
      <w:suff w:val="space"/>
      <w:lvlText w:val="Liite %1.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980384"/>
    <w:multiLevelType w:val="hybridMultilevel"/>
    <w:tmpl w:val="040B001D"/>
    <w:lvl w:ilvl="0" w:tplc="6D189BD6">
      <w:start w:val="1"/>
      <w:numFmt w:val="decimal"/>
      <w:lvlText w:val="%1)"/>
      <w:lvlJc w:val="left"/>
      <w:pPr>
        <w:ind w:left="360" w:hanging="360"/>
      </w:pPr>
    </w:lvl>
    <w:lvl w:ilvl="1" w:tplc="FEEEBAF4">
      <w:start w:val="1"/>
      <w:numFmt w:val="lowerLetter"/>
      <w:lvlText w:val="%2)"/>
      <w:lvlJc w:val="left"/>
      <w:pPr>
        <w:ind w:left="720" w:hanging="360"/>
      </w:pPr>
    </w:lvl>
    <w:lvl w:ilvl="2" w:tplc="BF78D7A0">
      <w:start w:val="1"/>
      <w:numFmt w:val="lowerRoman"/>
      <w:lvlText w:val="%3)"/>
      <w:lvlJc w:val="left"/>
      <w:pPr>
        <w:ind w:left="1080" w:hanging="360"/>
      </w:pPr>
    </w:lvl>
    <w:lvl w:ilvl="3" w:tplc="978A05C2">
      <w:start w:val="1"/>
      <w:numFmt w:val="decimal"/>
      <w:lvlText w:val="(%4)"/>
      <w:lvlJc w:val="left"/>
      <w:pPr>
        <w:ind w:left="1440" w:hanging="360"/>
      </w:pPr>
    </w:lvl>
    <w:lvl w:ilvl="4" w:tplc="2D186A1C">
      <w:start w:val="1"/>
      <w:numFmt w:val="lowerLetter"/>
      <w:lvlText w:val="(%5)"/>
      <w:lvlJc w:val="left"/>
      <w:pPr>
        <w:ind w:left="1800" w:hanging="360"/>
      </w:pPr>
    </w:lvl>
    <w:lvl w:ilvl="5" w:tplc="0D96A9E2">
      <w:start w:val="1"/>
      <w:numFmt w:val="lowerRoman"/>
      <w:lvlText w:val="(%6)"/>
      <w:lvlJc w:val="left"/>
      <w:pPr>
        <w:ind w:left="2160" w:hanging="360"/>
      </w:pPr>
    </w:lvl>
    <w:lvl w:ilvl="6" w:tplc="BF9A2E98">
      <w:start w:val="1"/>
      <w:numFmt w:val="decimal"/>
      <w:lvlText w:val="%7."/>
      <w:lvlJc w:val="left"/>
      <w:pPr>
        <w:ind w:left="2520" w:hanging="360"/>
      </w:pPr>
    </w:lvl>
    <w:lvl w:ilvl="7" w:tplc="ED382510">
      <w:start w:val="1"/>
      <w:numFmt w:val="lowerLetter"/>
      <w:lvlText w:val="%8."/>
      <w:lvlJc w:val="left"/>
      <w:pPr>
        <w:ind w:left="2880" w:hanging="360"/>
      </w:pPr>
    </w:lvl>
    <w:lvl w:ilvl="8" w:tplc="2FDEDE6C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4EB124A7"/>
    <w:multiLevelType w:val="hybridMultilevel"/>
    <w:tmpl w:val="ABC2A4D0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050E8E"/>
    <w:multiLevelType w:val="hybridMultilevel"/>
    <w:tmpl w:val="1C4A9B12"/>
    <w:lvl w:ilvl="0" w:tplc="F6E2CAB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303C08"/>
    <w:multiLevelType w:val="hybridMultilevel"/>
    <w:tmpl w:val="631A42B4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285C2C"/>
    <w:multiLevelType w:val="hybridMultilevel"/>
    <w:tmpl w:val="9D184B48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600096"/>
    <w:multiLevelType w:val="multilevel"/>
    <w:tmpl w:val="F28A1B30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32" w15:restartNumberingAfterBreak="0">
    <w:nsid w:val="6DF0536C"/>
    <w:multiLevelType w:val="multilevel"/>
    <w:tmpl w:val="840C2CD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7A1911"/>
    <w:multiLevelType w:val="hybridMultilevel"/>
    <w:tmpl w:val="991430C2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7F5E99"/>
    <w:multiLevelType w:val="hybridMultilevel"/>
    <w:tmpl w:val="3994625E"/>
    <w:lvl w:ilvl="0" w:tplc="4A924B0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3C32EB"/>
    <w:multiLevelType w:val="hybridMultilevel"/>
    <w:tmpl w:val="9C80661C"/>
    <w:lvl w:ilvl="0" w:tplc="B136F26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887475"/>
    <w:multiLevelType w:val="multilevel"/>
    <w:tmpl w:val="F28A1B30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37" w15:restartNumberingAfterBreak="0">
    <w:nsid w:val="7B3908B8"/>
    <w:multiLevelType w:val="hybridMultilevel"/>
    <w:tmpl w:val="7040DA60"/>
    <w:lvl w:ilvl="0" w:tplc="16EE033C">
      <w:start w:val="1"/>
      <w:numFmt w:val="decimal"/>
      <w:lvlText w:val="Liite 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1259489">
    <w:abstractNumId w:val="18"/>
  </w:num>
  <w:num w:numId="2" w16cid:durableId="363988651">
    <w:abstractNumId w:val="23"/>
  </w:num>
  <w:num w:numId="3" w16cid:durableId="1191188040">
    <w:abstractNumId w:val="32"/>
  </w:num>
  <w:num w:numId="4" w16cid:durableId="360131137">
    <w:abstractNumId w:val="26"/>
  </w:num>
  <w:num w:numId="5" w16cid:durableId="781340572">
    <w:abstractNumId w:val="30"/>
  </w:num>
  <w:num w:numId="6" w16cid:durableId="1487744649">
    <w:abstractNumId w:val="19"/>
  </w:num>
  <w:num w:numId="7" w16cid:durableId="864904323">
    <w:abstractNumId w:val="27"/>
  </w:num>
  <w:num w:numId="8" w16cid:durableId="146171914">
    <w:abstractNumId w:val="28"/>
  </w:num>
  <w:num w:numId="9" w16cid:durableId="1486167776">
    <w:abstractNumId w:val="22"/>
  </w:num>
  <w:num w:numId="10" w16cid:durableId="371418171">
    <w:abstractNumId w:val="21"/>
  </w:num>
  <w:num w:numId="11" w16cid:durableId="1126704919">
    <w:abstractNumId w:val="21"/>
    <w:lvlOverride w:ilvl="0">
      <w:startOverride w:val="1"/>
    </w:lvlOverride>
  </w:num>
  <w:num w:numId="12" w16cid:durableId="213129528">
    <w:abstractNumId w:val="10"/>
  </w:num>
  <w:num w:numId="13" w16cid:durableId="374427975">
    <w:abstractNumId w:val="17"/>
  </w:num>
  <w:num w:numId="14" w16cid:durableId="1960643937">
    <w:abstractNumId w:val="11"/>
  </w:num>
  <w:num w:numId="15" w16cid:durableId="1589273235">
    <w:abstractNumId w:val="15"/>
  </w:num>
  <w:num w:numId="16" w16cid:durableId="206458159">
    <w:abstractNumId w:val="34"/>
  </w:num>
  <w:num w:numId="17" w16cid:durableId="1551960179">
    <w:abstractNumId w:val="24"/>
  </w:num>
  <w:num w:numId="18" w16cid:durableId="1726102363">
    <w:abstractNumId w:val="35"/>
  </w:num>
  <w:num w:numId="19" w16cid:durableId="1720547871">
    <w:abstractNumId w:val="14"/>
  </w:num>
  <w:num w:numId="20" w16cid:durableId="613482993">
    <w:abstractNumId w:val="36"/>
  </w:num>
  <w:num w:numId="21" w16cid:durableId="330791451">
    <w:abstractNumId w:val="31"/>
  </w:num>
  <w:num w:numId="22" w16cid:durableId="1550336233">
    <w:abstractNumId w:val="25"/>
  </w:num>
  <w:num w:numId="23" w16cid:durableId="1641492231">
    <w:abstractNumId w:val="12"/>
  </w:num>
  <w:num w:numId="24" w16cid:durableId="411780662">
    <w:abstractNumId w:val="16"/>
  </w:num>
  <w:num w:numId="25" w16cid:durableId="1515731049">
    <w:abstractNumId w:val="37"/>
  </w:num>
  <w:num w:numId="26" w16cid:durableId="318194205">
    <w:abstractNumId w:val="13"/>
  </w:num>
  <w:num w:numId="27" w16cid:durableId="1595673112">
    <w:abstractNumId w:val="33"/>
  </w:num>
  <w:num w:numId="28" w16cid:durableId="577910924">
    <w:abstractNumId w:val="9"/>
  </w:num>
  <w:num w:numId="29" w16cid:durableId="295531596">
    <w:abstractNumId w:val="7"/>
  </w:num>
  <w:num w:numId="30" w16cid:durableId="1808814769">
    <w:abstractNumId w:val="6"/>
  </w:num>
  <w:num w:numId="31" w16cid:durableId="1061249471">
    <w:abstractNumId w:val="5"/>
  </w:num>
  <w:num w:numId="32" w16cid:durableId="1585600794">
    <w:abstractNumId w:val="4"/>
  </w:num>
  <w:num w:numId="33" w16cid:durableId="380830518">
    <w:abstractNumId w:val="8"/>
  </w:num>
  <w:num w:numId="34" w16cid:durableId="537931635">
    <w:abstractNumId w:val="3"/>
  </w:num>
  <w:num w:numId="35" w16cid:durableId="681006546">
    <w:abstractNumId w:val="2"/>
  </w:num>
  <w:num w:numId="36" w16cid:durableId="29687926">
    <w:abstractNumId w:val="1"/>
  </w:num>
  <w:num w:numId="37" w16cid:durableId="1109621797">
    <w:abstractNumId w:val="0"/>
  </w:num>
  <w:num w:numId="38" w16cid:durableId="757294212">
    <w:abstractNumId w:val="29"/>
  </w:num>
  <w:num w:numId="39" w16cid:durableId="62817253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stylePaneSortMethod w:val="0000"/>
  <w:documentProtection w:edit="readOnly" w:enforcement="0"/>
  <w:defaultTabStop w:val="1304"/>
  <w:autoHyphenation/>
  <w:consecutiveHyphenLimit w:val="3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3A7"/>
    <w:rsid w:val="00000285"/>
    <w:rsid w:val="00002CD4"/>
    <w:rsid w:val="000031F6"/>
    <w:rsid w:val="00004644"/>
    <w:rsid w:val="00004E52"/>
    <w:rsid w:val="000054C0"/>
    <w:rsid w:val="00005C4C"/>
    <w:rsid w:val="00007E5D"/>
    <w:rsid w:val="000107CB"/>
    <w:rsid w:val="00010BC9"/>
    <w:rsid w:val="0001273A"/>
    <w:rsid w:val="00013436"/>
    <w:rsid w:val="00013B32"/>
    <w:rsid w:val="00013CE2"/>
    <w:rsid w:val="00014C14"/>
    <w:rsid w:val="000159A5"/>
    <w:rsid w:val="00016333"/>
    <w:rsid w:val="00016973"/>
    <w:rsid w:val="00017B1E"/>
    <w:rsid w:val="00017DF5"/>
    <w:rsid w:val="00022617"/>
    <w:rsid w:val="00022868"/>
    <w:rsid w:val="00023298"/>
    <w:rsid w:val="00023427"/>
    <w:rsid w:val="000273F4"/>
    <w:rsid w:val="0003045D"/>
    <w:rsid w:val="00030AC3"/>
    <w:rsid w:val="00030E13"/>
    <w:rsid w:val="0003198C"/>
    <w:rsid w:val="000320C7"/>
    <w:rsid w:val="000355A4"/>
    <w:rsid w:val="00036A2A"/>
    <w:rsid w:val="000423A8"/>
    <w:rsid w:val="00042B5C"/>
    <w:rsid w:val="00042E97"/>
    <w:rsid w:val="000436C8"/>
    <w:rsid w:val="000446C3"/>
    <w:rsid w:val="00044E92"/>
    <w:rsid w:val="00045A16"/>
    <w:rsid w:val="00047C98"/>
    <w:rsid w:val="00050096"/>
    <w:rsid w:val="00052D1D"/>
    <w:rsid w:val="00054018"/>
    <w:rsid w:val="00056DC6"/>
    <w:rsid w:val="00061695"/>
    <w:rsid w:val="0006305A"/>
    <w:rsid w:val="000642D0"/>
    <w:rsid w:val="00064CE4"/>
    <w:rsid w:val="00065DBC"/>
    <w:rsid w:val="00066995"/>
    <w:rsid w:val="000706C7"/>
    <w:rsid w:val="00070DA5"/>
    <w:rsid w:val="00071568"/>
    <w:rsid w:val="00071A7A"/>
    <w:rsid w:val="000722FD"/>
    <w:rsid w:val="000727DC"/>
    <w:rsid w:val="00072AB8"/>
    <w:rsid w:val="00072B1F"/>
    <w:rsid w:val="00073288"/>
    <w:rsid w:val="000737B1"/>
    <w:rsid w:val="00075C5E"/>
    <w:rsid w:val="00077B69"/>
    <w:rsid w:val="0008283F"/>
    <w:rsid w:val="000832EA"/>
    <w:rsid w:val="00083999"/>
    <w:rsid w:val="000860CA"/>
    <w:rsid w:val="0008764F"/>
    <w:rsid w:val="00087DDC"/>
    <w:rsid w:val="00091716"/>
    <w:rsid w:val="0009234A"/>
    <w:rsid w:val="00092AC6"/>
    <w:rsid w:val="00093EEE"/>
    <w:rsid w:val="00094175"/>
    <w:rsid w:val="00096CAF"/>
    <w:rsid w:val="000A02FA"/>
    <w:rsid w:val="000A05E7"/>
    <w:rsid w:val="000A2221"/>
    <w:rsid w:val="000A2F4B"/>
    <w:rsid w:val="000A56A4"/>
    <w:rsid w:val="000A6F4C"/>
    <w:rsid w:val="000A7923"/>
    <w:rsid w:val="000B019E"/>
    <w:rsid w:val="000B01F3"/>
    <w:rsid w:val="000B0B15"/>
    <w:rsid w:val="000B28DE"/>
    <w:rsid w:val="000B3219"/>
    <w:rsid w:val="000B32C4"/>
    <w:rsid w:val="000B358C"/>
    <w:rsid w:val="000B5B2F"/>
    <w:rsid w:val="000B61F1"/>
    <w:rsid w:val="000C0208"/>
    <w:rsid w:val="000C0AD4"/>
    <w:rsid w:val="000C125C"/>
    <w:rsid w:val="000C2840"/>
    <w:rsid w:val="000C298D"/>
    <w:rsid w:val="000C2C4D"/>
    <w:rsid w:val="000C3E91"/>
    <w:rsid w:val="000D073A"/>
    <w:rsid w:val="000D1A9B"/>
    <w:rsid w:val="000D2ABE"/>
    <w:rsid w:val="000D3225"/>
    <w:rsid w:val="000D51EA"/>
    <w:rsid w:val="000D61A7"/>
    <w:rsid w:val="000E227C"/>
    <w:rsid w:val="000E2F89"/>
    <w:rsid w:val="000E31ED"/>
    <w:rsid w:val="000E48D3"/>
    <w:rsid w:val="000E5C64"/>
    <w:rsid w:val="000E78B5"/>
    <w:rsid w:val="000F160D"/>
    <w:rsid w:val="000F2DEE"/>
    <w:rsid w:val="000F474D"/>
    <w:rsid w:val="000F5244"/>
    <w:rsid w:val="000F528B"/>
    <w:rsid w:val="000F5D29"/>
    <w:rsid w:val="000F603C"/>
    <w:rsid w:val="000F6AEA"/>
    <w:rsid w:val="00100235"/>
    <w:rsid w:val="00100979"/>
    <w:rsid w:val="00100B3E"/>
    <w:rsid w:val="00100D56"/>
    <w:rsid w:val="00101B90"/>
    <w:rsid w:val="00104A9F"/>
    <w:rsid w:val="00105B61"/>
    <w:rsid w:val="00105E9B"/>
    <w:rsid w:val="00106688"/>
    <w:rsid w:val="001068C8"/>
    <w:rsid w:val="00106B02"/>
    <w:rsid w:val="001077C2"/>
    <w:rsid w:val="001102B4"/>
    <w:rsid w:val="00111400"/>
    <w:rsid w:val="0011284F"/>
    <w:rsid w:val="00115876"/>
    <w:rsid w:val="00116C5C"/>
    <w:rsid w:val="00116F3D"/>
    <w:rsid w:val="00117E0F"/>
    <w:rsid w:val="00117EFF"/>
    <w:rsid w:val="00122380"/>
    <w:rsid w:val="00123055"/>
    <w:rsid w:val="00123DF8"/>
    <w:rsid w:val="00123E0F"/>
    <w:rsid w:val="00124277"/>
    <w:rsid w:val="001254BF"/>
    <w:rsid w:val="00125552"/>
    <w:rsid w:val="00126A20"/>
    <w:rsid w:val="00127C82"/>
    <w:rsid w:val="001304C4"/>
    <w:rsid w:val="00131F09"/>
    <w:rsid w:val="0013258F"/>
    <w:rsid w:val="00132FD9"/>
    <w:rsid w:val="00137590"/>
    <w:rsid w:val="00137DA0"/>
    <w:rsid w:val="00140C79"/>
    <w:rsid w:val="00140CA7"/>
    <w:rsid w:val="001446DE"/>
    <w:rsid w:val="0014706F"/>
    <w:rsid w:val="00150385"/>
    <w:rsid w:val="00151CCD"/>
    <w:rsid w:val="00151DF5"/>
    <w:rsid w:val="00154B4A"/>
    <w:rsid w:val="00155890"/>
    <w:rsid w:val="00156A42"/>
    <w:rsid w:val="00160592"/>
    <w:rsid w:val="00160F43"/>
    <w:rsid w:val="00161AFB"/>
    <w:rsid w:val="00163FB4"/>
    <w:rsid w:val="001660DC"/>
    <w:rsid w:val="00167580"/>
    <w:rsid w:val="00167609"/>
    <w:rsid w:val="00171BA7"/>
    <w:rsid w:val="00171C3C"/>
    <w:rsid w:val="00172CEF"/>
    <w:rsid w:val="00174B7C"/>
    <w:rsid w:val="00174C42"/>
    <w:rsid w:val="001753C7"/>
    <w:rsid w:val="001763FE"/>
    <w:rsid w:val="00176E7B"/>
    <w:rsid w:val="001770B5"/>
    <w:rsid w:val="00180EDE"/>
    <w:rsid w:val="0018124F"/>
    <w:rsid w:val="001813E8"/>
    <w:rsid w:val="00181FE6"/>
    <w:rsid w:val="00183629"/>
    <w:rsid w:val="00183968"/>
    <w:rsid w:val="001843D4"/>
    <w:rsid w:val="00184449"/>
    <w:rsid w:val="001844E9"/>
    <w:rsid w:val="00184BEC"/>
    <w:rsid w:val="00185CF0"/>
    <w:rsid w:val="0018612E"/>
    <w:rsid w:val="00186844"/>
    <w:rsid w:val="0018688B"/>
    <w:rsid w:val="001877DF"/>
    <w:rsid w:val="00187DE9"/>
    <w:rsid w:val="00187FB5"/>
    <w:rsid w:val="00192F3C"/>
    <w:rsid w:val="0019529B"/>
    <w:rsid w:val="00195641"/>
    <w:rsid w:val="0019624E"/>
    <w:rsid w:val="00197222"/>
    <w:rsid w:val="00197F3D"/>
    <w:rsid w:val="001A05E1"/>
    <w:rsid w:val="001A0BF9"/>
    <w:rsid w:val="001A0CE3"/>
    <w:rsid w:val="001A3DE5"/>
    <w:rsid w:val="001A46DD"/>
    <w:rsid w:val="001A4EF9"/>
    <w:rsid w:val="001A5389"/>
    <w:rsid w:val="001A5545"/>
    <w:rsid w:val="001A554B"/>
    <w:rsid w:val="001A5804"/>
    <w:rsid w:val="001A7068"/>
    <w:rsid w:val="001B01AE"/>
    <w:rsid w:val="001B05D9"/>
    <w:rsid w:val="001B070E"/>
    <w:rsid w:val="001B15F6"/>
    <w:rsid w:val="001B20D2"/>
    <w:rsid w:val="001B24C9"/>
    <w:rsid w:val="001B3F97"/>
    <w:rsid w:val="001B437E"/>
    <w:rsid w:val="001B70D0"/>
    <w:rsid w:val="001C1C56"/>
    <w:rsid w:val="001C1ECB"/>
    <w:rsid w:val="001C2C20"/>
    <w:rsid w:val="001C30E3"/>
    <w:rsid w:val="001C3C89"/>
    <w:rsid w:val="001C5CBF"/>
    <w:rsid w:val="001C5D8E"/>
    <w:rsid w:val="001D1185"/>
    <w:rsid w:val="001D2590"/>
    <w:rsid w:val="001D3E06"/>
    <w:rsid w:val="001D4EAD"/>
    <w:rsid w:val="001D66FA"/>
    <w:rsid w:val="001D7BE2"/>
    <w:rsid w:val="001E13CF"/>
    <w:rsid w:val="001E3EDE"/>
    <w:rsid w:val="001E3F77"/>
    <w:rsid w:val="001E78E3"/>
    <w:rsid w:val="001E7F69"/>
    <w:rsid w:val="001F0585"/>
    <w:rsid w:val="001F0DBF"/>
    <w:rsid w:val="001F5142"/>
    <w:rsid w:val="001F6364"/>
    <w:rsid w:val="001F6724"/>
    <w:rsid w:val="002020E2"/>
    <w:rsid w:val="00202D3F"/>
    <w:rsid w:val="00202D9F"/>
    <w:rsid w:val="0020607C"/>
    <w:rsid w:val="0020639B"/>
    <w:rsid w:val="0020687F"/>
    <w:rsid w:val="00216A2A"/>
    <w:rsid w:val="00216B49"/>
    <w:rsid w:val="00222105"/>
    <w:rsid w:val="002230D2"/>
    <w:rsid w:val="0022631D"/>
    <w:rsid w:val="00226AE3"/>
    <w:rsid w:val="00226E2E"/>
    <w:rsid w:val="002324D4"/>
    <w:rsid w:val="00232E0D"/>
    <w:rsid w:val="002338C6"/>
    <w:rsid w:val="00236384"/>
    <w:rsid w:val="002374B0"/>
    <w:rsid w:val="0023782C"/>
    <w:rsid w:val="00237F21"/>
    <w:rsid w:val="0024094B"/>
    <w:rsid w:val="002417E2"/>
    <w:rsid w:val="002417F0"/>
    <w:rsid w:val="00241B8E"/>
    <w:rsid w:val="0024223C"/>
    <w:rsid w:val="00242901"/>
    <w:rsid w:val="002429F6"/>
    <w:rsid w:val="002443F9"/>
    <w:rsid w:val="002445EE"/>
    <w:rsid w:val="00250CCE"/>
    <w:rsid w:val="0025246C"/>
    <w:rsid w:val="00253D00"/>
    <w:rsid w:val="00255343"/>
    <w:rsid w:val="00256CAD"/>
    <w:rsid w:val="00257821"/>
    <w:rsid w:val="00257DB4"/>
    <w:rsid w:val="002611DF"/>
    <w:rsid w:val="00262A9E"/>
    <w:rsid w:val="00264A19"/>
    <w:rsid w:val="00264F59"/>
    <w:rsid w:val="00270C24"/>
    <w:rsid w:val="00270D38"/>
    <w:rsid w:val="0027125E"/>
    <w:rsid w:val="0027129D"/>
    <w:rsid w:val="002739B8"/>
    <w:rsid w:val="002756D9"/>
    <w:rsid w:val="002767F7"/>
    <w:rsid w:val="00276902"/>
    <w:rsid w:val="00276E8D"/>
    <w:rsid w:val="00276EAD"/>
    <w:rsid w:val="00277378"/>
    <w:rsid w:val="002800C7"/>
    <w:rsid w:val="00280E47"/>
    <w:rsid w:val="0028397B"/>
    <w:rsid w:val="00283F21"/>
    <w:rsid w:val="00284230"/>
    <w:rsid w:val="00284304"/>
    <w:rsid w:val="00284713"/>
    <w:rsid w:val="00287948"/>
    <w:rsid w:val="00287E14"/>
    <w:rsid w:val="002902D6"/>
    <w:rsid w:val="00290FAD"/>
    <w:rsid w:val="00291118"/>
    <w:rsid w:val="002916BA"/>
    <w:rsid w:val="0029201F"/>
    <w:rsid w:val="002924EB"/>
    <w:rsid w:val="0029305C"/>
    <w:rsid w:val="00294108"/>
    <w:rsid w:val="002946EC"/>
    <w:rsid w:val="00294993"/>
    <w:rsid w:val="00294FF2"/>
    <w:rsid w:val="00295039"/>
    <w:rsid w:val="00296E11"/>
    <w:rsid w:val="002A03A8"/>
    <w:rsid w:val="002A18DB"/>
    <w:rsid w:val="002A1F68"/>
    <w:rsid w:val="002A42E6"/>
    <w:rsid w:val="002A4B4F"/>
    <w:rsid w:val="002A6034"/>
    <w:rsid w:val="002B00E4"/>
    <w:rsid w:val="002B2452"/>
    <w:rsid w:val="002B2844"/>
    <w:rsid w:val="002B676B"/>
    <w:rsid w:val="002C00C0"/>
    <w:rsid w:val="002C305D"/>
    <w:rsid w:val="002C3FEF"/>
    <w:rsid w:val="002C4D9F"/>
    <w:rsid w:val="002C4E33"/>
    <w:rsid w:val="002C55CA"/>
    <w:rsid w:val="002C5C3E"/>
    <w:rsid w:val="002C5D42"/>
    <w:rsid w:val="002C6416"/>
    <w:rsid w:val="002C67B8"/>
    <w:rsid w:val="002D02F0"/>
    <w:rsid w:val="002D03DC"/>
    <w:rsid w:val="002D1B62"/>
    <w:rsid w:val="002D37B4"/>
    <w:rsid w:val="002D4162"/>
    <w:rsid w:val="002D4169"/>
    <w:rsid w:val="002D63C8"/>
    <w:rsid w:val="002D7267"/>
    <w:rsid w:val="002D7FB9"/>
    <w:rsid w:val="002E1083"/>
    <w:rsid w:val="002E2BFD"/>
    <w:rsid w:val="002E3F6B"/>
    <w:rsid w:val="002E5718"/>
    <w:rsid w:val="002E5DD7"/>
    <w:rsid w:val="002E638A"/>
    <w:rsid w:val="002E6D7F"/>
    <w:rsid w:val="002E7E72"/>
    <w:rsid w:val="002F1CB9"/>
    <w:rsid w:val="002F20AC"/>
    <w:rsid w:val="002F3521"/>
    <w:rsid w:val="002F418E"/>
    <w:rsid w:val="002F4301"/>
    <w:rsid w:val="002F4A88"/>
    <w:rsid w:val="002F7CD0"/>
    <w:rsid w:val="00300180"/>
    <w:rsid w:val="0030051F"/>
    <w:rsid w:val="00301321"/>
    <w:rsid w:val="00302794"/>
    <w:rsid w:val="003033CB"/>
    <w:rsid w:val="003072AB"/>
    <w:rsid w:val="003109F7"/>
    <w:rsid w:val="003132CA"/>
    <w:rsid w:val="003141A8"/>
    <w:rsid w:val="003141F4"/>
    <w:rsid w:val="0031420D"/>
    <w:rsid w:val="00315351"/>
    <w:rsid w:val="00315C4C"/>
    <w:rsid w:val="00315D53"/>
    <w:rsid w:val="0032014B"/>
    <w:rsid w:val="00320748"/>
    <w:rsid w:val="00320B01"/>
    <w:rsid w:val="003215A8"/>
    <w:rsid w:val="0032287D"/>
    <w:rsid w:val="00323896"/>
    <w:rsid w:val="00323D35"/>
    <w:rsid w:val="003255A1"/>
    <w:rsid w:val="00327474"/>
    <w:rsid w:val="003274A5"/>
    <w:rsid w:val="0033007D"/>
    <w:rsid w:val="003322FB"/>
    <w:rsid w:val="00333439"/>
    <w:rsid w:val="003344A8"/>
    <w:rsid w:val="00334596"/>
    <w:rsid w:val="0033481D"/>
    <w:rsid w:val="00335D05"/>
    <w:rsid w:val="003367B6"/>
    <w:rsid w:val="00336D60"/>
    <w:rsid w:val="00336E81"/>
    <w:rsid w:val="0033779B"/>
    <w:rsid w:val="00337C17"/>
    <w:rsid w:val="00340043"/>
    <w:rsid w:val="003403C1"/>
    <w:rsid w:val="0034200A"/>
    <w:rsid w:val="003421C7"/>
    <w:rsid w:val="003424AE"/>
    <w:rsid w:val="00342B38"/>
    <w:rsid w:val="003432DB"/>
    <w:rsid w:val="00347F24"/>
    <w:rsid w:val="00351A60"/>
    <w:rsid w:val="0035226B"/>
    <w:rsid w:val="003537EB"/>
    <w:rsid w:val="00353A52"/>
    <w:rsid w:val="00354CCA"/>
    <w:rsid w:val="003604F0"/>
    <w:rsid w:val="00360EC7"/>
    <w:rsid w:val="003617CD"/>
    <w:rsid w:val="00362349"/>
    <w:rsid w:val="0036317F"/>
    <w:rsid w:val="003632AD"/>
    <w:rsid w:val="00363452"/>
    <w:rsid w:val="0036472F"/>
    <w:rsid w:val="00364746"/>
    <w:rsid w:val="00370C5B"/>
    <w:rsid w:val="00371D8A"/>
    <w:rsid w:val="00377099"/>
    <w:rsid w:val="003772DD"/>
    <w:rsid w:val="00377A09"/>
    <w:rsid w:val="00377F38"/>
    <w:rsid w:val="003900DF"/>
    <w:rsid w:val="0039098C"/>
    <w:rsid w:val="00390AD5"/>
    <w:rsid w:val="00390AE8"/>
    <w:rsid w:val="0039620C"/>
    <w:rsid w:val="003974FC"/>
    <w:rsid w:val="003A03DF"/>
    <w:rsid w:val="003A5026"/>
    <w:rsid w:val="003A550F"/>
    <w:rsid w:val="003A581F"/>
    <w:rsid w:val="003A74CA"/>
    <w:rsid w:val="003A7DC7"/>
    <w:rsid w:val="003B0DEF"/>
    <w:rsid w:val="003B21FB"/>
    <w:rsid w:val="003B285D"/>
    <w:rsid w:val="003B721B"/>
    <w:rsid w:val="003B746F"/>
    <w:rsid w:val="003C0E21"/>
    <w:rsid w:val="003C1A16"/>
    <w:rsid w:val="003C6977"/>
    <w:rsid w:val="003C6BE6"/>
    <w:rsid w:val="003C7AE8"/>
    <w:rsid w:val="003D1545"/>
    <w:rsid w:val="003D1C31"/>
    <w:rsid w:val="003D2282"/>
    <w:rsid w:val="003D2BDC"/>
    <w:rsid w:val="003D3422"/>
    <w:rsid w:val="003D36D7"/>
    <w:rsid w:val="003D6423"/>
    <w:rsid w:val="003D6446"/>
    <w:rsid w:val="003D6A06"/>
    <w:rsid w:val="003E0724"/>
    <w:rsid w:val="003E1143"/>
    <w:rsid w:val="003E2737"/>
    <w:rsid w:val="003E29A3"/>
    <w:rsid w:val="003E3DF8"/>
    <w:rsid w:val="003E3E91"/>
    <w:rsid w:val="003E5D99"/>
    <w:rsid w:val="003E7BEC"/>
    <w:rsid w:val="003F1549"/>
    <w:rsid w:val="003F52F0"/>
    <w:rsid w:val="003F7F54"/>
    <w:rsid w:val="004003C9"/>
    <w:rsid w:val="00400622"/>
    <w:rsid w:val="0040073D"/>
    <w:rsid w:val="0040084B"/>
    <w:rsid w:val="004027CE"/>
    <w:rsid w:val="00403B39"/>
    <w:rsid w:val="00405F5F"/>
    <w:rsid w:val="00407652"/>
    <w:rsid w:val="00410467"/>
    <w:rsid w:val="00411FEE"/>
    <w:rsid w:val="00412FD3"/>
    <w:rsid w:val="00413C62"/>
    <w:rsid w:val="00413C71"/>
    <w:rsid w:val="004145E7"/>
    <w:rsid w:val="00417823"/>
    <w:rsid w:val="00420712"/>
    <w:rsid w:val="004220FA"/>
    <w:rsid w:val="00422232"/>
    <w:rsid w:val="00422958"/>
    <w:rsid w:val="00422EC3"/>
    <w:rsid w:val="004236EF"/>
    <w:rsid w:val="00425E82"/>
    <w:rsid w:val="00426089"/>
    <w:rsid w:val="00426642"/>
    <w:rsid w:val="00427F75"/>
    <w:rsid w:val="00431552"/>
    <w:rsid w:val="00434B15"/>
    <w:rsid w:val="0043687C"/>
    <w:rsid w:val="00437233"/>
    <w:rsid w:val="004431E2"/>
    <w:rsid w:val="004464EA"/>
    <w:rsid w:val="00446D36"/>
    <w:rsid w:val="004501D1"/>
    <w:rsid w:val="0045147C"/>
    <w:rsid w:val="00451A60"/>
    <w:rsid w:val="00451BBD"/>
    <w:rsid w:val="004529E3"/>
    <w:rsid w:val="00452B2E"/>
    <w:rsid w:val="00452B7D"/>
    <w:rsid w:val="0045346A"/>
    <w:rsid w:val="00453DE2"/>
    <w:rsid w:val="004545BD"/>
    <w:rsid w:val="0045466C"/>
    <w:rsid w:val="0045478F"/>
    <w:rsid w:val="004557CA"/>
    <w:rsid w:val="00456A6D"/>
    <w:rsid w:val="004574DC"/>
    <w:rsid w:val="00462249"/>
    <w:rsid w:val="004622F4"/>
    <w:rsid w:val="004637D2"/>
    <w:rsid w:val="004644AC"/>
    <w:rsid w:val="004666C1"/>
    <w:rsid w:val="004669C7"/>
    <w:rsid w:val="00466CE0"/>
    <w:rsid w:val="00470F87"/>
    <w:rsid w:val="00471F80"/>
    <w:rsid w:val="004728BC"/>
    <w:rsid w:val="00472A81"/>
    <w:rsid w:val="0047305C"/>
    <w:rsid w:val="00473257"/>
    <w:rsid w:val="004739E2"/>
    <w:rsid w:val="0047402C"/>
    <w:rsid w:val="0047441F"/>
    <w:rsid w:val="00474C88"/>
    <w:rsid w:val="004753D9"/>
    <w:rsid w:val="00477859"/>
    <w:rsid w:val="00477D30"/>
    <w:rsid w:val="0048089C"/>
    <w:rsid w:val="00482303"/>
    <w:rsid w:val="00482307"/>
    <w:rsid w:val="004824AC"/>
    <w:rsid w:val="00484447"/>
    <w:rsid w:val="004865AB"/>
    <w:rsid w:val="00490483"/>
    <w:rsid w:val="00492662"/>
    <w:rsid w:val="0049471F"/>
    <w:rsid w:val="00494A32"/>
    <w:rsid w:val="004955A5"/>
    <w:rsid w:val="004958F1"/>
    <w:rsid w:val="004A28DD"/>
    <w:rsid w:val="004A307A"/>
    <w:rsid w:val="004A4529"/>
    <w:rsid w:val="004A457A"/>
    <w:rsid w:val="004A4833"/>
    <w:rsid w:val="004A48AB"/>
    <w:rsid w:val="004A4A4A"/>
    <w:rsid w:val="004A4B2A"/>
    <w:rsid w:val="004A54D6"/>
    <w:rsid w:val="004A651C"/>
    <w:rsid w:val="004B30A1"/>
    <w:rsid w:val="004B381A"/>
    <w:rsid w:val="004B5BA7"/>
    <w:rsid w:val="004B74AC"/>
    <w:rsid w:val="004C0BA8"/>
    <w:rsid w:val="004C1F35"/>
    <w:rsid w:val="004C2DDE"/>
    <w:rsid w:val="004C3D82"/>
    <w:rsid w:val="004C41D6"/>
    <w:rsid w:val="004C4BA2"/>
    <w:rsid w:val="004C4FB9"/>
    <w:rsid w:val="004C54D6"/>
    <w:rsid w:val="004C5F0C"/>
    <w:rsid w:val="004C5FE6"/>
    <w:rsid w:val="004C659A"/>
    <w:rsid w:val="004C758D"/>
    <w:rsid w:val="004C7EAD"/>
    <w:rsid w:val="004D0F9A"/>
    <w:rsid w:val="004D10A5"/>
    <w:rsid w:val="004D3EA5"/>
    <w:rsid w:val="004D4933"/>
    <w:rsid w:val="004D58CA"/>
    <w:rsid w:val="004D64BB"/>
    <w:rsid w:val="004E1A02"/>
    <w:rsid w:val="004E5382"/>
    <w:rsid w:val="004E60C9"/>
    <w:rsid w:val="004E6137"/>
    <w:rsid w:val="004E73C0"/>
    <w:rsid w:val="004F2E2C"/>
    <w:rsid w:val="004F37DD"/>
    <w:rsid w:val="004F37F1"/>
    <w:rsid w:val="004F3C20"/>
    <w:rsid w:val="005016B7"/>
    <w:rsid w:val="005023C4"/>
    <w:rsid w:val="00502EE0"/>
    <w:rsid w:val="0050419A"/>
    <w:rsid w:val="00504B34"/>
    <w:rsid w:val="0050688D"/>
    <w:rsid w:val="0051034F"/>
    <w:rsid w:val="00510438"/>
    <w:rsid w:val="0051149F"/>
    <w:rsid w:val="00512AC2"/>
    <w:rsid w:val="00512DF3"/>
    <w:rsid w:val="00512F35"/>
    <w:rsid w:val="005136E2"/>
    <w:rsid w:val="00514822"/>
    <w:rsid w:val="00514C4E"/>
    <w:rsid w:val="00514CC4"/>
    <w:rsid w:val="00515E08"/>
    <w:rsid w:val="00516CBA"/>
    <w:rsid w:val="00517AF2"/>
    <w:rsid w:val="00520772"/>
    <w:rsid w:val="0052101D"/>
    <w:rsid w:val="00522DD5"/>
    <w:rsid w:val="0052467D"/>
    <w:rsid w:val="00527965"/>
    <w:rsid w:val="005301B3"/>
    <w:rsid w:val="0053176A"/>
    <w:rsid w:val="00532664"/>
    <w:rsid w:val="005329C1"/>
    <w:rsid w:val="00533508"/>
    <w:rsid w:val="00534424"/>
    <w:rsid w:val="0053580A"/>
    <w:rsid w:val="005359C2"/>
    <w:rsid w:val="00536145"/>
    <w:rsid w:val="00536351"/>
    <w:rsid w:val="005369CA"/>
    <w:rsid w:val="005371FA"/>
    <w:rsid w:val="005372CF"/>
    <w:rsid w:val="00537E05"/>
    <w:rsid w:val="005429F1"/>
    <w:rsid w:val="00545CF0"/>
    <w:rsid w:val="00553576"/>
    <w:rsid w:val="005535F6"/>
    <w:rsid w:val="0055485A"/>
    <w:rsid w:val="00554CE3"/>
    <w:rsid w:val="00555EC4"/>
    <w:rsid w:val="0055774B"/>
    <w:rsid w:val="00560194"/>
    <w:rsid w:val="00562AA8"/>
    <w:rsid w:val="005643B0"/>
    <w:rsid w:val="0056455C"/>
    <w:rsid w:val="005645E8"/>
    <w:rsid w:val="0056581E"/>
    <w:rsid w:val="00565B96"/>
    <w:rsid w:val="0056618C"/>
    <w:rsid w:val="005662EB"/>
    <w:rsid w:val="0056647B"/>
    <w:rsid w:val="00567614"/>
    <w:rsid w:val="00567E42"/>
    <w:rsid w:val="0057018D"/>
    <w:rsid w:val="005705E5"/>
    <w:rsid w:val="00570E92"/>
    <w:rsid w:val="005713A7"/>
    <w:rsid w:val="00571472"/>
    <w:rsid w:val="005719D2"/>
    <w:rsid w:val="00573508"/>
    <w:rsid w:val="00574475"/>
    <w:rsid w:val="00574E86"/>
    <w:rsid w:val="00575F11"/>
    <w:rsid w:val="00576405"/>
    <w:rsid w:val="00576FEE"/>
    <w:rsid w:val="0058148B"/>
    <w:rsid w:val="0058418E"/>
    <w:rsid w:val="00586B26"/>
    <w:rsid w:val="00591EC4"/>
    <w:rsid w:val="00592498"/>
    <w:rsid w:val="0059337A"/>
    <w:rsid w:val="00593742"/>
    <w:rsid w:val="005961A5"/>
    <w:rsid w:val="005A15E6"/>
    <w:rsid w:val="005A2035"/>
    <w:rsid w:val="005A3F45"/>
    <w:rsid w:val="005A54BF"/>
    <w:rsid w:val="005A63F7"/>
    <w:rsid w:val="005B0711"/>
    <w:rsid w:val="005B1701"/>
    <w:rsid w:val="005B2D56"/>
    <w:rsid w:val="005B3070"/>
    <w:rsid w:val="005B3185"/>
    <w:rsid w:val="005B37AD"/>
    <w:rsid w:val="005B37CC"/>
    <w:rsid w:val="005B3B33"/>
    <w:rsid w:val="005B3EBF"/>
    <w:rsid w:val="005B5DAE"/>
    <w:rsid w:val="005C14BB"/>
    <w:rsid w:val="005C4E3D"/>
    <w:rsid w:val="005C4F40"/>
    <w:rsid w:val="005C53E5"/>
    <w:rsid w:val="005D1CE5"/>
    <w:rsid w:val="005D332D"/>
    <w:rsid w:val="005D3B9D"/>
    <w:rsid w:val="005D3DA5"/>
    <w:rsid w:val="005D7CBC"/>
    <w:rsid w:val="005E006A"/>
    <w:rsid w:val="005E04BC"/>
    <w:rsid w:val="005E06B0"/>
    <w:rsid w:val="005E07C4"/>
    <w:rsid w:val="005E09C2"/>
    <w:rsid w:val="005E2439"/>
    <w:rsid w:val="005E2FCB"/>
    <w:rsid w:val="005E3550"/>
    <w:rsid w:val="005E3BBE"/>
    <w:rsid w:val="005E3EEC"/>
    <w:rsid w:val="005E5E4A"/>
    <w:rsid w:val="005E62AB"/>
    <w:rsid w:val="005F1A52"/>
    <w:rsid w:val="005F1C5C"/>
    <w:rsid w:val="005F2BA4"/>
    <w:rsid w:val="005F2CD6"/>
    <w:rsid w:val="005F3F2C"/>
    <w:rsid w:val="005F5203"/>
    <w:rsid w:val="005F6037"/>
    <w:rsid w:val="005F6777"/>
    <w:rsid w:val="005F73C8"/>
    <w:rsid w:val="005F75B8"/>
    <w:rsid w:val="005F7D93"/>
    <w:rsid w:val="00602400"/>
    <w:rsid w:val="00602BD9"/>
    <w:rsid w:val="00602E64"/>
    <w:rsid w:val="006053DF"/>
    <w:rsid w:val="00606E2F"/>
    <w:rsid w:val="00606F52"/>
    <w:rsid w:val="00610785"/>
    <w:rsid w:val="00612A66"/>
    <w:rsid w:val="00612A99"/>
    <w:rsid w:val="00613916"/>
    <w:rsid w:val="0061567C"/>
    <w:rsid w:val="0061596D"/>
    <w:rsid w:val="00616176"/>
    <w:rsid w:val="00616931"/>
    <w:rsid w:val="00616A56"/>
    <w:rsid w:val="006219F6"/>
    <w:rsid w:val="00622B69"/>
    <w:rsid w:val="006300B6"/>
    <w:rsid w:val="006316B5"/>
    <w:rsid w:val="00631CD4"/>
    <w:rsid w:val="00631F71"/>
    <w:rsid w:val="006324AF"/>
    <w:rsid w:val="00634739"/>
    <w:rsid w:val="00635496"/>
    <w:rsid w:val="0063721B"/>
    <w:rsid w:val="0064096F"/>
    <w:rsid w:val="0064242C"/>
    <w:rsid w:val="006430D1"/>
    <w:rsid w:val="00643262"/>
    <w:rsid w:val="00643DA0"/>
    <w:rsid w:val="006460AE"/>
    <w:rsid w:val="00647632"/>
    <w:rsid w:val="006509FB"/>
    <w:rsid w:val="00652B09"/>
    <w:rsid w:val="00654144"/>
    <w:rsid w:val="00654B42"/>
    <w:rsid w:val="00655F25"/>
    <w:rsid w:val="00656B7C"/>
    <w:rsid w:val="00661931"/>
    <w:rsid w:val="00661938"/>
    <w:rsid w:val="00662755"/>
    <w:rsid w:val="00663633"/>
    <w:rsid w:val="00665BC5"/>
    <w:rsid w:val="006661B4"/>
    <w:rsid w:val="00666A39"/>
    <w:rsid w:val="00670ABF"/>
    <w:rsid w:val="00670C27"/>
    <w:rsid w:val="00671FF1"/>
    <w:rsid w:val="006723A3"/>
    <w:rsid w:val="006735A8"/>
    <w:rsid w:val="00673DB9"/>
    <w:rsid w:val="00674A17"/>
    <w:rsid w:val="00674FE0"/>
    <w:rsid w:val="00675B4A"/>
    <w:rsid w:val="00675E72"/>
    <w:rsid w:val="00677FCF"/>
    <w:rsid w:val="00681866"/>
    <w:rsid w:val="00681FC9"/>
    <w:rsid w:val="00682035"/>
    <w:rsid w:val="00683641"/>
    <w:rsid w:val="006901DF"/>
    <w:rsid w:val="00690C1F"/>
    <w:rsid w:val="00691307"/>
    <w:rsid w:val="0069174D"/>
    <w:rsid w:val="00691910"/>
    <w:rsid w:val="006923CB"/>
    <w:rsid w:val="00694468"/>
    <w:rsid w:val="00695B05"/>
    <w:rsid w:val="006967B3"/>
    <w:rsid w:val="00696824"/>
    <w:rsid w:val="00696A9B"/>
    <w:rsid w:val="006974A4"/>
    <w:rsid w:val="0069755C"/>
    <w:rsid w:val="006A0D1A"/>
    <w:rsid w:val="006A23A2"/>
    <w:rsid w:val="006A25D1"/>
    <w:rsid w:val="006A3B76"/>
    <w:rsid w:val="006A3F10"/>
    <w:rsid w:val="006A4B17"/>
    <w:rsid w:val="006A4CF3"/>
    <w:rsid w:val="006A55A3"/>
    <w:rsid w:val="006A5B90"/>
    <w:rsid w:val="006A724A"/>
    <w:rsid w:val="006B0DEA"/>
    <w:rsid w:val="006B2951"/>
    <w:rsid w:val="006B2A8D"/>
    <w:rsid w:val="006B57B3"/>
    <w:rsid w:val="006B68D8"/>
    <w:rsid w:val="006B77B6"/>
    <w:rsid w:val="006C6EC3"/>
    <w:rsid w:val="006D2E34"/>
    <w:rsid w:val="006D6697"/>
    <w:rsid w:val="006E1CF5"/>
    <w:rsid w:val="006E37FC"/>
    <w:rsid w:val="006E3F6A"/>
    <w:rsid w:val="006E4F98"/>
    <w:rsid w:val="006E6931"/>
    <w:rsid w:val="006E6FFE"/>
    <w:rsid w:val="006E7513"/>
    <w:rsid w:val="006F0462"/>
    <w:rsid w:val="006F20E2"/>
    <w:rsid w:val="006F4048"/>
    <w:rsid w:val="006F4714"/>
    <w:rsid w:val="006F61AA"/>
    <w:rsid w:val="006F738A"/>
    <w:rsid w:val="00700A3F"/>
    <w:rsid w:val="00700B10"/>
    <w:rsid w:val="007012DC"/>
    <w:rsid w:val="00701321"/>
    <w:rsid w:val="007027A8"/>
    <w:rsid w:val="0070374A"/>
    <w:rsid w:val="0070589A"/>
    <w:rsid w:val="00705A3D"/>
    <w:rsid w:val="00705C14"/>
    <w:rsid w:val="0071040E"/>
    <w:rsid w:val="00710BCE"/>
    <w:rsid w:val="00710C9C"/>
    <w:rsid w:val="00713BD7"/>
    <w:rsid w:val="007172C3"/>
    <w:rsid w:val="007176C9"/>
    <w:rsid w:val="0071788B"/>
    <w:rsid w:val="00717D79"/>
    <w:rsid w:val="007227DD"/>
    <w:rsid w:val="007245FF"/>
    <w:rsid w:val="007249FA"/>
    <w:rsid w:val="007253F2"/>
    <w:rsid w:val="00725696"/>
    <w:rsid w:val="00725AC4"/>
    <w:rsid w:val="00726121"/>
    <w:rsid w:val="00730FA6"/>
    <w:rsid w:val="0073145E"/>
    <w:rsid w:val="007318BB"/>
    <w:rsid w:val="00733131"/>
    <w:rsid w:val="00733EEB"/>
    <w:rsid w:val="00734A97"/>
    <w:rsid w:val="00735EA0"/>
    <w:rsid w:val="007366E7"/>
    <w:rsid w:val="0073731F"/>
    <w:rsid w:val="00737D7E"/>
    <w:rsid w:val="00740055"/>
    <w:rsid w:val="007417A7"/>
    <w:rsid w:val="007422A5"/>
    <w:rsid w:val="00742812"/>
    <w:rsid w:val="0074339C"/>
    <w:rsid w:val="00743E76"/>
    <w:rsid w:val="00744A86"/>
    <w:rsid w:val="00745E71"/>
    <w:rsid w:val="00747F03"/>
    <w:rsid w:val="00750CC5"/>
    <w:rsid w:val="00752536"/>
    <w:rsid w:val="007532B3"/>
    <w:rsid w:val="00755E30"/>
    <w:rsid w:val="00757070"/>
    <w:rsid w:val="007577AE"/>
    <w:rsid w:val="007604CD"/>
    <w:rsid w:val="00760AE5"/>
    <w:rsid w:val="00762D33"/>
    <w:rsid w:val="00763B45"/>
    <w:rsid w:val="00766096"/>
    <w:rsid w:val="007669BE"/>
    <w:rsid w:val="00766B4A"/>
    <w:rsid w:val="00771E04"/>
    <w:rsid w:val="00773354"/>
    <w:rsid w:val="00773591"/>
    <w:rsid w:val="00776008"/>
    <w:rsid w:val="00776373"/>
    <w:rsid w:val="00782D3C"/>
    <w:rsid w:val="007836FC"/>
    <w:rsid w:val="00785DD5"/>
    <w:rsid w:val="007866D0"/>
    <w:rsid w:val="00786D0F"/>
    <w:rsid w:val="007872D2"/>
    <w:rsid w:val="00793F2B"/>
    <w:rsid w:val="00794D86"/>
    <w:rsid w:val="007A0455"/>
    <w:rsid w:val="007A07DE"/>
    <w:rsid w:val="007A0BA2"/>
    <w:rsid w:val="007A2019"/>
    <w:rsid w:val="007A3DB3"/>
    <w:rsid w:val="007A4586"/>
    <w:rsid w:val="007A5742"/>
    <w:rsid w:val="007A5821"/>
    <w:rsid w:val="007A5FF8"/>
    <w:rsid w:val="007A73F8"/>
    <w:rsid w:val="007A7C44"/>
    <w:rsid w:val="007A7E6F"/>
    <w:rsid w:val="007B1C82"/>
    <w:rsid w:val="007B24A7"/>
    <w:rsid w:val="007B27E3"/>
    <w:rsid w:val="007B6427"/>
    <w:rsid w:val="007B67E9"/>
    <w:rsid w:val="007B6B52"/>
    <w:rsid w:val="007B6C40"/>
    <w:rsid w:val="007C0BB5"/>
    <w:rsid w:val="007C1031"/>
    <w:rsid w:val="007C2109"/>
    <w:rsid w:val="007C2F91"/>
    <w:rsid w:val="007C4A7C"/>
    <w:rsid w:val="007C59C2"/>
    <w:rsid w:val="007C6A9C"/>
    <w:rsid w:val="007C6BB2"/>
    <w:rsid w:val="007D3A2C"/>
    <w:rsid w:val="007D5B32"/>
    <w:rsid w:val="007E1145"/>
    <w:rsid w:val="007E48CA"/>
    <w:rsid w:val="007E6990"/>
    <w:rsid w:val="007E6CF1"/>
    <w:rsid w:val="007E7B16"/>
    <w:rsid w:val="007F15FD"/>
    <w:rsid w:val="007F2C91"/>
    <w:rsid w:val="007F45AA"/>
    <w:rsid w:val="007F5AEB"/>
    <w:rsid w:val="007F5EB3"/>
    <w:rsid w:val="007F615B"/>
    <w:rsid w:val="00800B59"/>
    <w:rsid w:val="0080247F"/>
    <w:rsid w:val="00802C53"/>
    <w:rsid w:val="00804294"/>
    <w:rsid w:val="0080572A"/>
    <w:rsid w:val="00806928"/>
    <w:rsid w:val="008072DE"/>
    <w:rsid w:val="008073FA"/>
    <w:rsid w:val="00811916"/>
    <w:rsid w:val="00811D0F"/>
    <w:rsid w:val="008128E8"/>
    <w:rsid w:val="008129B9"/>
    <w:rsid w:val="00812B65"/>
    <w:rsid w:val="0081371C"/>
    <w:rsid w:val="00813FC1"/>
    <w:rsid w:val="00820962"/>
    <w:rsid w:val="008210E3"/>
    <w:rsid w:val="00822291"/>
    <w:rsid w:val="00824A23"/>
    <w:rsid w:val="00825FED"/>
    <w:rsid w:val="0082608B"/>
    <w:rsid w:val="008264BB"/>
    <w:rsid w:val="00826885"/>
    <w:rsid w:val="00831AB7"/>
    <w:rsid w:val="00831F53"/>
    <w:rsid w:val="00834065"/>
    <w:rsid w:val="00834209"/>
    <w:rsid w:val="00841333"/>
    <w:rsid w:val="008424CB"/>
    <w:rsid w:val="008426C1"/>
    <w:rsid w:val="00843065"/>
    <w:rsid w:val="00847212"/>
    <w:rsid w:val="008531E2"/>
    <w:rsid w:val="00853269"/>
    <w:rsid w:val="008539C9"/>
    <w:rsid w:val="00854C04"/>
    <w:rsid w:val="008550BA"/>
    <w:rsid w:val="008573CB"/>
    <w:rsid w:val="0085742E"/>
    <w:rsid w:val="00860424"/>
    <w:rsid w:val="00861905"/>
    <w:rsid w:val="00861D4C"/>
    <w:rsid w:val="00862A92"/>
    <w:rsid w:val="0086361D"/>
    <w:rsid w:val="00865422"/>
    <w:rsid w:val="008660B9"/>
    <w:rsid w:val="008669A6"/>
    <w:rsid w:val="008678D1"/>
    <w:rsid w:val="00870A0B"/>
    <w:rsid w:val="00870B81"/>
    <w:rsid w:val="00871446"/>
    <w:rsid w:val="00871BEA"/>
    <w:rsid w:val="008727E0"/>
    <w:rsid w:val="0087429A"/>
    <w:rsid w:val="00874D18"/>
    <w:rsid w:val="00875957"/>
    <w:rsid w:val="00876DC4"/>
    <w:rsid w:val="00876FDB"/>
    <w:rsid w:val="008770D9"/>
    <w:rsid w:val="00877956"/>
    <w:rsid w:val="00880298"/>
    <w:rsid w:val="0088463F"/>
    <w:rsid w:val="00884F2F"/>
    <w:rsid w:val="008867DA"/>
    <w:rsid w:val="00887ACE"/>
    <w:rsid w:val="00890A41"/>
    <w:rsid w:val="00891595"/>
    <w:rsid w:val="0089282C"/>
    <w:rsid w:val="00893194"/>
    <w:rsid w:val="008933BA"/>
    <w:rsid w:val="00894816"/>
    <w:rsid w:val="008955D1"/>
    <w:rsid w:val="0089567C"/>
    <w:rsid w:val="008962EC"/>
    <w:rsid w:val="008A044C"/>
    <w:rsid w:val="008A0915"/>
    <w:rsid w:val="008A30DA"/>
    <w:rsid w:val="008A31B1"/>
    <w:rsid w:val="008A64DE"/>
    <w:rsid w:val="008A67DB"/>
    <w:rsid w:val="008A6E54"/>
    <w:rsid w:val="008A7947"/>
    <w:rsid w:val="008A7A83"/>
    <w:rsid w:val="008B08CB"/>
    <w:rsid w:val="008B137C"/>
    <w:rsid w:val="008B28BB"/>
    <w:rsid w:val="008B4C1C"/>
    <w:rsid w:val="008B53C5"/>
    <w:rsid w:val="008B5BF2"/>
    <w:rsid w:val="008B5C47"/>
    <w:rsid w:val="008B5CB0"/>
    <w:rsid w:val="008B61E0"/>
    <w:rsid w:val="008B73BF"/>
    <w:rsid w:val="008C0153"/>
    <w:rsid w:val="008C22D4"/>
    <w:rsid w:val="008C3364"/>
    <w:rsid w:val="008C41A6"/>
    <w:rsid w:val="008C49D3"/>
    <w:rsid w:val="008C51B8"/>
    <w:rsid w:val="008C539C"/>
    <w:rsid w:val="008C55A7"/>
    <w:rsid w:val="008C5A9B"/>
    <w:rsid w:val="008C7113"/>
    <w:rsid w:val="008C7CAE"/>
    <w:rsid w:val="008D0649"/>
    <w:rsid w:val="008D285B"/>
    <w:rsid w:val="008D2B65"/>
    <w:rsid w:val="008D2B74"/>
    <w:rsid w:val="008D301A"/>
    <w:rsid w:val="008D3251"/>
    <w:rsid w:val="008D4D72"/>
    <w:rsid w:val="008D6681"/>
    <w:rsid w:val="008D7C4E"/>
    <w:rsid w:val="008E07F7"/>
    <w:rsid w:val="008E1577"/>
    <w:rsid w:val="008E18E4"/>
    <w:rsid w:val="008E1D38"/>
    <w:rsid w:val="008E48D2"/>
    <w:rsid w:val="008E5325"/>
    <w:rsid w:val="008E6EC1"/>
    <w:rsid w:val="008E6FE1"/>
    <w:rsid w:val="008E7E0D"/>
    <w:rsid w:val="008F0B6F"/>
    <w:rsid w:val="008F11D6"/>
    <w:rsid w:val="008F685F"/>
    <w:rsid w:val="008F7C7D"/>
    <w:rsid w:val="00903298"/>
    <w:rsid w:val="009041E3"/>
    <w:rsid w:val="00905D31"/>
    <w:rsid w:val="009071B4"/>
    <w:rsid w:val="0091154A"/>
    <w:rsid w:val="0091258C"/>
    <w:rsid w:val="00913275"/>
    <w:rsid w:val="00913B81"/>
    <w:rsid w:val="00920C77"/>
    <w:rsid w:val="00922F73"/>
    <w:rsid w:val="00923111"/>
    <w:rsid w:val="00923BB3"/>
    <w:rsid w:val="00931C1F"/>
    <w:rsid w:val="00931F68"/>
    <w:rsid w:val="00932832"/>
    <w:rsid w:val="00932C70"/>
    <w:rsid w:val="009330A6"/>
    <w:rsid w:val="0093480C"/>
    <w:rsid w:val="00936855"/>
    <w:rsid w:val="0094305F"/>
    <w:rsid w:val="00944F63"/>
    <w:rsid w:val="009452EC"/>
    <w:rsid w:val="00946A96"/>
    <w:rsid w:val="0095290C"/>
    <w:rsid w:val="00952AE3"/>
    <w:rsid w:val="009532B7"/>
    <w:rsid w:val="0095487B"/>
    <w:rsid w:val="00956D44"/>
    <w:rsid w:val="00957BF9"/>
    <w:rsid w:val="0096290C"/>
    <w:rsid w:val="00965F0A"/>
    <w:rsid w:val="00966E3B"/>
    <w:rsid w:val="00972010"/>
    <w:rsid w:val="00972E42"/>
    <w:rsid w:val="00973F04"/>
    <w:rsid w:val="00974F3E"/>
    <w:rsid w:val="00975B3F"/>
    <w:rsid w:val="00977151"/>
    <w:rsid w:val="00985257"/>
    <w:rsid w:val="00987D45"/>
    <w:rsid w:val="009902D1"/>
    <w:rsid w:val="009924EE"/>
    <w:rsid w:val="009930AB"/>
    <w:rsid w:val="00994320"/>
    <w:rsid w:val="009946BB"/>
    <w:rsid w:val="00997286"/>
    <w:rsid w:val="009A0079"/>
    <w:rsid w:val="009A1EED"/>
    <w:rsid w:val="009A4454"/>
    <w:rsid w:val="009A523D"/>
    <w:rsid w:val="009A5414"/>
    <w:rsid w:val="009A5A60"/>
    <w:rsid w:val="009A7962"/>
    <w:rsid w:val="009B38BD"/>
    <w:rsid w:val="009B5325"/>
    <w:rsid w:val="009B6DBA"/>
    <w:rsid w:val="009B729E"/>
    <w:rsid w:val="009B767C"/>
    <w:rsid w:val="009B7B08"/>
    <w:rsid w:val="009C0067"/>
    <w:rsid w:val="009C198C"/>
    <w:rsid w:val="009C2AEA"/>
    <w:rsid w:val="009C2BF4"/>
    <w:rsid w:val="009C33A0"/>
    <w:rsid w:val="009C3632"/>
    <w:rsid w:val="009C5A88"/>
    <w:rsid w:val="009C69F2"/>
    <w:rsid w:val="009D34D0"/>
    <w:rsid w:val="009D55B7"/>
    <w:rsid w:val="009D618D"/>
    <w:rsid w:val="009D6864"/>
    <w:rsid w:val="009D7153"/>
    <w:rsid w:val="009D7834"/>
    <w:rsid w:val="009E05D4"/>
    <w:rsid w:val="009E1091"/>
    <w:rsid w:val="009E13A8"/>
    <w:rsid w:val="009E2E7F"/>
    <w:rsid w:val="009E4207"/>
    <w:rsid w:val="009E4BC2"/>
    <w:rsid w:val="009E50C9"/>
    <w:rsid w:val="009E727C"/>
    <w:rsid w:val="009F1084"/>
    <w:rsid w:val="009F34AA"/>
    <w:rsid w:val="009F36BA"/>
    <w:rsid w:val="009F42AE"/>
    <w:rsid w:val="009F44E7"/>
    <w:rsid w:val="009F4F78"/>
    <w:rsid w:val="009F63D2"/>
    <w:rsid w:val="009F6441"/>
    <w:rsid w:val="00A00100"/>
    <w:rsid w:val="00A01928"/>
    <w:rsid w:val="00A01F6F"/>
    <w:rsid w:val="00A02C48"/>
    <w:rsid w:val="00A02EAC"/>
    <w:rsid w:val="00A0373E"/>
    <w:rsid w:val="00A03995"/>
    <w:rsid w:val="00A04C9B"/>
    <w:rsid w:val="00A1155B"/>
    <w:rsid w:val="00A12435"/>
    <w:rsid w:val="00A12722"/>
    <w:rsid w:val="00A128AB"/>
    <w:rsid w:val="00A13D66"/>
    <w:rsid w:val="00A1558D"/>
    <w:rsid w:val="00A22720"/>
    <w:rsid w:val="00A2285D"/>
    <w:rsid w:val="00A24327"/>
    <w:rsid w:val="00A25B15"/>
    <w:rsid w:val="00A273D4"/>
    <w:rsid w:val="00A27F7E"/>
    <w:rsid w:val="00A3246C"/>
    <w:rsid w:val="00A33B20"/>
    <w:rsid w:val="00A33C15"/>
    <w:rsid w:val="00A37B46"/>
    <w:rsid w:val="00A37C53"/>
    <w:rsid w:val="00A37FFB"/>
    <w:rsid w:val="00A40F4C"/>
    <w:rsid w:val="00A41149"/>
    <w:rsid w:val="00A411CD"/>
    <w:rsid w:val="00A41A86"/>
    <w:rsid w:val="00A44579"/>
    <w:rsid w:val="00A448AB"/>
    <w:rsid w:val="00A44A4F"/>
    <w:rsid w:val="00A45710"/>
    <w:rsid w:val="00A46B18"/>
    <w:rsid w:val="00A501DA"/>
    <w:rsid w:val="00A54A99"/>
    <w:rsid w:val="00A56F6D"/>
    <w:rsid w:val="00A60729"/>
    <w:rsid w:val="00A60A0F"/>
    <w:rsid w:val="00A60E48"/>
    <w:rsid w:val="00A626ED"/>
    <w:rsid w:val="00A62789"/>
    <w:rsid w:val="00A64099"/>
    <w:rsid w:val="00A64751"/>
    <w:rsid w:val="00A652C8"/>
    <w:rsid w:val="00A65D2F"/>
    <w:rsid w:val="00A65F6C"/>
    <w:rsid w:val="00A66A69"/>
    <w:rsid w:val="00A66CA9"/>
    <w:rsid w:val="00A66F2C"/>
    <w:rsid w:val="00A6737F"/>
    <w:rsid w:val="00A676AF"/>
    <w:rsid w:val="00A67A4F"/>
    <w:rsid w:val="00A706A7"/>
    <w:rsid w:val="00A7259C"/>
    <w:rsid w:val="00A733DA"/>
    <w:rsid w:val="00A736B6"/>
    <w:rsid w:val="00A738E8"/>
    <w:rsid w:val="00A7584E"/>
    <w:rsid w:val="00A758B0"/>
    <w:rsid w:val="00A75A7B"/>
    <w:rsid w:val="00A764D6"/>
    <w:rsid w:val="00A82B07"/>
    <w:rsid w:val="00A85CA9"/>
    <w:rsid w:val="00A86868"/>
    <w:rsid w:val="00A9079D"/>
    <w:rsid w:val="00A90FCF"/>
    <w:rsid w:val="00A936DD"/>
    <w:rsid w:val="00A944C4"/>
    <w:rsid w:val="00A95210"/>
    <w:rsid w:val="00A953F8"/>
    <w:rsid w:val="00A97395"/>
    <w:rsid w:val="00AA0963"/>
    <w:rsid w:val="00AA1156"/>
    <w:rsid w:val="00AA1946"/>
    <w:rsid w:val="00AA31D9"/>
    <w:rsid w:val="00AB0828"/>
    <w:rsid w:val="00AB2429"/>
    <w:rsid w:val="00AB2C13"/>
    <w:rsid w:val="00AB2F95"/>
    <w:rsid w:val="00AB35BB"/>
    <w:rsid w:val="00AB457A"/>
    <w:rsid w:val="00AB46CD"/>
    <w:rsid w:val="00AB5EE1"/>
    <w:rsid w:val="00AC0315"/>
    <w:rsid w:val="00AC1B71"/>
    <w:rsid w:val="00AC2811"/>
    <w:rsid w:val="00AC2D74"/>
    <w:rsid w:val="00AC396D"/>
    <w:rsid w:val="00AC4580"/>
    <w:rsid w:val="00AC696C"/>
    <w:rsid w:val="00AC73F8"/>
    <w:rsid w:val="00AC7DF3"/>
    <w:rsid w:val="00AD1A8F"/>
    <w:rsid w:val="00AD3D9A"/>
    <w:rsid w:val="00AD5276"/>
    <w:rsid w:val="00AD5B8A"/>
    <w:rsid w:val="00AD697D"/>
    <w:rsid w:val="00AD6E9C"/>
    <w:rsid w:val="00AE284B"/>
    <w:rsid w:val="00AE4E8A"/>
    <w:rsid w:val="00AE5657"/>
    <w:rsid w:val="00AE5CCE"/>
    <w:rsid w:val="00AE5D5C"/>
    <w:rsid w:val="00AF1D80"/>
    <w:rsid w:val="00AF2E7C"/>
    <w:rsid w:val="00AF3457"/>
    <w:rsid w:val="00AF4172"/>
    <w:rsid w:val="00AF5F64"/>
    <w:rsid w:val="00AF6A1C"/>
    <w:rsid w:val="00AF7C3F"/>
    <w:rsid w:val="00B01775"/>
    <w:rsid w:val="00B02997"/>
    <w:rsid w:val="00B0722F"/>
    <w:rsid w:val="00B13B5F"/>
    <w:rsid w:val="00B13D34"/>
    <w:rsid w:val="00B1428E"/>
    <w:rsid w:val="00B15B75"/>
    <w:rsid w:val="00B15D91"/>
    <w:rsid w:val="00B16F62"/>
    <w:rsid w:val="00B24CD2"/>
    <w:rsid w:val="00B2542D"/>
    <w:rsid w:val="00B25D4E"/>
    <w:rsid w:val="00B270F3"/>
    <w:rsid w:val="00B27912"/>
    <w:rsid w:val="00B32D0B"/>
    <w:rsid w:val="00B33479"/>
    <w:rsid w:val="00B33822"/>
    <w:rsid w:val="00B35EF5"/>
    <w:rsid w:val="00B3760C"/>
    <w:rsid w:val="00B376CF"/>
    <w:rsid w:val="00B40243"/>
    <w:rsid w:val="00B4154D"/>
    <w:rsid w:val="00B43A4D"/>
    <w:rsid w:val="00B45680"/>
    <w:rsid w:val="00B45F85"/>
    <w:rsid w:val="00B46CD9"/>
    <w:rsid w:val="00B50180"/>
    <w:rsid w:val="00B5540B"/>
    <w:rsid w:val="00B55823"/>
    <w:rsid w:val="00B56C93"/>
    <w:rsid w:val="00B60FEA"/>
    <w:rsid w:val="00B61F6E"/>
    <w:rsid w:val="00B62052"/>
    <w:rsid w:val="00B62BD8"/>
    <w:rsid w:val="00B6691F"/>
    <w:rsid w:val="00B71D3B"/>
    <w:rsid w:val="00B72B34"/>
    <w:rsid w:val="00B73915"/>
    <w:rsid w:val="00B75F2C"/>
    <w:rsid w:val="00B7604E"/>
    <w:rsid w:val="00B76B27"/>
    <w:rsid w:val="00B77538"/>
    <w:rsid w:val="00B804B5"/>
    <w:rsid w:val="00B80541"/>
    <w:rsid w:val="00B80E63"/>
    <w:rsid w:val="00B82C18"/>
    <w:rsid w:val="00B82D6C"/>
    <w:rsid w:val="00B8374E"/>
    <w:rsid w:val="00B83D20"/>
    <w:rsid w:val="00B900F2"/>
    <w:rsid w:val="00B90B99"/>
    <w:rsid w:val="00B91E88"/>
    <w:rsid w:val="00B93DEA"/>
    <w:rsid w:val="00B94CCD"/>
    <w:rsid w:val="00B95F28"/>
    <w:rsid w:val="00BA01B9"/>
    <w:rsid w:val="00BA0D66"/>
    <w:rsid w:val="00BA30B0"/>
    <w:rsid w:val="00BA3663"/>
    <w:rsid w:val="00BA3E3B"/>
    <w:rsid w:val="00BA4BBD"/>
    <w:rsid w:val="00BA523F"/>
    <w:rsid w:val="00BA563A"/>
    <w:rsid w:val="00BA5C77"/>
    <w:rsid w:val="00BA765E"/>
    <w:rsid w:val="00BA7B41"/>
    <w:rsid w:val="00BB34C0"/>
    <w:rsid w:val="00BB3873"/>
    <w:rsid w:val="00BB4C9E"/>
    <w:rsid w:val="00BB566A"/>
    <w:rsid w:val="00BB7E4E"/>
    <w:rsid w:val="00BC1473"/>
    <w:rsid w:val="00BC44C8"/>
    <w:rsid w:val="00BC4ABF"/>
    <w:rsid w:val="00BC59F3"/>
    <w:rsid w:val="00BC6F18"/>
    <w:rsid w:val="00BC73D8"/>
    <w:rsid w:val="00BD1DCE"/>
    <w:rsid w:val="00BD52F1"/>
    <w:rsid w:val="00BD6494"/>
    <w:rsid w:val="00BE054C"/>
    <w:rsid w:val="00BE22ED"/>
    <w:rsid w:val="00BE3BAB"/>
    <w:rsid w:val="00BE3DE4"/>
    <w:rsid w:val="00BE519A"/>
    <w:rsid w:val="00BE72CD"/>
    <w:rsid w:val="00BE777C"/>
    <w:rsid w:val="00BE7AC9"/>
    <w:rsid w:val="00BE7BF8"/>
    <w:rsid w:val="00BF0A2D"/>
    <w:rsid w:val="00BF133E"/>
    <w:rsid w:val="00BF2C62"/>
    <w:rsid w:val="00BF3965"/>
    <w:rsid w:val="00BF48B3"/>
    <w:rsid w:val="00BF4902"/>
    <w:rsid w:val="00BF4C2B"/>
    <w:rsid w:val="00BF647E"/>
    <w:rsid w:val="00C01873"/>
    <w:rsid w:val="00C01D73"/>
    <w:rsid w:val="00C02995"/>
    <w:rsid w:val="00C033AE"/>
    <w:rsid w:val="00C03E35"/>
    <w:rsid w:val="00C042ED"/>
    <w:rsid w:val="00C04CAF"/>
    <w:rsid w:val="00C067B7"/>
    <w:rsid w:val="00C071BC"/>
    <w:rsid w:val="00C07705"/>
    <w:rsid w:val="00C07FD0"/>
    <w:rsid w:val="00C105CD"/>
    <w:rsid w:val="00C127EE"/>
    <w:rsid w:val="00C12DC0"/>
    <w:rsid w:val="00C133A1"/>
    <w:rsid w:val="00C15234"/>
    <w:rsid w:val="00C160BE"/>
    <w:rsid w:val="00C2069C"/>
    <w:rsid w:val="00C206C3"/>
    <w:rsid w:val="00C20ABF"/>
    <w:rsid w:val="00C220C8"/>
    <w:rsid w:val="00C221D6"/>
    <w:rsid w:val="00C2276C"/>
    <w:rsid w:val="00C240A7"/>
    <w:rsid w:val="00C24705"/>
    <w:rsid w:val="00C2483F"/>
    <w:rsid w:val="00C24E1E"/>
    <w:rsid w:val="00C307EA"/>
    <w:rsid w:val="00C36A78"/>
    <w:rsid w:val="00C403A8"/>
    <w:rsid w:val="00C4046E"/>
    <w:rsid w:val="00C42177"/>
    <w:rsid w:val="00C42F37"/>
    <w:rsid w:val="00C446C5"/>
    <w:rsid w:val="00C4602B"/>
    <w:rsid w:val="00C469AB"/>
    <w:rsid w:val="00C52CC8"/>
    <w:rsid w:val="00C53EC9"/>
    <w:rsid w:val="00C57BDB"/>
    <w:rsid w:val="00C60BB5"/>
    <w:rsid w:val="00C61A53"/>
    <w:rsid w:val="00C62139"/>
    <w:rsid w:val="00C63A98"/>
    <w:rsid w:val="00C6499F"/>
    <w:rsid w:val="00C64F0A"/>
    <w:rsid w:val="00C66718"/>
    <w:rsid w:val="00C66C75"/>
    <w:rsid w:val="00C66D46"/>
    <w:rsid w:val="00C67971"/>
    <w:rsid w:val="00C7000D"/>
    <w:rsid w:val="00C7001D"/>
    <w:rsid w:val="00C70805"/>
    <w:rsid w:val="00C71EF4"/>
    <w:rsid w:val="00C74F44"/>
    <w:rsid w:val="00C757CF"/>
    <w:rsid w:val="00C7600F"/>
    <w:rsid w:val="00C768FE"/>
    <w:rsid w:val="00C76DBC"/>
    <w:rsid w:val="00C76E5A"/>
    <w:rsid w:val="00C8790A"/>
    <w:rsid w:val="00C903C4"/>
    <w:rsid w:val="00C9114E"/>
    <w:rsid w:val="00C946F0"/>
    <w:rsid w:val="00C96711"/>
    <w:rsid w:val="00C96CF9"/>
    <w:rsid w:val="00CA1851"/>
    <w:rsid w:val="00CA255E"/>
    <w:rsid w:val="00CA2D6B"/>
    <w:rsid w:val="00CA77C5"/>
    <w:rsid w:val="00CA7B15"/>
    <w:rsid w:val="00CB0002"/>
    <w:rsid w:val="00CB0179"/>
    <w:rsid w:val="00CB024E"/>
    <w:rsid w:val="00CB1097"/>
    <w:rsid w:val="00CB4575"/>
    <w:rsid w:val="00CB549A"/>
    <w:rsid w:val="00CB55F0"/>
    <w:rsid w:val="00CB5863"/>
    <w:rsid w:val="00CB59E7"/>
    <w:rsid w:val="00CB788A"/>
    <w:rsid w:val="00CB7CAE"/>
    <w:rsid w:val="00CC0371"/>
    <w:rsid w:val="00CC1EAD"/>
    <w:rsid w:val="00CC1FD3"/>
    <w:rsid w:val="00CC32F8"/>
    <w:rsid w:val="00CC7AE3"/>
    <w:rsid w:val="00CD14F0"/>
    <w:rsid w:val="00CD21A4"/>
    <w:rsid w:val="00CD225F"/>
    <w:rsid w:val="00CD2694"/>
    <w:rsid w:val="00CD2D68"/>
    <w:rsid w:val="00CD33E5"/>
    <w:rsid w:val="00CD4F68"/>
    <w:rsid w:val="00CD5963"/>
    <w:rsid w:val="00CE05F9"/>
    <w:rsid w:val="00CE0790"/>
    <w:rsid w:val="00CE0D30"/>
    <w:rsid w:val="00CE0DBD"/>
    <w:rsid w:val="00CE155C"/>
    <w:rsid w:val="00CE237A"/>
    <w:rsid w:val="00CE6DF2"/>
    <w:rsid w:val="00CE7302"/>
    <w:rsid w:val="00CF0673"/>
    <w:rsid w:val="00CF0964"/>
    <w:rsid w:val="00CF0A1C"/>
    <w:rsid w:val="00CF6CC9"/>
    <w:rsid w:val="00CF6CD4"/>
    <w:rsid w:val="00CF7123"/>
    <w:rsid w:val="00CF74F6"/>
    <w:rsid w:val="00CF7F3F"/>
    <w:rsid w:val="00D00191"/>
    <w:rsid w:val="00D04D0F"/>
    <w:rsid w:val="00D11E0D"/>
    <w:rsid w:val="00D121AE"/>
    <w:rsid w:val="00D13085"/>
    <w:rsid w:val="00D14198"/>
    <w:rsid w:val="00D1422B"/>
    <w:rsid w:val="00D142A6"/>
    <w:rsid w:val="00D15F27"/>
    <w:rsid w:val="00D167F1"/>
    <w:rsid w:val="00D16E49"/>
    <w:rsid w:val="00D16EB0"/>
    <w:rsid w:val="00D170F9"/>
    <w:rsid w:val="00D2252F"/>
    <w:rsid w:val="00D2427A"/>
    <w:rsid w:val="00D24368"/>
    <w:rsid w:val="00D24791"/>
    <w:rsid w:val="00D24A0B"/>
    <w:rsid w:val="00D24B8E"/>
    <w:rsid w:val="00D25E24"/>
    <w:rsid w:val="00D26C21"/>
    <w:rsid w:val="00D27C61"/>
    <w:rsid w:val="00D27F3E"/>
    <w:rsid w:val="00D304B2"/>
    <w:rsid w:val="00D3190C"/>
    <w:rsid w:val="00D34388"/>
    <w:rsid w:val="00D347AA"/>
    <w:rsid w:val="00D34B17"/>
    <w:rsid w:val="00D3653A"/>
    <w:rsid w:val="00D37821"/>
    <w:rsid w:val="00D37D4C"/>
    <w:rsid w:val="00D41AE4"/>
    <w:rsid w:val="00D41F61"/>
    <w:rsid w:val="00D421E4"/>
    <w:rsid w:val="00D427B2"/>
    <w:rsid w:val="00D47251"/>
    <w:rsid w:val="00D51090"/>
    <w:rsid w:val="00D514DD"/>
    <w:rsid w:val="00D51FF9"/>
    <w:rsid w:val="00D52684"/>
    <w:rsid w:val="00D5295C"/>
    <w:rsid w:val="00D5323A"/>
    <w:rsid w:val="00D5402E"/>
    <w:rsid w:val="00D54DFF"/>
    <w:rsid w:val="00D55277"/>
    <w:rsid w:val="00D60981"/>
    <w:rsid w:val="00D61AF4"/>
    <w:rsid w:val="00D6282B"/>
    <w:rsid w:val="00D6307A"/>
    <w:rsid w:val="00D64E10"/>
    <w:rsid w:val="00D652DE"/>
    <w:rsid w:val="00D67CBF"/>
    <w:rsid w:val="00D70298"/>
    <w:rsid w:val="00D71BFF"/>
    <w:rsid w:val="00D73806"/>
    <w:rsid w:val="00D73F9E"/>
    <w:rsid w:val="00D77009"/>
    <w:rsid w:val="00D77F0B"/>
    <w:rsid w:val="00D80BC9"/>
    <w:rsid w:val="00D814C2"/>
    <w:rsid w:val="00D827F3"/>
    <w:rsid w:val="00D8381B"/>
    <w:rsid w:val="00D8652E"/>
    <w:rsid w:val="00D86E59"/>
    <w:rsid w:val="00D877EC"/>
    <w:rsid w:val="00D87DAF"/>
    <w:rsid w:val="00D92E1E"/>
    <w:rsid w:val="00D93074"/>
    <w:rsid w:val="00D9708F"/>
    <w:rsid w:val="00DA119B"/>
    <w:rsid w:val="00DA148D"/>
    <w:rsid w:val="00DA22D4"/>
    <w:rsid w:val="00DA2C10"/>
    <w:rsid w:val="00DA2F6E"/>
    <w:rsid w:val="00DA394E"/>
    <w:rsid w:val="00DA4444"/>
    <w:rsid w:val="00DA5B57"/>
    <w:rsid w:val="00DA75DE"/>
    <w:rsid w:val="00DB0DDC"/>
    <w:rsid w:val="00DB1060"/>
    <w:rsid w:val="00DB2DA9"/>
    <w:rsid w:val="00DB4689"/>
    <w:rsid w:val="00DB4872"/>
    <w:rsid w:val="00DB5032"/>
    <w:rsid w:val="00DB5251"/>
    <w:rsid w:val="00DB6A5E"/>
    <w:rsid w:val="00DC02C2"/>
    <w:rsid w:val="00DC0449"/>
    <w:rsid w:val="00DC1313"/>
    <w:rsid w:val="00DC16BD"/>
    <w:rsid w:val="00DC365C"/>
    <w:rsid w:val="00DC4F04"/>
    <w:rsid w:val="00DC746A"/>
    <w:rsid w:val="00DD0A8A"/>
    <w:rsid w:val="00DD10A1"/>
    <w:rsid w:val="00DD1AFA"/>
    <w:rsid w:val="00DD1BEF"/>
    <w:rsid w:val="00DD3B1D"/>
    <w:rsid w:val="00DD3ED1"/>
    <w:rsid w:val="00DD6B23"/>
    <w:rsid w:val="00DE093E"/>
    <w:rsid w:val="00DE3E86"/>
    <w:rsid w:val="00DE6469"/>
    <w:rsid w:val="00DF046E"/>
    <w:rsid w:val="00DF24CC"/>
    <w:rsid w:val="00DF2532"/>
    <w:rsid w:val="00DF4DA4"/>
    <w:rsid w:val="00DF4DC1"/>
    <w:rsid w:val="00DF6086"/>
    <w:rsid w:val="00DF6B65"/>
    <w:rsid w:val="00E0064B"/>
    <w:rsid w:val="00E05CF7"/>
    <w:rsid w:val="00E06011"/>
    <w:rsid w:val="00E072C4"/>
    <w:rsid w:val="00E1040B"/>
    <w:rsid w:val="00E12A6C"/>
    <w:rsid w:val="00E140B4"/>
    <w:rsid w:val="00E1455A"/>
    <w:rsid w:val="00E146D1"/>
    <w:rsid w:val="00E16311"/>
    <w:rsid w:val="00E1653D"/>
    <w:rsid w:val="00E20A47"/>
    <w:rsid w:val="00E21491"/>
    <w:rsid w:val="00E22821"/>
    <w:rsid w:val="00E22FDD"/>
    <w:rsid w:val="00E23AF2"/>
    <w:rsid w:val="00E24AAE"/>
    <w:rsid w:val="00E25F42"/>
    <w:rsid w:val="00E26284"/>
    <w:rsid w:val="00E2634B"/>
    <w:rsid w:val="00E26ADF"/>
    <w:rsid w:val="00E2735A"/>
    <w:rsid w:val="00E27A49"/>
    <w:rsid w:val="00E30A80"/>
    <w:rsid w:val="00E314B6"/>
    <w:rsid w:val="00E33EB2"/>
    <w:rsid w:val="00E35198"/>
    <w:rsid w:val="00E3699E"/>
    <w:rsid w:val="00E36D33"/>
    <w:rsid w:val="00E376C4"/>
    <w:rsid w:val="00E41DA2"/>
    <w:rsid w:val="00E4229E"/>
    <w:rsid w:val="00E4334D"/>
    <w:rsid w:val="00E4384C"/>
    <w:rsid w:val="00E43CC1"/>
    <w:rsid w:val="00E44386"/>
    <w:rsid w:val="00E44757"/>
    <w:rsid w:val="00E46C63"/>
    <w:rsid w:val="00E47B26"/>
    <w:rsid w:val="00E50ABE"/>
    <w:rsid w:val="00E50D8B"/>
    <w:rsid w:val="00E514C4"/>
    <w:rsid w:val="00E521E9"/>
    <w:rsid w:val="00E52D30"/>
    <w:rsid w:val="00E53558"/>
    <w:rsid w:val="00E55A58"/>
    <w:rsid w:val="00E55F2D"/>
    <w:rsid w:val="00E6487C"/>
    <w:rsid w:val="00E66ACB"/>
    <w:rsid w:val="00E67202"/>
    <w:rsid w:val="00E71663"/>
    <w:rsid w:val="00E730B7"/>
    <w:rsid w:val="00E73E75"/>
    <w:rsid w:val="00E82901"/>
    <w:rsid w:val="00E83AD5"/>
    <w:rsid w:val="00E84414"/>
    <w:rsid w:val="00E84CE2"/>
    <w:rsid w:val="00E850A9"/>
    <w:rsid w:val="00E868F1"/>
    <w:rsid w:val="00E87586"/>
    <w:rsid w:val="00E904F9"/>
    <w:rsid w:val="00E91F30"/>
    <w:rsid w:val="00E97556"/>
    <w:rsid w:val="00E97CA7"/>
    <w:rsid w:val="00E97FC4"/>
    <w:rsid w:val="00EA0BCC"/>
    <w:rsid w:val="00EA16B9"/>
    <w:rsid w:val="00EA2A4F"/>
    <w:rsid w:val="00EA535E"/>
    <w:rsid w:val="00EA605F"/>
    <w:rsid w:val="00EA630B"/>
    <w:rsid w:val="00EB1649"/>
    <w:rsid w:val="00EB1756"/>
    <w:rsid w:val="00EB2C6A"/>
    <w:rsid w:val="00EB47CB"/>
    <w:rsid w:val="00EC0FD0"/>
    <w:rsid w:val="00EC1591"/>
    <w:rsid w:val="00EC2013"/>
    <w:rsid w:val="00EC2B73"/>
    <w:rsid w:val="00EC2C89"/>
    <w:rsid w:val="00EC3504"/>
    <w:rsid w:val="00EC40AD"/>
    <w:rsid w:val="00EC4141"/>
    <w:rsid w:val="00EC4BEA"/>
    <w:rsid w:val="00EC619A"/>
    <w:rsid w:val="00EC6272"/>
    <w:rsid w:val="00EC6E41"/>
    <w:rsid w:val="00EC7CCF"/>
    <w:rsid w:val="00ED01C4"/>
    <w:rsid w:val="00ED213A"/>
    <w:rsid w:val="00ED255C"/>
    <w:rsid w:val="00ED293C"/>
    <w:rsid w:val="00ED4925"/>
    <w:rsid w:val="00ED4CD0"/>
    <w:rsid w:val="00ED510D"/>
    <w:rsid w:val="00ED7B66"/>
    <w:rsid w:val="00ED7CFC"/>
    <w:rsid w:val="00EE07F6"/>
    <w:rsid w:val="00EE49C6"/>
    <w:rsid w:val="00EE7F41"/>
    <w:rsid w:val="00EF0167"/>
    <w:rsid w:val="00EF2CE0"/>
    <w:rsid w:val="00EF309B"/>
    <w:rsid w:val="00EF407A"/>
    <w:rsid w:val="00EF4BAB"/>
    <w:rsid w:val="00EF75D2"/>
    <w:rsid w:val="00EF780D"/>
    <w:rsid w:val="00EF7901"/>
    <w:rsid w:val="00EF7B0E"/>
    <w:rsid w:val="00F0080E"/>
    <w:rsid w:val="00F0210E"/>
    <w:rsid w:val="00F0299C"/>
    <w:rsid w:val="00F02C17"/>
    <w:rsid w:val="00F032B7"/>
    <w:rsid w:val="00F035B4"/>
    <w:rsid w:val="00F04E34"/>
    <w:rsid w:val="00F070B9"/>
    <w:rsid w:val="00F07352"/>
    <w:rsid w:val="00F12486"/>
    <w:rsid w:val="00F13000"/>
    <w:rsid w:val="00F131CE"/>
    <w:rsid w:val="00F15461"/>
    <w:rsid w:val="00F16D1C"/>
    <w:rsid w:val="00F17811"/>
    <w:rsid w:val="00F222D4"/>
    <w:rsid w:val="00F22900"/>
    <w:rsid w:val="00F2347E"/>
    <w:rsid w:val="00F23F4B"/>
    <w:rsid w:val="00F245AF"/>
    <w:rsid w:val="00F25C24"/>
    <w:rsid w:val="00F2607D"/>
    <w:rsid w:val="00F26E58"/>
    <w:rsid w:val="00F31777"/>
    <w:rsid w:val="00F31BFA"/>
    <w:rsid w:val="00F33C02"/>
    <w:rsid w:val="00F34B26"/>
    <w:rsid w:val="00F34CC7"/>
    <w:rsid w:val="00F36403"/>
    <w:rsid w:val="00F36A12"/>
    <w:rsid w:val="00F36B75"/>
    <w:rsid w:val="00F37D61"/>
    <w:rsid w:val="00F40221"/>
    <w:rsid w:val="00F406E0"/>
    <w:rsid w:val="00F41B04"/>
    <w:rsid w:val="00F429DD"/>
    <w:rsid w:val="00F43A4C"/>
    <w:rsid w:val="00F5300D"/>
    <w:rsid w:val="00F538F7"/>
    <w:rsid w:val="00F55074"/>
    <w:rsid w:val="00F57D42"/>
    <w:rsid w:val="00F57E37"/>
    <w:rsid w:val="00F60774"/>
    <w:rsid w:val="00F60EDC"/>
    <w:rsid w:val="00F61A2E"/>
    <w:rsid w:val="00F6264E"/>
    <w:rsid w:val="00F6330B"/>
    <w:rsid w:val="00F65B35"/>
    <w:rsid w:val="00F66AA4"/>
    <w:rsid w:val="00F67FD1"/>
    <w:rsid w:val="00F712B9"/>
    <w:rsid w:val="00F71A75"/>
    <w:rsid w:val="00F71BA0"/>
    <w:rsid w:val="00F73BF4"/>
    <w:rsid w:val="00F7587D"/>
    <w:rsid w:val="00F76039"/>
    <w:rsid w:val="00F760AE"/>
    <w:rsid w:val="00F760FF"/>
    <w:rsid w:val="00F77708"/>
    <w:rsid w:val="00F80F11"/>
    <w:rsid w:val="00F811D3"/>
    <w:rsid w:val="00F812D2"/>
    <w:rsid w:val="00F83752"/>
    <w:rsid w:val="00F859C9"/>
    <w:rsid w:val="00F86A82"/>
    <w:rsid w:val="00F90291"/>
    <w:rsid w:val="00F930AB"/>
    <w:rsid w:val="00F93771"/>
    <w:rsid w:val="00F93C18"/>
    <w:rsid w:val="00F943C4"/>
    <w:rsid w:val="00F9542D"/>
    <w:rsid w:val="00F9550F"/>
    <w:rsid w:val="00F95831"/>
    <w:rsid w:val="00F97AB7"/>
    <w:rsid w:val="00FA037F"/>
    <w:rsid w:val="00FA0395"/>
    <w:rsid w:val="00FA1584"/>
    <w:rsid w:val="00FA1DE4"/>
    <w:rsid w:val="00FA39D2"/>
    <w:rsid w:val="00FA3DFB"/>
    <w:rsid w:val="00FA4CA7"/>
    <w:rsid w:val="00FA5509"/>
    <w:rsid w:val="00FA7872"/>
    <w:rsid w:val="00FB00EF"/>
    <w:rsid w:val="00FB0572"/>
    <w:rsid w:val="00FB0885"/>
    <w:rsid w:val="00FB1FED"/>
    <w:rsid w:val="00FB30B1"/>
    <w:rsid w:val="00FB51AA"/>
    <w:rsid w:val="00FB52E8"/>
    <w:rsid w:val="00FB5FAB"/>
    <w:rsid w:val="00FB6FFB"/>
    <w:rsid w:val="00FC1C42"/>
    <w:rsid w:val="00FC2F70"/>
    <w:rsid w:val="00FC3499"/>
    <w:rsid w:val="00FC3779"/>
    <w:rsid w:val="00FC5759"/>
    <w:rsid w:val="00FC6254"/>
    <w:rsid w:val="00FC692F"/>
    <w:rsid w:val="00FC7BDB"/>
    <w:rsid w:val="00FD01D7"/>
    <w:rsid w:val="00FD4C54"/>
    <w:rsid w:val="00FD606F"/>
    <w:rsid w:val="00FD618A"/>
    <w:rsid w:val="00FD77AE"/>
    <w:rsid w:val="00FE0BF3"/>
    <w:rsid w:val="00FE19B3"/>
    <w:rsid w:val="00FE1E89"/>
    <w:rsid w:val="00FE2337"/>
    <w:rsid w:val="00FE247C"/>
    <w:rsid w:val="00FE3270"/>
    <w:rsid w:val="00FE3F03"/>
    <w:rsid w:val="00FE4624"/>
    <w:rsid w:val="00FE47CC"/>
    <w:rsid w:val="00FE5175"/>
    <w:rsid w:val="00FE552C"/>
    <w:rsid w:val="00FE6555"/>
    <w:rsid w:val="00FF0A6E"/>
    <w:rsid w:val="00FF0C88"/>
    <w:rsid w:val="00FF4C28"/>
    <w:rsid w:val="00FF56BC"/>
    <w:rsid w:val="00FF786B"/>
    <w:rsid w:val="01071152"/>
    <w:rsid w:val="015550FD"/>
    <w:rsid w:val="01BA7829"/>
    <w:rsid w:val="0215FF85"/>
    <w:rsid w:val="03196FD1"/>
    <w:rsid w:val="0397EE32"/>
    <w:rsid w:val="046051C4"/>
    <w:rsid w:val="04B1E352"/>
    <w:rsid w:val="053B571E"/>
    <w:rsid w:val="053DD952"/>
    <w:rsid w:val="05A6CDEC"/>
    <w:rsid w:val="05AFF686"/>
    <w:rsid w:val="05F7539F"/>
    <w:rsid w:val="063304CB"/>
    <w:rsid w:val="068AF20E"/>
    <w:rsid w:val="076BEBE1"/>
    <w:rsid w:val="077FC438"/>
    <w:rsid w:val="07F31153"/>
    <w:rsid w:val="0811F9A2"/>
    <w:rsid w:val="0819E145"/>
    <w:rsid w:val="08BB5610"/>
    <w:rsid w:val="09112C4B"/>
    <w:rsid w:val="095C83BD"/>
    <w:rsid w:val="09C15EFA"/>
    <w:rsid w:val="0AAE8B32"/>
    <w:rsid w:val="0B5317B9"/>
    <w:rsid w:val="0B6FB009"/>
    <w:rsid w:val="0B8397DD"/>
    <w:rsid w:val="0C289468"/>
    <w:rsid w:val="0D5A2F58"/>
    <w:rsid w:val="0DA3E722"/>
    <w:rsid w:val="0DBECBF8"/>
    <w:rsid w:val="0E2F807D"/>
    <w:rsid w:val="0E555D0A"/>
    <w:rsid w:val="0F9CBFBF"/>
    <w:rsid w:val="1110DDE5"/>
    <w:rsid w:val="11933C28"/>
    <w:rsid w:val="12759735"/>
    <w:rsid w:val="12DEC967"/>
    <w:rsid w:val="12FF22D4"/>
    <w:rsid w:val="153848B2"/>
    <w:rsid w:val="15CFD45C"/>
    <w:rsid w:val="15EB19D2"/>
    <w:rsid w:val="16006432"/>
    <w:rsid w:val="163CE783"/>
    <w:rsid w:val="16A1E6DE"/>
    <w:rsid w:val="16C2C1C1"/>
    <w:rsid w:val="17784A3B"/>
    <w:rsid w:val="1814E085"/>
    <w:rsid w:val="183BA41C"/>
    <w:rsid w:val="193E3CBD"/>
    <w:rsid w:val="197DE91A"/>
    <w:rsid w:val="19CCDD81"/>
    <w:rsid w:val="19FAE806"/>
    <w:rsid w:val="1AA8939C"/>
    <w:rsid w:val="1AAFC064"/>
    <w:rsid w:val="1B107B14"/>
    <w:rsid w:val="1B198E41"/>
    <w:rsid w:val="1B33B5E1"/>
    <w:rsid w:val="1CDFAC8C"/>
    <w:rsid w:val="1D1D7C0B"/>
    <w:rsid w:val="1D79CDA1"/>
    <w:rsid w:val="1D9204F7"/>
    <w:rsid w:val="1DF80B01"/>
    <w:rsid w:val="1EAACD1B"/>
    <w:rsid w:val="1F1E95A6"/>
    <w:rsid w:val="1FA97C89"/>
    <w:rsid w:val="1FEED4C6"/>
    <w:rsid w:val="1FFAD273"/>
    <w:rsid w:val="2005C08D"/>
    <w:rsid w:val="200825F2"/>
    <w:rsid w:val="205D7E2C"/>
    <w:rsid w:val="20CCC87F"/>
    <w:rsid w:val="217FDDE3"/>
    <w:rsid w:val="21B92B08"/>
    <w:rsid w:val="22067753"/>
    <w:rsid w:val="2256B54A"/>
    <w:rsid w:val="2261D10E"/>
    <w:rsid w:val="22624A6C"/>
    <w:rsid w:val="22C43FE0"/>
    <w:rsid w:val="23F8C2B0"/>
    <w:rsid w:val="24DE1657"/>
    <w:rsid w:val="255D8DD5"/>
    <w:rsid w:val="25982E73"/>
    <w:rsid w:val="2660C919"/>
    <w:rsid w:val="267EDEB9"/>
    <w:rsid w:val="27204C80"/>
    <w:rsid w:val="27AA5709"/>
    <w:rsid w:val="2818B4D7"/>
    <w:rsid w:val="29EA9924"/>
    <w:rsid w:val="2A248CDB"/>
    <w:rsid w:val="2A52654B"/>
    <w:rsid w:val="2A81C493"/>
    <w:rsid w:val="2A9BF27A"/>
    <w:rsid w:val="2D05C1A9"/>
    <w:rsid w:val="2D6B079C"/>
    <w:rsid w:val="2DEABC1E"/>
    <w:rsid w:val="2E18FE6C"/>
    <w:rsid w:val="2E3C60DF"/>
    <w:rsid w:val="2F1FD3B5"/>
    <w:rsid w:val="2FA08A48"/>
    <w:rsid w:val="2FC8983B"/>
    <w:rsid w:val="300A3EB8"/>
    <w:rsid w:val="307CE085"/>
    <w:rsid w:val="3083FEF8"/>
    <w:rsid w:val="311E65AC"/>
    <w:rsid w:val="31B7AD11"/>
    <w:rsid w:val="31B99F19"/>
    <w:rsid w:val="31C61427"/>
    <w:rsid w:val="32040040"/>
    <w:rsid w:val="320B3FF6"/>
    <w:rsid w:val="324C649B"/>
    <w:rsid w:val="325462D3"/>
    <w:rsid w:val="329AD9AF"/>
    <w:rsid w:val="329BA65E"/>
    <w:rsid w:val="32BC1A4D"/>
    <w:rsid w:val="32C6B926"/>
    <w:rsid w:val="32E32DBF"/>
    <w:rsid w:val="33909C4B"/>
    <w:rsid w:val="33B47664"/>
    <w:rsid w:val="33C67DC2"/>
    <w:rsid w:val="34E723DE"/>
    <w:rsid w:val="34F433D6"/>
    <w:rsid w:val="35113C73"/>
    <w:rsid w:val="3517AD14"/>
    <w:rsid w:val="35C2776E"/>
    <w:rsid w:val="36237922"/>
    <w:rsid w:val="3740B0CB"/>
    <w:rsid w:val="37B97F85"/>
    <w:rsid w:val="3806BC44"/>
    <w:rsid w:val="38BBCE33"/>
    <w:rsid w:val="3A259CF9"/>
    <w:rsid w:val="3AB254CA"/>
    <w:rsid w:val="3B8C1137"/>
    <w:rsid w:val="3C7F074E"/>
    <w:rsid w:val="3C8DB594"/>
    <w:rsid w:val="3CA5B201"/>
    <w:rsid w:val="3CBE83F3"/>
    <w:rsid w:val="3D69CBD7"/>
    <w:rsid w:val="3DAA17E8"/>
    <w:rsid w:val="3DAD3B84"/>
    <w:rsid w:val="3DEFD1D7"/>
    <w:rsid w:val="3E2D8FE4"/>
    <w:rsid w:val="3E45C517"/>
    <w:rsid w:val="3E523787"/>
    <w:rsid w:val="3EAA197F"/>
    <w:rsid w:val="404343AD"/>
    <w:rsid w:val="40A949AF"/>
    <w:rsid w:val="40ECFC13"/>
    <w:rsid w:val="413C1545"/>
    <w:rsid w:val="418221DD"/>
    <w:rsid w:val="428737BB"/>
    <w:rsid w:val="42F63684"/>
    <w:rsid w:val="43C546AD"/>
    <w:rsid w:val="440D345E"/>
    <w:rsid w:val="44E4E071"/>
    <w:rsid w:val="4538FDA9"/>
    <w:rsid w:val="457F04AC"/>
    <w:rsid w:val="4587E56B"/>
    <w:rsid w:val="4750B1D7"/>
    <w:rsid w:val="47D2FCBA"/>
    <w:rsid w:val="482DFD98"/>
    <w:rsid w:val="48E7E89A"/>
    <w:rsid w:val="49CFC983"/>
    <w:rsid w:val="4BFB5174"/>
    <w:rsid w:val="4C28F1D7"/>
    <w:rsid w:val="4CE36573"/>
    <w:rsid w:val="4D47FB66"/>
    <w:rsid w:val="4E1C392C"/>
    <w:rsid w:val="4E3F9153"/>
    <w:rsid w:val="4E4B21BE"/>
    <w:rsid w:val="4E56ABDF"/>
    <w:rsid w:val="4E618E43"/>
    <w:rsid w:val="4EA037D6"/>
    <w:rsid w:val="4EE2F5F7"/>
    <w:rsid w:val="4F58EBA8"/>
    <w:rsid w:val="4F858FED"/>
    <w:rsid w:val="4FB85EE1"/>
    <w:rsid w:val="503A3D35"/>
    <w:rsid w:val="50BD982B"/>
    <w:rsid w:val="51D084F8"/>
    <w:rsid w:val="51D9F4F2"/>
    <w:rsid w:val="5215F355"/>
    <w:rsid w:val="525678D7"/>
    <w:rsid w:val="52605C0C"/>
    <w:rsid w:val="5276815D"/>
    <w:rsid w:val="52997733"/>
    <w:rsid w:val="52DC1D1E"/>
    <w:rsid w:val="52F60E74"/>
    <w:rsid w:val="549DA05F"/>
    <w:rsid w:val="54C95CDB"/>
    <w:rsid w:val="557BAD86"/>
    <w:rsid w:val="565A047D"/>
    <w:rsid w:val="56799781"/>
    <w:rsid w:val="56835F8E"/>
    <w:rsid w:val="568F8932"/>
    <w:rsid w:val="57DF6E81"/>
    <w:rsid w:val="581D4FE3"/>
    <w:rsid w:val="599B40A3"/>
    <w:rsid w:val="5A1D36F4"/>
    <w:rsid w:val="5B0DDFD6"/>
    <w:rsid w:val="5B35A6E7"/>
    <w:rsid w:val="5B485566"/>
    <w:rsid w:val="5B51FCBD"/>
    <w:rsid w:val="5BD803A9"/>
    <w:rsid w:val="5C3954B1"/>
    <w:rsid w:val="5C7A3E8E"/>
    <w:rsid w:val="5D6B7938"/>
    <w:rsid w:val="5D7FA9AF"/>
    <w:rsid w:val="5E1A4C82"/>
    <w:rsid w:val="5EA9C68B"/>
    <w:rsid w:val="5ED5499D"/>
    <w:rsid w:val="5F6C7612"/>
    <w:rsid w:val="5F753DC7"/>
    <w:rsid w:val="5FC8AF6E"/>
    <w:rsid w:val="6005BBEF"/>
    <w:rsid w:val="606C9F11"/>
    <w:rsid w:val="609612AC"/>
    <w:rsid w:val="60A083CA"/>
    <w:rsid w:val="60C61065"/>
    <w:rsid w:val="60E2E113"/>
    <w:rsid w:val="62E9AC21"/>
    <w:rsid w:val="63BA125B"/>
    <w:rsid w:val="64079A68"/>
    <w:rsid w:val="6425CF2D"/>
    <w:rsid w:val="6435F799"/>
    <w:rsid w:val="64A4739B"/>
    <w:rsid w:val="64B181E5"/>
    <w:rsid w:val="650ECF12"/>
    <w:rsid w:val="6614AE45"/>
    <w:rsid w:val="66705235"/>
    <w:rsid w:val="66C42422"/>
    <w:rsid w:val="6838EC40"/>
    <w:rsid w:val="69127C0F"/>
    <w:rsid w:val="69AD45F3"/>
    <w:rsid w:val="69F95608"/>
    <w:rsid w:val="6A5F1130"/>
    <w:rsid w:val="6AEE5AEE"/>
    <w:rsid w:val="6AFC0DA1"/>
    <w:rsid w:val="6B958C4A"/>
    <w:rsid w:val="6C4F1342"/>
    <w:rsid w:val="6C6BB5FF"/>
    <w:rsid w:val="6D89DEEB"/>
    <w:rsid w:val="6DB292E8"/>
    <w:rsid w:val="6E59CAA7"/>
    <w:rsid w:val="6EBD15E3"/>
    <w:rsid w:val="6F092263"/>
    <w:rsid w:val="6F602871"/>
    <w:rsid w:val="6F6DD318"/>
    <w:rsid w:val="6F739F41"/>
    <w:rsid w:val="6FCD6DA2"/>
    <w:rsid w:val="7015158E"/>
    <w:rsid w:val="708AAB08"/>
    <w:rsid w:val="7102B2A7"/>
    <w:rsid w:val="7175D465"/>
    <w:rsid w:val="7186617E"/>
    <w:rsid w:val="72789F39"/>
    <w:rsid w:val="7355CF0E"/>
    <w:rsid w:val="73D3B312"/>
    <w:rsid w:val="73E0B7A2"/>
    <w:rsid w:val="74FD31FF"/>
    <w:rsid w:val="76100BDB"/>
    <w:rsid w:val="7682193B"/>
    <w:rsid w:val="7775C769"/>
    <w:rsid w:val="78227E09"/>
    <w:rsid w:val="782C42B8"/>
    <w:rsid w:val="7830314A"/>
    <w:rsid w:val="78DE5002"/>
    <w:rsid w:val="78E0B25B"/>
    <w:rsid w:val="78F106ED"/>
    <w:rsid w:val="79ED89E2"/>
    <w:rsid w:val="7A56F4EF"/>
    <w:rsid w:val="7A638395"/>
    <w:rsid w:val="7AD887BC"/>
    <w:rsid w:val="7C78B96D"/>
    <w:rsid w:val="7D9584AE"/>
    <w:rsid w:val="7DFCB85B"/>
    <w:rsid w:val="7E0F191E"/>
    <w:rsid w:val="7E101621"/>
    <w:rsid w:val="7E32418E"/>
    <w:rsid w:val="7FC23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C7CA7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HAnsi"/>
        <w:sz w:val="24"/>
        <w:szCs w:val="24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1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locked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B0722F"/>
    <w:pPr>
      <w:spacing w:after="480" w:line="360" w:lineRule="auto"/>
    </w:pPr>
    <w:rPr>
      <w:color w:val="000000" w:themeColor="text1"/>
    </w:rPr>
  </w:style>
  <w:style w:type="paragraph" w:styleId="Otsikko1">
    <w:name w:val="heading 1"/>
    <w:basedOn w:val="Normaali"/>
    <w:next w:val="Normaali"/>
    <w:link w:val="Otsikko1Char"/>
    <w:uiPriority w:val="9"/>
    <w:qFormat/>
    <w:rsid w:val="00C03E35"/>
    <w:pPr>
      <w:keepNext/>
      <w:keepLines/>
      <w:numPr>
        <w:numId w:val="24"/>
      </w:numPr>
      <w:spacing w:before="480" w:after="360" w:line="240" w:lineRule="auto"/>
      <w:ind w:left="431" w:hanging="431"/>
      <w:outlineLvl w:val="0"/>
    </w:pPr>
    <w:rPr>
      <w:rFonts w:eastAsiaTheme="majorEastAsia" w:cstheme="majorHAnsi"/>
      <w:b/>
      <w:noProof/>
      <w:sz w:val="32"/>
      <w:szCs w:val="32"/>
      <w:lang w:val="en-US"/>
    </w:rPr>
  </w:style>
  <w:style w:type="paragraph" w:styleId="Otsikko2">
    <w:name w:val="heading 2"/>
    <w:basedOn w:val="Normaali"/>
    <w:next w:val="Normaali"/>
    <w:link w:val="Otsikko2Char"/>
    <w:uiPriority w:val="9"/>
    <w:qFormat/>
    <w:rsid w:val="00C03E35"/>
    <w:pPr>
      <w:keepNext/>
      <w:keepLines/>
      <w:numPr>
        <w:ilvl w:val="1"/>
        <w:numId w:val="24"/>
      </w:numPr>
      <w:spacing w:after="360" w:line="240" w:lineRule="auto"/>
      <w:ind w:left="578" w:hanging="578"/>
      <w:outlineLvl w:val="1"/>
    </w:pPr>
    <w:rPr>
      <w:rFonts w:eastAsiaTheme="majorEastAsia" w:cstheme="majorBidi"/>
      <w:b/>
      <w:sz w:val="28"/>
      <w:szCs w:val="26"/>
    </w:rPr>
  </w:style>
  <w:style w:type="paragraph" w:styleId="Otsikko3">
    <w:name w:val="heading 3"/>
    <w:basedOn w:val="Normaali"/>
    <w:next w:val="Normaali"/>
    <w:link w:val="Otsikko3Char"/>
    <w:uiPriority w:val="9"/>
    <w:qFormat/>
    <w:rsid w:val="00C03E35"/>
    <w:pPr>
      <w:keepNext/>
      <w:keepLines/>
      <w:numPr>
        <w:ilvl w:val="2"/>
        <w:numId w:val="24"/>
      </w:numPr>
      <w:spacing w:after="360" w:line="240" w:lineRule="auto"/>
      <w:outlineLvl w:val="2"/>
    </w:pPr>
    <w:rPr>
      <w:rFonts w:asciiTheme="minorHAnsi" w:eastAsiaTheme="majorEastAsia" w:hAnsiTheme="minorHAnsi" w:cstheme="majorBidi"/>
      <w:b/>
      <w:noProof/>
    </w:rPr>
  </w:style>
  <w:style w:type="paragraph" w:styleId="Otsikko4">
    <w:name w:val="heading 4"/>
    <w:basedOn w:val="Normaali"/>
    <w:next w:val="Normaali"/>
    <w:link w:val="Otsikko4Char"/>
    <w:uiPriority w:val="9"/>
    <w:unhideWhenUsed/>
    <w:rsid w:val="00893194"/>
    <w:pPr>
      <w:keepNext/>
      <w:keepLines/>
      <w:spacing w:before="240" w:after="240"/>
      <w:outlineLvl w:val="3"/>
    </w:pPr>
    <w:rPr>
      <w:rFonts w:eastAsiaTheme="majorEastAsia" w:cstheme="majorBidi"/>
      <w:b/>
      <w:iCs/>
    </w:rPr>
  </w:style>
  <w:style w:type="paragraph" w:styleId="Otsikko5">
    <w:name w:val="heading 5"/>
    <w:basedOn w:val="Normaali"/>
    <w:next w:val="Normaali"/>
    <w:link w:val="Otsikko5Char"/>
    <w:uiPriority w:val="9"/>
    <w:unhideWhenUsed/>
    <w:rsid w:val="00F37D61"/>
    <w:pPr>
      <w:keepNext/>
      <w:keepLines/>
      <w:numPr>
        <w:ilvl w:val="4"/>
        <w:numId w:val="24"/>
      </w:numPr>
      <w:spacing w:before="40" w:after="0"/>
      <w:outlineLvl w:val="4"/>
    </w:pPr>
    <w:rPr>
      <w:rFonts w:asciiTheme="majorHAnsi" w:eastAsiaTheme="majorEastAsia" w:hAnsiTheme="majorHAnsi" w:cstheme="majorBidi"/>
      <w:color w:val="A90452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rsid w:val="00F37D61"/>
    <w:pPr>
      <w:keepNext/>
      <w:keepLines/>
      <w:numPr>
        <w:ilvl w:val="5"/>
        <w:numId w:val="24"/>
      </w:numPr>
      <w:spacing w:before="40" w:after="0"/>
      <w:outlineLvl w:val="5"/>
    </w:pPr>
    <w:rPr>
      <w:rFonts w:asciiTheme="majorHAnsi" w:eastAsiaTheme="majorEastAsia" w:hAnsiTheme="majorHAnsi" w:cstheme="majorBidi"/>
      <w:color w:val="700336" w:themeColor="accent1" w:themeShade="7F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F37D61"/>
    <w:pPr>
      <w:keepNext/>
      <w:keepLines/>
      <w:numPr>
        <w:ilvl w:val="6"/>
        <w:numId w:val="2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00336" w:themeColor="accent1" w:themeShade="7F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F37D61"/>
    <w:pPr>
      <w:keepNext/>
      <w:keepLines/>
      <w:numPr>
        <w:ilvl w:val="7"/>
        <w:numId w:val="2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F37D61"/>
    <w:pPr>
      <w:keepNext/>
      <w:keepLines/>
      <w:numPr>
        <w:ilvl w:val="8"/>
        <w:numId w:val="2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C03E35"/>
    <w:rPr>
      <w:rFonts w:eastAsiaTheme="majorEastAsia" w:cstheme="majorHAnsi"/>
      <w:b/>
      <w:noProof/>
      <w:color w:val="000000" w:themeColor="text1"/>
      <w:sz w:val="32"/>
      <w:szCs w:val="32"/>
      <w:lang w:val="en-US"/>
    </w:rPr>
  </w:style>
  <w:style w:type="character" w:customStyle="1" w:styleId="Otsikko2Char">
    <w:name w:val="Otsikko 2 Char"/>
    <w:basedOn w:val="Kappaleenoletusfontti"/>
    <w:link w:val="Otsikko2"/>
    <w:uiPriority w:val="9"/>
    <w:rsid w:val="00C03E35"/>
    <w:rPr>
      <w:rFonts w:eastAsiaTheme="majorEastAsia" w:cstheme="majorBidi"/>
      <w:b/>
      <w:color w:val="000000" w:themeColor="text1"/>
      <w:sz w:val="28"/>
      <w:szCs w:val="26"/>
    </w:rPr>
  </w:style>
  <w:style w:type="character" w:customStyle="1" w:styleId="Otsikko3Char">
    <w:name w:val="Otsikko 3 Char"/>
    <w:basedOn w:val="Kappaleenoletusfontti"/>
    <w:link w:val="Otsikko3"/>
    <w:uiPriority w:val="9"/>
    <w:rsid w:val="00C03E35"/>
    <w:rPr>
      <w:rFonts w:asciiTheme="minorHAnsi" w:eastAsiaTheme="majorEastAsia" w:hAnsiTheme="minorHAnsi" w:cstheme="majorBidi"/>
      <w:b/>
      <w:noProof/>
      <w:color w:val="000000" w:themeColor="text1"/>
    </w:rPr>
  </w:style>
  <w:style w:type="character" w:customStyle="1" w:styleId="Otsikko4Char">
    <w:name w:val="Otsikko 4 Char"/>
    <w:basedOn w:val="Kappaleenoletusfontti"/>
    <w:link w:val="Otsikko4"/>
    <w:uiPriority w:val="9"/>
    <w:rsid w:val="00893194"/>
    <w:rPr>
      <w:rFonts w:eastAsiaTheme="majorEastAsia" w:cstheme="majorBidi"/>
      <w:b/>
      <w:iCs/>
      <w:color w:val="000000" w:themeColor="text1"/>
    </w:rPr>
  </w:style>
  <w:style w:type="character" w:customStyle="1" w:styleId="Otsikko5Char">
    <w:name w:val="Otsikko 5 Char"/>
    <w:basedOn w:val="Kappaleenoletusfontti"/>
    <w:link w:val="Otsikko5"/>
    <w:uiPriority w:val="9"/>
    <w:rsid w:val="00F37D61"/>
    <w:rPr>
      <w:rFonts w:asciiTheme="majorHAnsi" w:eastAsiaTheme="majorEastAsia" w:hAnsiTheme="majorHAnsi" w:cstheme="majorBidi"/>
      <w:color w:val="A90452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F37D61"/>
    <w:rPr>
      <w:rFonts w:asciiTheme="majorHAnsi" w:eastAsiaTheme="majorEastAsia" w:hAnsiTheme="majorHAnsi" w:cstheme="majorBidi"/>
      <w:color w:val="700336" w:themeColor="accent1" w:themeShade="7F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F37D61"/>
    <w:rPr>
      <w:rFonts w:asciiTheme="majorHAnsi" w:eastAsiaTheme="majorEastAsia" w:hAnsiTheme="majorHAnsi" w:cstheme="majorBidi"/>
      <w:i/>
      <w:iCs/>
      <w:color w:val="700336" w:themeColor="accent1" w:themeShade="7F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F37D6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F37D6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Sivunumero">
    <w:name w:val="page number"/>
    <w:basedOn w:val="Kappaleenoletusfontti"/>
    <w:uiPriority w:val="99"/>
    <w:unhideWhenUsed/>
    <w:rsid w:val="00B80541"/>
    <w:rPr>
      <w:rFonts w:ascii="Calibri" w:hAnsi="Calibri"/>
      <w:sz w:val="22"/>
    </w:rPr>
  </w:style>
  <w:style w:type="paragraph" w:styleId="Yltunniste">
    <w:name w:val="header"/>
    <w:basedOn w:val="Normaali"/>
    <w:link w:val="YltunnisteChar"/>
    <w:uiPriority w:val="99"/>
    <w:unhideWhenUsed/>
    <w:rsid w:val="005207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520772"/>
    <w:rPr>
      <w:sz w:val="24"/>
    </w:rPr>
  </w:style>
  <w:style w:type="paragraph" w:styleId="Alatunniste">
    <w:name w:val="footer"/>
    <w:basedOn w:val="Normaali"/>
    <w:link w:val="AlatunnisteChar"/>
    <w:uiPriority w:val="99"/>
    <w:rsid w:val="005207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56618C"/>
  </w:style>
  <w:style w:type="paragraph" w:customStyle="1" w:styleId="Kuvailulehtinormaali">
    <w:name w:val="Kuvailulehti_normaali"/>
    <w:link w:val="KuvailulehtinormaaliChar"/>
    <w:rsid w:val="003D3422"/>
    <w:pPr>
      <w:spacing w:after="0" w:line="240" w:lineRule="auto"/>
    </w:pPr>
    <w:rPr>
      <w:rFonts w:eastAsia="Times New Roman" w:cs="Times New Roman"/>
      <w:color w:val="000000" w:themeColor="text1"/>
      <w:sz w:val="22"/>
      <w:szCs w:val="20"/>
      <w:lang w:eastAsia="fi-FI"/>
    </w:rPr>
  </w:style>
  <w:style w:type="character" w:customStyle="1" w:styleId="KuvailulehtinormaaliChar">
    <w:name w:val="Kuvailulehti_normaali Char"/>
    <w:basedOn w:val="Kappaleenoletusfontti"/>
    <w:link w:val="Kuvailulehtinormaali"/>
    <w:rsid w:val="003D3422"/>
    <w:rPr>
      <w:rFonts w:eastAsia="Times New Roman" w:cs="Times New Roman"/>
      <w:color w:val="000000" w:themeColor="text1"/>
      <w:sz w:val="22"/>
      <w:szCs w:val="20"/>
      <w:lang w:eastAsia="fi-FI"/>
    </w:rPr>
  </w:style>
  <w:style w:type="character" w:styleId="Hyperlinkki">
    <w:name w:val="Hyperlink"/>
    <w:uiPriority w:val="99"/>
    <w:rsid w:val="00390AE8"/>
    <w:rPr>
      <w:rFonts w:ascii="Calibri" w:hAnsi="Calibri"/>
      <w:color w:val="0D004C"/>
      <w:sz w:val="24"/>
      <w:u w:val="single"/>
    </w:rPr>
  </w:style>
  <w:style w:type="paragraph" w:styleId="Luettelokappale">
    <w:name w:val="List Paragraph"/>
    <w:basedOn w:val="Normaali"/>
    <w:uiPriority w:val="34"/>
    <w:qFormat/>
    <w:rsid w:val="003E0724"/>
    <w:pPr>
      <w:spacing w:after="0" w:line="240" w:lineRule="auto"/>
      <w:ind w:left="720"/>
    </w:pPr>
    <w:rPr>
      <w:rFonts w:cs="Times New Roman"/>
      <w:sz w:val="22"/>
    </w:rPr>
  </w:style>
  <w:style w:type="paragraph" w:styleId="Sisllysluettelonotsikko">
    <w:name w:val="TOC Heading"/>
    <w:next w:val="Normaali"/>
    <w:uiPriority w:val="39"/>
    <w:semiHidden/>
    <w:qFormat/>
    <w:rsid w:val="00D2427A"/>
    <w:pPr>
      <w:spacing w:after="360" w:line="240" w:lineRule="auto"/>
    </w:pPr>
    <w:rPr>
      <w:rFonts w:eastAsiaTheme="majorEastAsia" w:cstheme="majorHAnsi"/>
      <w:b/>
      <w:noProof/>
      <w:color w:val="000000" w:themeColor="text1"/>
      <w:szCs w:val="32"/>
      <w:lang w:val="en-US" w:eastAsia="fi-FI"/>
    </w:rPr>
  </w:style>
  <w:style w:type="paragraph" w:styleId="Sisluet1">
    <w:name w:val="toc 1"/>
    <w:basedOn w:val="Otsikko1"/>
    <w:next w:val="Normaali"/>
    <w:autoRedefine/>
    <w:uiPriority w:val="39"/>
    <w:unhideWhenUsed/>
    <w:rsid w:val="009946BB"/>
    <w:pPr>
      <w:numPr>
        <w:numId w:val="0"/>
      </w:numPr>
      <w:tabs>
        <w:tab w:val="left" w:pos="480"/>
        <w:tab w:val="right" w:leader="dot" w:pos="9214"/>
      </w:tabs>
      <w:spacing w:before="0" w:after="100" w:line="259" w:lineRule="auto"/>
      <w:outlineLvl w:val="9"/>
    </w:pPr>
    <w:rPr>
      <w:sz w:val="24"/>
    </w:rPr>
  </w:style>
  <w:style w:type="paragraph" w:styleId="Sisluet2">
    <w:name w:val="toc 2"/>
    <w:basedOn w:val="Normaali"/>
    <w:next w:val="Normaali"/>
    <w:autoRedefine/>
    <w:uiPriority w:val="39"/>
    <w:unhideWhenUsed/>
    <w:rsid w:val="009946BB"/>
    <w:pPr>
      <w:tabs>
        <w:tab w:val="left" w:pos="709"/>
        <w:tab w:val="right" w:leader="dot" w:pos="9214"/>
      </w:tabs>
      <w:spacing w:after="100" w:line="259" w:lineRule="auto"/>
      <w:ind w:left="170"/>
    </w:pPr>
    <w:rPr>
      <w:noProof/>
    </w:rPr>
  </w:style>
  <w:style w:type="paragraph" w:styleId="Sisluet3">
    <w:name w:val="toc 3"/>
    <w:basedOn w:val="Normaali"/>
    <w:next w:val="Normaali"/>
    <w:autoRedefine/>
    <w:uiPriority w:val="39"/>
    <w:unhideWhenUsed/>
    <w:rsid w:val="008C22D4"/>
    <w:pPr>
      <w:tabs>
        <w:tab w:val="left" w:pos="1276"/>
        <w:tab w:val="left" w:pos="1783"/>
        <w:tab w:val="right" w:leader="dot" w:pos="9214"/>
      </w:tabs>
      <w:spacing w:after="100" w:line="240" w:lineRule="auto"/>
      <w:ind w:left="397"/>
    </w:pPr>
  </w:style>
  <w:style w:type="paragraph" w:styleId="Kuvaotsikkoluettelo">
    <w:name w:val="table of figures"/>
    <w:basedOn w:val="Normaali"/>
    <w:next w:val="Normaali"/>
    <w:uiPriority w:val="99"/>
    <w:unhideWhenUsed/>
    <w:rsid w:val="00CA77C5"/>
    <w:pPr>
      <w:tabs>
        <w:tab w:val="right" w:leader="dot" w:pos="9214"/>
      </w:tabs>
      <w:spacing w:after="100" w:line="259" w:lineRule="auto"/>
    </w:pPr>
  </w:style>
  <w:style w:type="paragraph" w:customStyle="1" w:styleId="LhteetOtsikko">
    <w:name w:val="Lähteet_Otsikko"/>
    <w:next w:val="Lhdeluettelo"/>
    <w:qFormat/>
    <w:rsid w:val="00974F3E"/>
    <w:pPr>
      <w:spacing w:before="480" w:after="360" w:line="240" w:lineRule="auto"/>
      <w:outlineLvl w:val="0"/>
    </w:pPr>
    <w:rPr>
      <w:b/>
      <w:noProof/>
      <w:color w:val="000000" w:themeColor="text1"/>
      <w:sz w:val="32"/>
    </w:rPr>
  </w:style>
  <w:style w:type="paragraph" w:styleId="Erottuvalainaus">
    <w:name w:val="Intense Quote"/>
    <w:basedOn w:val="Normaali"/>
    <w:next w:val="Normaali"/>
    <w:link w:val="ErottuvalainausChar"/>
    <w:uiPriority w:val="30"/>
    <w:rsid w:val="003D3422"/>
    <w:pPr>
      <w:pBdr>
        <w:top w:val="single" w:sz="4" w:space="10" w:color="E2066E" w:themeColor="accent1"/>
        <w:bottom w:val="single" w:sz="4" w:space="10" w:color="E2066E" w:themeColor="accent1"/>
      </w:pBdr>
      <w:spacing w:before="360" w:after="360"/>
      <w:ind w:left="864" w:right="864"/>
      <w:jc w:val="center"/>
    </w:pPr>
    <w:rPr>
      <w:i/>
      <w:iCs/>
    </w:rPr>
  </w:style>
  <w:style w:type="paragraph" w:customStyle="1" w:styleId="Liitteetotsikko2">
    <w:name w:val="Liitteet_otsikko_2"/>
    <w:next w:val="Normaali"/>
    <w:qFormat/>
    <w:rsid w:val="001C3C89"/>
    <w:pPr>
      <w:spacing w:after="360" w:line="240" w:lineRule="auto"/>
      <w:outlineLvl w:val="1"/>
    </w:pPr>
    <w:rPr>
      <w:b/>
      <w:noProof/>
      <w:color w:val="000000" w:themeColor="text1"/>
      <w:sz w:val="28"/>
    </w:rPr>
  </w:style>
  <w:style w:type="character" w:styleId="Kommentinviite">
    <w:name w:val="annotation reference"/>
    <w:basedOn w:val="Kappaleenoletusfontti"/>
    <w:uiPriority w:val="99"/>
    <w:semiHidden/>
    <w:unhideWhenUsed/>
    <w:rsid w:val="005D332D"/>
    <w:rPr>
      <w:sz w:val="16"/>
      <w:szCs w:val="16"/>
    </w:rPr>
  </w:style>
  <w:style w:type="paragraph" w:styleId="Kommentinteksti">
    <w:name w:val="annotation text"/>
    <w:basedOn w:val="Normaali"/>
    <w:link w:val="KommentintekstiChar"/>
    <w:uiPriority w:val="99"/>
    <w:semiHidden/>
    <w:unhideWhenUsed/>
    <w:rsid w:val="005D332D"/>
    <w:pPr>
      <w:spacing w:line="240" w:lineRule="auto"/>
    </w:pPr>
    <w:rPr>
      <w:sz w:val="20"/>
      <w:szCs w:val="20"/>
    </w:rPr>
  </w:style>
  <w:style w:type="character" w:customStyle="1" w:styleId="KommentintekstiChar">
    <w:name w:val="Kommentin teksti Char"/>
    <w:basedOn w:val="Kappaleenoletusfontti"/>
    <w:link w:val="Kommentinteksti"/>
    <w:uiPriority w:val="99"/>
    <w:semiHidden/>
    <w:rsid w:val="005D332D"/>
    <w:rPr>
      <w:sz w:val="20"/>
      <w:szCs w:val="20"/>
    </w:rPr>
  </w:style>
  <w:style w:type="paragraph" w:styleId="Kommentinotsikko">
    <w:name w:val="annotation subject"/>
    <w:basedOn w:val="Kommentinteksti"/>
    <w:next w:val="Kommentinteksti"/>
    <w:link w:val="KommentinotsikkoChar"/>
    <w:uiPriority w:val="99"/>
    <w:semiHidden/>
    <w:unhideWhenUsed/>
    <w:rsid w:val="005D332D"/>
    <w:rPr>
      <w:b/>
      <w:bCs/>
    </w:rPr>
  </w:style>
  <w:style w:type="character" w:customStyle="1" w:styleId="KommentinotsikkoChar">
    <w:name w:val="Kommentin otsikko Char"/>
    <w:basedOn w:val="KommentintekstiChar"/>
    <w:link w:val="Kommentinotsikko"/>
    <w:uiPriority w:val="99"/>
    <w:semiHidden/>
    <w:rsid w:val="005D332D"/>
    <w:rPr>
      <w:b/>
      <w:bCs/>
      <w:sz w:val="20"/>
      <w:szCs w:val="20"/>
    </w:rPr>
  </w:style>
  <w:style w:type="paragraph" w:styleId="Seliteteksti">
    <w:name w:val="Balloon Text"/>
    <w:basedOn w:val="Normaali"/>
    <w:link w:val="SelitetekstiChar"/>
    <w:uiPriority w:val="99"/>
    <w:semiHidden/>
    <w:unhideWhenUsed/>
    <w:rsid w:val="005D332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elitetekstiChar">
    <w:name w:val="Seliteteksti Char"/>
    <w:basedOn w:val="Kappaleenoletusfontti"/>
    <w:link w:val="Seliteteksti"/>
    <w:uiPriority w:val="99"/>
    <w:semiHidden/>
    <w:rsid w:val="005D332D"/>
    <w:rPr>
      <w:rFonts w:ascii="Segoe UI" w:hAnsi="Segoe UI" w:cs="Segoe UI"/>
      <w:sz w:val="18"/>
      <w:szCs w:val="18"/>
    </w:rPr>
  </w:style>
  <w:style w:type="paragraph" w:customStyle="1" w:styleId="Kuvailulehtitiivistelm">
    <w:name w:val="Kuvailulehti_tiivistelmä"/>
    <w:link w:val="KuvailulehtitiivistelmChar"/>
    <w:qFormat/>
    <w:rsid w:val="00100B3E"/>
    <w:pPr>
      <w:spacing w:before="60" w:after="60" w:line="240" w:lineRule="auto"/>
    </w:pPr>
    <w:rPr>
      <w:rFonts w:eastAsia="Times New Roman" w:cs="Times New Roman"/>
      <w:color w:val="000000" w:themeColor="text1"/>
      <w:sz w:val="22"/>
      <w:szCs w:val="22"/>
      <w:lang w:eastAsia="fi-FI"/>
    </w:rPr>
  </w:style>
  <w:style w:type="character" w:customStyle="1" w:styleId="KuvailulehtitiivistelmChar">
    <w:name w:val="Kuvailulehti_tiivistelmä Char"/>
    <w:basedOn w:val="KuvailulehtinormaaliChar"/>
    <w:link w:val="Kuvailulehtitiivistelm"/>
    <w:rsid w:val="00100B3E"/>
    <w:rPr>
      <w:rFonts w:eastAsia="Times New Roman" w:cs="Times New Roman"/>
      <w:color w:val="000000" w:themeColor="text1"/>
      <w:sz w:val="22"/>
      <w:szCs w:val="22"/>
      <w:lang w:eastAsia="fi-FI"/>
    </w:rPr>
  </w:style>
  <w:style w:type="paragraph" w:styleId="Kuvaotsikko">
    <w:name w:val="caption"/>
    <w:basedOn w:val="Normaali"/>
    <w:next w:val="Normaali"/>
    <w:autoRedefine/>
    <w:uiPriority w:val="35"/>
    <w:unhideWhenUsed/>
    <w:qFormat/>
    <w:rsid w:val="00F859C9"/>
    <w:rPr>
      <w:bCs/>
      <w:iCs/>
      <w:noProof/>
      <w:szCs w:val="18"/>
    </w:rPr>
  </w:style>
  <w:style w:type="paragraph" w:styleId="Otsikko">
    <w:name w:val="Title"/>
    <w:basedOn w:val="Normaali"/>
    <w:next w:val="Kansilehtialanimi"/>
    <w:link w:val="OtsikkoChar"/>
    <w:uiPriority w:val="10"/>
    <w:qFormat/>
    <w:rsid w:val="00893194"/>
    <w:pPr>
      <w:spacing w:before="3120" w:line="240" w:lineRule="auto"/>
      <w:ind w:left="1276"/>
      <w:contextualSpacing/>
    </w:pPr>
    <w:rPr>
      <w:rFonts w:eastAsiaTheme="majorEastAsia" w:cstheme="majorBidi"/>
      <w:b/>
      <w:spacing w:val="-10"/>
      <w:kern w:val="28"/>
      <w:sz w:val="52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893194"/>
    <w:rPr>
      <w:rFonts w:eastAsiaTheme="majorEastAsia" w:cstheme="majorBidi"/>
      <w:b/>
      <w:color w:val="000000" w:themeColor="text1"/>
      <w:spacing w:val="-10"/>
      <w:kern w:val="28"/>
      <w:sz w:val="52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880298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AlaotsikkoChar">
    <w:name w:val="Alaotsikko Char"/>
    <w:basedOn w:val="Kappaleenoletusfontti"/>
    <w:link w:val="Alaotsikko"/>
    <w:uiPriority w:val="11"/>
    <w:rsid w:val="00880298"/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paragraph" w:styleId="Lainaus">
    <w:name w:val="Quote"/>
    <w:next w:val="Normaali"/>
    <w:link w:val="LainausChar"/>
    <w:uiPriority w:val="29"/>
    <w:qFormat/>
    <w:rsid w:val="00560194"/>
    <w:pPr>
      <w:spacing w:after="360" w:line="240" w:lineRule="auto"/>
      <w:ind w:left="1304"/>
    </w:pPr>
    <w:rPr>
      <w:i/>
      <w:iCs/>
      <w:color w:val="000000" w:themeColor="text1"/>
    </w:rPr>
  </w:style>
  <w:style w:type="character" w:customStyle="1" w:styleId="LainausChar">
    <w:name w:val="Lainaus Char"/>
    <w:basedOn w:val="Kappaleenoletusfontti"/>
    <w:link w:val="Lainaus"/>
    <w:uiPriority w:val="29"/>
    <w:rsid w:val="00560194"/>
    <w:rPr>
      <w:i/>
      <w:iCs/>
      <w:color w:val="000000" w:themeColor="text1"/>
    </w:rPr>
  </w:style>
  <w:style w:type="character" w:styleId="AvattuHyperlinkki">
    <w:name w:val="FollowedHyperlink"/>
    <w:basedOn w:val="Kappaleenoletusfontti"/>
    <w:uiPriority w:val="99"/>
    <w:semiHidden/>
    <w:unhideWhenUsed/>
    <w:rsid w:val="008E6EC1"/>
    <w:rPr>
      <w:color w:val="7861A8" w:themeColor="followedHyperlink"/>
      <w:u w:val="single"/>
    </w:rPr>
  </w:style>
  <w:style w:type="paragraph" w:customStyle="1" w:styleId="Kansilehtialanimi">
    <w:name w:val="Kansilehti_alanimi"/>
    <w:qFormat/>
    <w:rsid w:val="00CA1851"/>
    <w:pPr>
      <w:spacing w:before="240" w:after="240"/>
      <w:ind w:left="1276"/>
    </w:pPr>
    <w:rPr>
      <w:rFonts w:eastAsia="Times New Roman" w:cs="Arial"/>
      <w:b/>
      <w:color w:val="000000" w:themeColor="text1"/>
      <w:sz w:val="36"/>
      <w:szCs w:val="36"/>
      <w:lang w:eastAsia="fi-FI"/>
    </w:rPr>
  </w:style>
  <w:style w:type="paragraph" w:customStyle="1" w:styleId="Kansilehtitekij2">
    <w:name w:val="Kansilehti_tekijä_2"/>
    <w:next w:val="KansilehtiOpintotiedot"/>
    <w:qFormat/>
    <w:rsid w:val="00422958"/>
    <w:pPr>
      <w:spacing w:before="120" w:after="3600"/>
      <w:ind w:left="1276"/>
    </w:pPr>
    <w:rPr>
      <w:rFonts w:eastAsia="Times New Roman" w:cs="Arial"/>
      <w:color w:val="000000"/>
      <w:sz w:val="28"/>
      <w:szCs w:val="28"/>
      <w:lang w:eastAsia="fi-FI"/>
    </w:rPr>
  </w:style>
  <w:style w:type="paragraph" w:customStyle="1" w:styleId="KansilehtiOpintotiedot">
    <w:name w:val="Kansilehti_Opintotiedot"/>
    <w:qFormat/>
    <w:rsid w:val="00CA1851"/>
    <w:pPr>
      <w:spacing w:before="60" w:after="60" w:line="240" w:lineRule="auto"/>
      <w:ind w:left="1276"/>
    </w:pPr>
    <w:rPr>
      <w:rFonts w:eastAsia="Times New Roman" w:cs="Arial"/>
      <w:bCs/>
      <w:color w:val="000000"/>
      <w:sz w:val="28"/>
      <w:szCs w:val="28"/>
      <w:lang w:eastAsia="fi-FI"/>
    </w:rPr>
  </w:style>
  <w:style w:type="paragraph" w:customStyle="1" w:styleId="KuvailulehtiOtsikko">
    <w:name w:val="Kuvailulehti_Otsikko"/>
    <w:qFormat/>
    <w:rsid w:val="003D3422"/>
    <w:rPr>
      <w:rFonts w:eastAsia="Times New Roman" w:cs="Times New Roman"/>
      <w:b/>
      <w:color w:val="000000" w:themeColor="text1"/>
      <w:lang w:eastAsia="fi-FI"/>
    </w:rPr>
  </w:style>
  <w:style w:type="paragraph" w:customStyle="1" w:styleId="Kuvailulehtitiedotkorostettu">
    <w:name w:val="Kuvailulehti_tiedot_korostettu"/>
    <w:qFormat/>
    <w:rsid w:val="008C3364"/>
    <w:pPr>
      <w:spacing w:before="240" w:after="240" w:line="240" w:lineRule="auto"/>
    </w:pPr>
    <w:rPr>
      <w:rFonts w:eastAsia="Times New Roman" w:cs="Times New Roman"/>
      <w:b/>
      <w:color w:val="000000" w:themeColor="text1"/>
      <w:sz w:val="22"/>
      <w:szCs w:val="20"/>
      <w:lang w:eastAsia="fi-FI"/>
    </w:rPr>
  </w:style>
  <w:style w:type="paragraph" w:styleId="Lhdeluettelo">
    <w:name w:val="Bibliography"/>
    <w:basedOn w:val="Eivli"/>
    <w:rsid w:val="00A46B18"/>
    <w:pPr>
      <w:spacing w:after="320"/>
    </w:pPr>
  </w:style>
  <w:style w:type="table" w:styleId="TaulukkoRuudukko">
    <w:name w:val="Table Grid"/>
    <w:basedOn w:val="Normaalitaulukko"/>
    <w:uiPriority w:val="39"/>
    <w:rsid w:val="000F52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rottuvalainausChar">
    <w:name w:val="Erottuva lainaus Char"/>
    <w:basedOn w:val="Kappaleenoletusfontti"/>
    <w:link w:val="Erottuvalainaus"/>
    <w:uiPriority w:val="30"/>
    <w:rsid w:val="003D3422"/>
    <w:rPr>
      <w:i/>
      <w:iCs/>
      <w:color w:val="000000" w:themeColor="text1"/>
    </w:rPr>
  </w:style>
  <w:style w:type="character" w:styleId="Erottuvaviittaus">
    <w:name w:val="Intense Reference"/>
    <w:basedOn w:val="Kappaleenoletusfontti"/>
    <w:uiPriority w:val="32"/>
    <w:qFormat/>
    <w:rsid w:val="003D3422"/>
    <w:rPr>
      <w:rFonts w:ascii="Calibri" w:hAnsi="Calibri"/>
      <w:b/>
      <w:bCs/>
      <w:smallCaps/>
      <w:color w:val="000000" w:themeColor="text1"/>
      <w:spacing w:val="5"/>
      <w:sz w:val="24"/>
    </w:rPr>
  </w:style>
  <w:style w:type="character" w:styleId="Hienovarainenkorostus">
    <w:name w:val="Subtle Emphasis"/>
    <w:basedOn w:val="Kappaleenoletusfontti"/>
    <w:uiPriority w:val="19"/>
    <w:qFormat/>
    <w:rsid w:val="003D3422"/>
    <w:rPr>
      <w:rFonts w:ascii="Calibri" w:hAnsi="Calibri"/>
      <w:i/>
      <w:iCs/>
      <w:color w:val="404040" w:themeColor="text1" w:themeTint="BF"/>
      <w:sz w:val="24"/>
    </w:rPr>
  </w:style>
  <w:style w:type="character" w:styleId="Hienovarainenviittaus">
    <w:name w:val="Subtle Reference"/>
    <w:basedOn w:val="Kappaleenoletusfontti"/>
    <w:uiPriority w:val="31"/>
    <w:qFormat/>
    <w:rsid w:val="003D3422"/>
    <w:rPr>
      <w:rFonts w:ascii="Calibri" w:hAnsi="Calibri"/>
      <w:smallCaps/>
      <w:color w:val="5A5A5A" w:themeColor="text1" w:themeTint="A5"/>
      <w:sz w:val="24"/>
    </w:rPr>
  </w:style>
  <w:style w:type="paragraph" w:customStyle="1" w:styleId="Kappaleotsikko">
    <w:name w:val="Kappaleotsikko"/>
    <w:basedOn w:val="Otsikko4"/>
    <w:rsid w:val="00F859C9"/>
    <w:pPr>
      <w:spacing w:before="0" w:after="360" w:line="240" w:lineRule="auto"/>
    </w:pPr>
  </w:style>
  <w:style w:type="paragraph" w:customStyle="1" w:styleId="Kuvailulehtiasiasanatmuuttiedot">
    <w:name w:val="Kuvailulehti_asiasanat_muut tiedot"/>
    <w:basedOn w:val="Kuvailulehtitiedotkorostettu"/>
    <w:qFormat/>
    <w:rsid w:val="00690C1F"/>
    <w:rPr>
      <w:b w:val="0"/>
    </w:rPr>
  </w:style>
  <w:style w:type="paragraph" w:customStyle="1" w:styleId="Kuvailulehtitiedotnormaali">
    <w:name w:val="Kuvailulehti_tiedot_normaali"/>
    <w:basedOn w:val="Kuvailulehtitiedotkorostettu"/>
    <w:qFormat/>
    <w:rsid w:val="00E47B26"/>
    <w:rPr>
      <w:b w:val="0"/>
    </w:rPr>
  </w:style>
  <w:style w:type="character" w:styleId="Paikkamerkkiteksti">
    <w:name w:val="Placeholder Text"/>
    <w:basedOn w:val="Kappaleenoletusfontti"/>
    <w:uiPriority w:val="99"/>
    <w:semiHidden/>
    <w:rsid w:val="002417F0"/>
    <w:rPr>
      <w:color w:val="808080"/>
    </w:rPr>
  </w:style>
  <w:style w:type="character" w:styleId="Ratkaisematonmaininta">
    <w:name w:val="Unresolved Mention"/>
    <w:basedOn w:val="Kappaleenoletusfontti"/>
    <w:uiPriority w:val="99"/>
    <w:semiHidden/>
    <w:unhideWhenUsed/>
    <w:rsid w:val="003D2BDC"/>
    <w:rPr>
      <w:color w:val="605E5C"/>
      <w:shd w:val="clear" w:color="auto" w:fill="E1DFDD"/>
    </w:rPr>
  </w:style>
  <w:style w:type="paragraph" w:styleId="Luettelo3">
    <w:name w:val="List 3"/>
    <w:basedOn w:val="Normaali"/>
    <w:uiPriority w:val="99"/>
    <w:unhideWhenUsed/>
    <w:rsid w:val="00A67A4F"/>
    <w:pPr>
      <w:ind w:left="849" w:hanging="283"/>
      <w:contextualSpacing/>
    </w:pPr>
  </w:style>
  <w:style w:type="paragraph" w:styleId="Alaviitteenteksti">
    <w:name w:val="footnote text"/>
    <w:basedOn w:val="Normaali"/>
    <w:link w:val="AlaviitteentekstiChar"/>
    <w:uiPriority w:val="99"/>
    <w:unhideWhenUsed/>
    <w:rsid w:val="00C02995"/>
    <w:pPr>
      <w:spacing w:after="0" w:line="240" w:lineRule="auto"/>
    </w:pPr>
    <w:rPr>
      <w:sz w:val="20"/>
      <w:szCs w:val="20"/>
    </w:rPr>
  </w:style>
  <w:style w:type="character" w:customStyle="1" w:styleId="AlaviitteentekstiChar">
    <w:name w:val="Alaviitteen teksti Char"/>
    <w:basedOn w:val="Kappaleenoletusfontti"/>
    <w:link w:val="Alaviitteenteksti"/>
    <w:uiPriority w:val="99"/>
    <w:rsid w:val="00C02995"/>
    <w:rPr>
      <w:color w:val="000000" w:themeColor="text1"/>
      <w:sz w:val="20"/>
      <w:szCs w:val="20"/>
    </w:rPr>
  </w:style>
  <w:style w:type="paragraph" w:customStyle="1" w:styleId="Sisllysluettelootsikko">
    <w:name w:val="Sisällysluettelo otsikko"/>
    <w:basedOn w:val="Sisllysluettelonotsikko"/>
    <w:qFormat/>
    <w:rsid w:val="00FF4C28"/>
    <w:pPr>
      <w:spacing w:before="360"/>
    </w:pPr>
    <w:rPr>
      <w:szCs w:val="28"/>
    </w:rPr>
  </w:style>
  <w:style w:type="paragraph" w:styleId="Merkittyluettelo4">
    <w:name w:val="List Bullet 4"/>
    <w:basedOn w:val="Normaali"/>
    <w:uiPriority w:val="99"/>
    <w:unhideWhenUsed/>
    <w:rsid w:val="00BC1473"/>
    <w:pPr>
      <w:numPr>
        <w:numId w:val="31"/>
      </w:numPr>
      <w:spacing w:line="240" w:lineRule="auto"/>
      <w:ind w:left="1208" w:hanging="357"/>
      <w:contextualSpacing/>
    </w:pPr>
  </w:style>
  <w:style w:type="paragraph" w:styleId="Numeroituluettelo4">
    <w:name w:val="List Number 4"/>
    <w:basedOn w:val="Normaali"/>
    <w:uiPriority w:val="99"/>
    <w:unhideWhenUsed/>
    <w:rsid w:val="001C3C89"/>
    <w:pPr>
      <w:numPr>
        <w:numId w:val="36"/>
      </w:numPr>
      <w:spacing w:line="240" w:lineRule="auto"/>
      <w:ind w:left="1208" w:hanging="357"/>
      <w:contextualSpacing/>
    </w:pPr>
  </w:style>
  <w:style w:type="paragraph" w:styleId="Merkittyluettelo">
    <w:name w:val="List Bullet"/>
    <w:basedOn w:val="Normaali"/>
    <w:uiPriority w:val="99"/>
    <w:semiHidden/>
    <w:unhideWhenUsed/>
    <w:rsid w:val="0001273A"/>
    <w:pPr>
      <w:numPr>
        <w:numId w:val="28"/>
      </w:numPr>
      <w:spacing w:line="240" w:lineRule="auto"/>
      <w:ind w:left="357" w:hanging="357"/>
      <w:contextualSpacing/>
    </w:pPr>
  </w:style>
  <w:style w:type="paragraph" w:customStyle="1" w:styleId="LiiteOtsikko">
    <w:name w:val="LiiteOtsikko"/>
    <w:basedOn w:val="LhteetOtsikko"/>
    <w:next w:val="Liitteetotsikko2"/>
    <w:qFormat/>
    <w:rsid w:val="001C3C89"/>
    <w:pPr>
      <w:spacing w:before="0"/>
    </w:pPr>
  </w:style>
  <w:style w:type="paragraph" w:customStyle="1" w:styleId="Kansilehtitekij1">
    <w:name w:val="Kansilehti_tekijä_1"/>
    <w:basedOn w:val="Kansilehtitekij2"/>
    <w:next w:val="Kansilehtitekij2"/>
    <w:rsid w:val="003772DD"/>
    <w:pPr>
      <w:spacing w:after="120"/>
    </w:pPr>
  </w:style>
  <w:style w:type="paragraph" w:styleId="Eivli">
    <w:name w:val="No Spacing"/>
    <w:uiPriority w:val="1"/>
    <w:locked/>
    <w:rsid w:val="00F859C9"/>
    <w:pPr>
      <w:spacing w:after="0" w:line="240" w:lineRule="auto"/>
    </w:pPr>
    <w:rPr>
      <w:color w:val="000000" w:themeColor="text1"/>
    </w:rPr>
  </w:style>
  <w:style w:type="paragraph" w:customStyle="1" w:styleId="Kansilehtiyksitekij">
    <w:name w:val="Kansilehti_yksi tekijä"/>
    <w:basedOn w:val="Kansilehtitekij2"/>
    <w:next w:val="KansilehtiOpintotiedot"/>
    <w:qFormat/>
    <w:rsid w:val="00EC6E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9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1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74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9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5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1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7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3196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66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7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73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6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09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2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3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04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36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20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81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7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55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9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3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04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91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509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22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856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51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66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26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02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64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80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6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700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99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362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2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12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26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74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0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901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81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701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63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87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53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516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54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105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05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02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19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637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08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56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63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280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09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139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4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345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952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723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45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32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20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606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60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375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71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69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75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37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93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962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71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15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73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31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06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97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82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45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0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339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8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303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27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645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19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01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12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18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54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746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52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34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2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37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7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43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1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78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15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964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995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95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951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98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16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27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523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85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0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36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478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45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602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1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648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31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07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19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38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84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340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5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50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01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030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5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78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0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97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63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258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6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604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3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56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36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206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25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53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99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537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5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0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1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19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4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5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63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2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7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0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99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5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9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1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2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41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8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1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0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4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0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6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32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5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0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03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6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60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71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7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hyperlink" Target="https://www.techtarget.com/searchwindowsserver/definition/Windows-Server-Update-Services-WSUS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Ladatut%20tiedostot\Opinnaytetyo_mallipohja_2022.dotx" TargetMode="External"/></Relationships>
</file>

<file path=word/theme/theme1.xml><?xml version="1.0" encoding="utf-8"?>
<a:theme xmlns:a="http://schemas.openxmlformats.org/drawingml/2006/main" name="Office-teema">
  <a:themeElements>
    <a:clrScheme name="JAMK Word">
      <a:dk1>
        <a:srgbClr val="000000"/>
      </a:dk1>
      <a:lt1>
        <a:srgbClr val="FFFFFF"/>
      </a:lt1>
      <a:dk2>
        <a:srgbClr val="0D004C"/>
      </a:dk2>
      <a:lt2>
        <a:srgbClr val="E7E6E6"/>
      </a:lt2>
      <a:accent1>
        <a:srgbClr val="E2066E"/>
      </a:accent1>
      <a:accent2>
        <a:srgbClr val="FDB913"/>
      </a:accent2>
      <a:accent3>
        <a:srgbClr val="00B39C"/>
      </a:accent3>
      <a:accent4>
        <a:srgbClr val="EA590C"/>
      </a:accent4>
      <a:accent5>
        <a:srgbClr val="3FB8E2"/>
      </a:accent5>
      <a:accent6>
        <a:srgbClr val="A5A5A5"/>
      </a:accent6>
      <a:hlink>
        <a:srgbClr val="3FB9E3"/>
      </a:hlink>
      <a:folHlink>
        <a:srgbClr val="7861A8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45B0DAA39F8F304F9ADE4ED5974A7087" ma:contentTypeVersion="4" ma:contentTypeDescription="Luo uusi asiakirja." ma:contentTypeScope="" ma:versionID="acf611e02482e80a44d9e2d95d9b0120">
  <xsd:schema xmlns:xsd="http://www.w3.org/2001/XMLSchema" xmlns:xs="http://www.w3.org/2001/XMLSchema" xmlns:p="http://schemas.microsoft.com/office/2006/metadata/properties" xmlns:ns2="caf29c9d-b463-4ebe-a844-179547ac768e" targetNamespace="http://schemas.microsoft.com/office/2006/metadata/properties" ma:root="true" ma:fieldsID="ed8747d236c74f9df298e61ac3d698d4" ns2:_="">
    <xsd:import namespace="caf29c9d-b463-4ebe-a844-179547ac76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f29c9d-b463-4ebe-a844-179547ac76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CD0765C-D186-4CE9-A1BF-A2846C6776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853F948-CD16-4967-8E9F-9BA81E949A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f29c9d-b463-4ebe-a844-179547ac76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6F86400-8DF1-4C7E-89CA-D93CF16F29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19A2DC3-8302-4FE8-8685-0E0E7A07D574}">
  <ds:schemaRefs>
    <ds:schemaRef ds:uri="http://schemas.microsoft.com/office/2006/metadata/properties"/>
    <ds:schemaRef ds:uri="http://www.w3.org/XML/1998/namespace"/>
    <ds:schemaRef ds:uri="http://purl.org/dc/elements/1.1/"/>
    <ds:schemaRef ds:uri="http://schemas.openxmlformats.org/package/2006/metadata/core-properties"/>
    <ds:schemaRef ds:uri="http://purl.org/dc/terms/"/>
    <ds:schemaRef ds:uri="http://schemas.microsoft.com/office/2006/documentManagement/types"/>
    <ds:schemaRef ds:uri="http://schemas.microsoft.com/office/infopath/2007/PartnerControls"/>
    <ds:schemaRef ds:uri="caf29c9d-b463-4ebe-a844-179547ac768e"/>
    <ds:schemaRef ds:uri="http://purl.org/dc/dcmitype/"/>
  </ds:schemaRefs>
</ds:datastoreItem>
</file>

<file path=docMetadata/LabelInfo.xml><?xml version="1.0" encoding="utf-8"?>
<clbl:labelList xmlns:clbl="http://schemas.microsoft.com/office/2020/mipLabelMetadata">
  <clbl:label id="{6e9eaaf0-3ff7-4de9-8cd4-1ffbd45951b9}" enabled="0" method="" siteId="{6e9eaaf0-3ff7-4de9-8cd4-1ffbd45951b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Opinnaytetyo_mallipohja_2022.dotx</Template>
  <TotalTime>0</TotalTime>
  <Pages>12</Pages>
  <Words>617</Words>
  <Characters>5006</Characters>
  <Application>Microsoft Office Word</Application>
  <DocSecurity>0</DocSecurity>
  <Lines>41</Lines>
  <Paragraphs>11</Paragraphs>
  <ScaleCrop>false</ScaleCrop>
  <Manager/>
  <Company/>
  <LinksUpToDate>false</LinksUpToDate>
  <CharactersWithSpaces>5612</CharactersWithSpaces>
  <SharedDoc>false</SharedDoc>
  <HLinks>
    <vt:vector size="132" baseType="variant">
      <vt:variant>
        <vt:i4>720925</vt:i4>
      </vt:variant>
      <vt:variant>
        <vt:i4>170</vt:i4>
      </vt:variant>
      <vt:variant>
        <vt:i4>0</vt:i4>
      </vt:variant>
      <vt:variant>
        <vt:i4>5</vt:i4>
      </vt:variant>
      <vt:variant>
        <vt:lpwstr>https://www.techtarget.com/searchwindowsserver/definition/Windows-Server-Update-Services-WSUS</vt:lpwstr>
      </vt:variant>
      <vt:variant>
        <vt:lpwstr/>
      </vt:variant>
      <vt:variant>
        <vt:i4>1572922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_Toc192512818</vt:lpwstr>
      </vt:variant>
      <vt:variant>
        <vt:i4>1572922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_Toc192512817</vt:lpwstr>
      </vt:variant>
      <vt:variant>
        <vt:i4>1572922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_Toc192512816</vt:lpwstr>
      </vt:variant>
      <vt:variant>
        <vt:i4>1572922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_Toc192512815</vt:lpwstr>
      </vt:variant>
      <vt:variant>
        <vt:i4>1572922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_Toc192512814</vt:lpwstr>
      </vt:variant>
      <vt:variant>
        <vt:i4>1572922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_Toc192512813</vt:lpwstr>
      </vt:variant>
      <vt:variant>
        <vt:i4>1572922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_Toc192512812</vt:lpwstr>
      </vt:variant>
      <vt:variant>
        <vt:i4>1572922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_Toc192512811</vt:lpwstr>
      </vt:variant>
      <vt:variant>
        <vt:i4>1572922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_Toc192512810</vt:lpwstr>
      </vt:variant>
      <vt:variant>
        <vt:i4>1638458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_Toc192512809</vt:lpwstr>
      </vt:variant>
      <vt:variant>
        <vt:i4>1638458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_Toc192512808</vt:lpwstr>
      </vt:variant>
      <vt:variant>
        <vt:i4>1638458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_Toc192512807</vt:lpwstr>
      </vt:variant>
      <vt:variant>
        <vt:i4>1638458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_Toc192512806</vt:lpwstr>
      </vt:variant>
      <vt:variant>
        <vt:i4>1638458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_Toc192512805</vt:lpwstr>
      </vt:variant>
      <vt:variant>
        <vt:i4>1638458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_Toc192512804</vt:lpwstr>
      </vt:variant>
      <vt:variant>
        <vt:i4>1638458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_Toc192512803</vt:lpwstr>
      </vt:variant>
      <vt:variant>
        <vt:i4>1638458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_Toc192512802</vt:lpwstr>
      </vt:variant>
      <vt:variant>
        <vt:i4>1638458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_Toc192512801</vt:lpwstr>
      </vt:variant>
      <vt:variant>
        <vt:i4>1638458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_Toc192512800</vt:lpwstr>
      </vt:variant>
      <vt:variant>
        <vt:i4>1048629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_Toc192512799</vt:lpwstr>
      </vt:variant>
      <vt:variant>
        <vt:i4>1048629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_Toc192512798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Opinnäytetyön raportoinnin mallipohja</dc:title>
  <dc:subject>Opinnäytetyö</dc:subject>
  <dc:creator/>
  <cp:keywords>JAMK Opinnäytetyö; opinnäytetyö;mallipohja</cp:keywords>
  <dc:description>JAMK ONT</dc:description>
  <cp:lastModifiedBy/>
  <cp:revision>1</cp:revision>
  <dcterms:created xsi:type="dcterms:W3CDTF">2026-02-03T07:52:00Z</dcterms:created>
  <dcterms:modified xsi:type="dcterms:W3CDTF">2026-02-03T07:52:00Z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0x01010045B0DAA39F8F304F9ADE4ED5974A7087</vt:lpwstr>
  </property>
  <property fmtid="{D5CDD505-2E9C-101B-9397-08002B2CF9AE}" pid="3" name="Avainsanat">
    <vt:lpwstr>10;#opinnäytetyö|96b1f92f-9d52-4634-866c-478691c8f5f5</vt:lpwstr>
  </property>
</Properties>
</file>