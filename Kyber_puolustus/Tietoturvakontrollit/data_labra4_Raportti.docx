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707DD85C" w:rsidR="00616A56" w:rsidRPr="00F401FE" w:rsidRDefault="005713A7" w:rsidP="00606E2F">
      <w:pPr>
        <w:pStyle w:val="Otsikko"/>
      </w:pPr>
      <w:r>
        <w:t xml:space="preserve">Labra </w:t>
      </w:r>
      <w:r w:rsidR="55D97343">
        <w:t>4</w:t>
      </w:r>
    </w:p>
    <w:p w14:paraId="7F49AB11" w14:textId="6A9834F2" w:rsidR="00616A56" w:rsidRPr="00F401FE" w:rsidRDefault="005713A7" w:rsidP="008E1D38">
      <w:pPr>
        <w:pStyle w:val="Kansilehtialanimi"/>
      </w:pPr>
      <w:r>
        <w:t xml:space="preserve">Ryhmä </w:t>
      </w:r>
      <w:r w:rsidR="3CB967D9">
        <w:t>14</w:t>
      </w:r>
    </w:p>
    <w:p w14:paraId="513BFBE1" w14:textId="26AEB212" w:rsidR="001E78E3" w:rsidRDefault="3CB967D9" w:rsidP="1C75E11A">
      <w:pPr>
        <w:pStyle w:val="Kansilehtitekij1"/>
        <w:spacing w:line="276" w:lineRule="auto"/>
        <w:rPr>
          <w:rFonts w:eastAsia="Calibri" w:cs="Calibri"/>
          <w:color w:val="000000" w:themeColor="text1"/>
        </w:rPr>
      </w:pPr>
      <w:r w:rsidRPr="1C75E11A">
        <w:rPr>
          <w:rFonts w:eastAsia="Calibri" w:cs="Calibri"/>
          <w:color w:val="000000" w:themeColor="text1"/>
        </w:rPr>
        <w:t>Helminen Mikko</w:t>
      </w:r>
    </w:p>
    <w:p w14:paraId="77478991" w14:textId="190CCFA9" w:rsidR="001E78E3" w:rsidRDefault="3CB967D9" w:rsidP="1C75E11A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1C75E11A">
        <w:rPr>
          <w:rFonts w:eastAsia="Calibri" w:cs="Calibri"/>
          <w:bCs w:val="0"/>
          <w:color w:val="000000" w:themeColor="text1"/>
        </w:rPr>
        <w:t>Hyyrynen Eetu</w:t>
      </w:r>
    </w:p>
    <w:p w14:paraId="492AB045" w14:textId="26368D55" w:rsidR="001E78E3" w:rsidRDefault="3CB967D9" w:rsidP="1C75E11A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1C75E11A">
        <w:rPr>
          <w:rFonts w:eastAsia="Calibri" w:cs="Calibri"/>
          <w:bCs w:val="0"/>
          <w:color w:val="000000" w:themeColor="text1"/>
        </w:rPr>
        <w:t>Kallio Niko</w:t>
      </w:r>
    </w:p>
    <w:p w14:paraId="107D05E8" w14:textId="1B73277C" w:rsidR="001E78E3" w:rsidRDefault="3CB967D9" w:rsidP="1C75E11A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1C75E11A">
        <w:rPr>
          <w:rFonts w:eastAsia="Calibri" w:cs="Calibri"/>
          <w:bCs w:val="0"/>
          <w:color w:val="000000" w:themeColor="text1"/>
        </w:rPr>
        <w:t>Leppänen Juuso</w:t>
      </w:r>
    </w:p>
    <w:p w14:paraId="4586306E" w14:textId="1817F758" w:rsidR="001E78E3" w:rsidRDefault="3CB967D9" w:rsidP="1C75E11A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1C75E11A">
        <w:rPr>
          <w:rFonts w:eastAsia="Calibri" w:cs="Calibri"/>
          <w:bCs w:val="0"/>
          <w:color w:val="000000" w:themeColor="text1"/>
        </w:rPr>
        <w:t>Martin Mikko</w:t>
      </w:r>
    </w:p>
    <w:p w14:paraId="064879C0" w14:textId="5E46F73E" w:rsidR="001E78E3" w:rsidRDefault="001E78E3" w:rsidP="1C75E11A">
      <w:pPr>
        <w:spacing w:before="60" w:after="60" w:line="240" w:lineRule="auto"/>
        <w:rPr>
          <w:rFonts w:eastAsia="Calibri" w:cs="Calibri"/>
          <w:sz w:val="28"/>
          <w:szCs w:val="28"/>
        </w:rPr>
      </w:pPr>
    </w:p>
    <w:p w14:paraId="6685729A" w14:textId="1C81A4A5" w:rsidR="001E78E3" w:rsidRDefault="001E78E3" w:rsidP="1C75E11A">
      <w:pPr>
        <w:spacing w:before="60" w:after="60" w:line="240" w:lineRule="auto"/>
        <w:rPr>
          <w:rFonts w:eastAsia="Calibri" w:cs="Calibri"/>
          <w:sz w:val="28"/>
          <w:szCs w:val="28"/>
        </w:rPr>
      </w:pPr>
    </w:p>
    <w:p w14:paraId="1D6769E0" w14:textId="3D9A7C03" w:rsidR="001E78E3" w:rsidRDefault="001E78E3" w:rsidP="1C75E11A">
      <w:pPr>
        <w:spacing w:before="60" w:after="60" w:line="240" w:lineRule="auto"/>
        <w:rPr>
          <w:rFonts w:eastAsia="Calibri" w:cs="Calibri"/>
          <w:sz w:val="28"/>
          <w:szCs w:val="28"/>
        </w:rPr>
      </w:pPr>
    </w:p>
    <w:p w14:paraId="51ABFA1A" w14:textId="6FC28AE7" w:rsidR="001E78E3" w:rsidRDefault="2F34E10E" w:rsidP="1C75E11A">
      <w:pPr>
        <w:pStyle w:val="KansilehtiOpintotiedot"/>
        <w:rPr>
          <w:rFonts w:eastAsia="Calibri" w:cs="Calibri"/>
          <w:color w:val="000000" w:themeColor="text1"/>
        </w:rPr>
      </w:pPr>
      <w:r w:rsidRPr="7C2AA4CA">
        <w:rPr>
          <w:rFonts w:eastAsia="Calibri" w:cs="Calibri"/>
          <w:color w:val="000000" w:themeColor="text1"/>
        </w:rPr>
        <w:t>Opiskelutehtävä</w:t>
      </w:r>
      <w:r w:rsidR="3CB967D9">
        <w:br/>
      </w:r>
      <w:r w:rsidR="53B7015C" w:rsidRPr="7C2AA4CA">
        <w:rPr>
          <w:rFonts w:eastAsia="Calibri" w:cs="Calibri"/>
          <w:color w:val="000000" w:themeColor="text1"/>
        </w:rPr>
        <w:t>10</w:t>
      </w:r>
      <w:r w:rsidRPr="7C2AA4CA">
        <w:rPr>
          <w:rFonts w:eastAsia="Calibri" w:cs="Calibri"/>
          <w:color w:val="000000" w:themeColor="text1"/>
        </w:rPr>
        <w:t>.3.2025</w:t>
      </w:r>
    </w:p>
    <w:p w14:paraId="57AA2973" w14:textId="65B22BA8" w:rsidR="001E78E3" w:rsidRDefault="3CB967D9" w:rsidP="1C75E11A">
      <w:pPr>
        <w:pStyle w:val="KansilehtiOpintotiedot"/>
        <w:rPr>
          <w:rFonts w:eastAsia="Calibri" w:cs="Calibri"/>
          <w:bCs w:val="0"/>
          <w:color w:val="000000" w:themeColor="text1"/>
        </w:rPr>
      </w:pPr>
      <w:r w:rsidRPr="1C75E11A">
        <w:rPr>
          <w:rFonts w:eastAsia="Calibri" w:cs="Calibri"/>
          <w:bCs w:val="0"/>
          <w:color w:val="000000" w:themeColor="text1"/>
        </w:rPr>
        <w:t>TTC6010-3008, Jarmo Viinikanoja</w:t>
      </w:r>
    </w:p>
    <w:p w14:paraId="0A37501D" w14:textId="69863D9B" w:rsidR="001E78E3" w:rsidRDefault="3CB967D9" w:rsidP="1C75E11A">
      <w:pPr>
        <w:pStyle w:val="KansilehtiOpintotiedot"/>
        <w:rPr>
          <w:rFonts w:eastAsia="Calibri" w:cs="Calibri"/>
          <w:bCs w:val="0"/>
          <w:color w:val="000000" w:themeColor="text1"/>
        </w:rPr>
        <w:sectPr w:rsidR="001E78E3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  <w:r w:rsidRPr="1C75E11A">
        <w:rPr>
          <w:rFonts w:eastAsia="Calibri" w:cs="Calibri"/>
          <w:bCs w:val="0"/>
          <w:color w:val="000000" w:themeColor="text1"/>
        </w:rPr>
        <w:t>Tieto- ja viestintätekniikan tutkinto-ohjelma (AMK)</w:t>
      </w:r>
    </w:p>
    <w:p w14:paraId="74E542C2" w14:textId="77777777" w:rsidR="00115876" w:rsidRDefault="005B1701" w:rsidP="00FF4C28">
      <w:pPr>
        <w:pStyle w:val="Sisllysluettelootsikko"/>
      </w:pPr>
      <w:r>
        <w:lastRenderedPageBreak/>
        <w:t>Sisä</w:t>
      </w:r>
      <w:r w:rsidR="004666C1">
        <w:t>ltö</w:t>
      </w:r>
    </w:p>
    <w:p w14:paraId="164528E7" w14:textId="02286FD8" w:rsidR="007F0F63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2525594" w:history="1">
        <w:r w:rsidR="007F0F63" w:rsidRPr="00886A7D">
          <w:rPr>
            <w:rStyle w:val="Hyperlinkki"/>
          </w:rPr>
          <w:t>1</w:t>
        </w:r>
        <w:r w:rsidR="007F0F63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7F0F63" w:rsidRPr="00886A7D">
          <w:rPr>
            <w:rStyle w:val="Hyperlinkki"/>
          </w:rPr>
          <w:t>Johdanto</w:t>
        </w:r>
        <w:r w:rsidR="007F0F63">
          <w:rPr>
            <w:webHidden/>
          </w:rPr>
          <w:tab/>
        </w:r>
        <w:r w:rsidR="007F0F63">
          <w:rPr>
            <w:webHidden/>
          </w:rPr>
          <w:fldChar w:fldCharType="begin"/>
        </w:r>
        <w:r w:rsidR="007F0F63">
          <w:rPr>
            <w:webHidden/>
          </w:rPr>
          <w:instrText xml:space="preserve"> PAGEREF _Toc192525594 \h </w:instrText>
        </w:r>
        <w:r w:rsidR="007F0F63">
          <w:rPr>
            <w:webHidden/>
          </w:rPr>
        </w:r>
        <w:r w:rsidR="007F0F63">
          <w:rPr>
            <w:webHidden/>
          </w:rPr>
          <w:fldChar w:fldCharType="separate"/>
        </w:r>
        <w:r w:rsidR="00195EFC">
          <w:rPr>
            <w:webHidden/>
          </w:rPr>
          <w:t>2</w:t>
        </w:r>
        <w:r w:rsidR="007F0F63">
          <w:rPr>
            <w:webHidden/>
          </w:rPr>
          <w:fldChar w:fldCharType="end"/>
        </w:r>
      </w:hyperlink>
    </w:p>
    <w:p w14:paraId="763ED39F" w14:textId="353EA679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595" w:history="1">
        <w:r w:rsidRPr="00886A7D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86A7D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3497352" w14:textId="738775A8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596" w:history="1">
        <w:r w:rsidRPr="00886A7D">
          <w:rPr>
            <w:rStyle w:val="Hyperlinkki"/>
            <w:lang w:val="fi-F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86A7D">
          <w:rPr>
            <w:rStyle w:val="Hyperlinkki"/>
            <w:lang w:val="fi-FI"/>
          </w:rPr>
          <w:t>Local Accounts ja policies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3D9F4AC" w14:textId="20225660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597" w:history="1">
        <w:r w:rsidRPr="00886A7D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86A7D">
          <w:rPr>
            <w:rStyle w:val="Hyperlinkki"/>
          </w:rPr>
          <w:t>Kali Linux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B8C22D5" w14:textId="3C8B3A1C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598" w:history="1">
        <w:r w:rsidRPr="00886A7D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86A7D">
          <w:rPr>
            <w:rStyle w:val="Hyperlinkki"/>
          </w:rPr>
          <w:t>Active Directory integrointi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A210FA2" w14:textId="12A77990" w:rsidR="007F0F63" w:rsidRDefault="007F0F6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2525599" w:history="1">
        <w:r w:rsidRPr="00886A7D">
          <w:rPr>
            <w:rStyle w:val="Hyperlinkki"/>
          </w:rPr>
          <w:t>5.1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886A7D">
          <w:rPr>
            <w:rStyle w:val="Hyperlinkki"/>
          </w:rPr>
          <w:t>Palomuuri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16193EB" w14:textId="2203D4A1" w:rsidR="007F0F63" w:rsidRDefault="007F0F6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2525600" w:history="1">
        <w:r w:rsidRPr="00886A7D">
          <w:rPr>
            <w:rStyle w:val="Hyperlinkki"/>
          </w:rPr>
          <w:t>5.2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886A7D">
          <w:rPr>
            <w:rStyle w:val="Hyperlinkki"/>
          </w:rPr>
          <w:t>Sertifikaatti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7745E96" w14:textId="25D9B457" w:rsidR="007F0F63" w:rsidRDefault="007F0F6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2525601" w:history="1">
        <w:r w:rsidRPr="00886A7D">
          <w:rPr>
            <w:rStyle w:val="Hyperlinkki"/>
          </w:rPr>
          <w:t>5.3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886A7D">
          <w:rPr>
            <w:rStyle w:val="Hyperlinkki"/>
          </w:rPr>
          <w:t>LDAP ja käyttäjän tunnistautuminen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65D6D86" w14:textId="072F676E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602" w:history="1">
        <w:r w:rsidRPr="00886A7D">
          <w:rPr>
            <w:rStyle w:val="Hyperlinkki"/>
          </w:rPr>
          <w:t>6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86A7D">
          <w:rPr>
            <w:rStyle w:val="Hyperlinkki"/>
          </w:rPr>
          <w:t>Group Mapping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93F56AA" w14:textId="444DFF5F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603" w:history="1">
        <w:r w:rsidRPr="00886A7D">
          <w:rPr>
            <w:rStyle w:val="Hyperlinkki"/>
          </w:rPr>
          <w:t>7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886A7D">
          <w:rPr>
            <w:rStyle w:val="Hyperlinkki"/>
          </w:rPr>
          <w:t>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DEC9F50" w14:textId="6F70B1FA" w:rsidR="007F0F63" w:rsidRDefault="007F0F6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604" w:history="1">
        <w:r w:rsidRPr="00886A7D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95EFC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7792FB9" w14:textId="19A87497" w:rsidR="007F0F63" w:rsidRDefault="00F131CE" w:rsidP="00CA77C5">
      <w:pPr>
        <w:pStyle w:val="Sisllysluettelootsikko"/>
      </w:pPr>
      <w:r>
        <w:fldChar w:fldCharType="end"/>
      </w:r>
      <w:r w:rsidR="00016973" w:rsidRPr="00FF4C28">
        <w:t>Kuviot</w:t>
      </w:r>
      <w:r w:rsidR="00CA77C5">
        <w:fldChar w:fldCharType="begin"/>
      </w:r>
      <w:r w:rsidR="00CA77C5">
        <w:instrText xml:space="preserve"> TOC \h \z \c "Kuvio" </w:instrText>
      </w:r>
      <w:r w:rsidR="00CA77C5">
        <w:fldChar w:fldCharType="separate"/>
      </w:r>
    </w:p>
    <w:p w14:paraId="1F289677" w14:textId="0A3E9828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74" w:history="1">
        <w:r w:rsidRPr="00497B88">
          <w:rPr>
            <w:rStyle w:val="Hyperlinkki"/>
            <w:noProof/>
            <w:lang w:val="en-US"/>
          </w:rPr>
          <w:t>Kuvio 1. Allow user to dmz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2106EE" w14:textId="6130D9EE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75" w:history="1">
        <w:r w:rsidRPr="00497B88">
          <w:rPr>
            <w:rStyle w:val="Hyperlinkki"/>
            <w:noProof/>
            <w:lang w:val="en-US"/>
          </w:rPr>
          <w:t>Kuvio 2. Allow user to dmz policy2.0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13BF09" w14:textId="796C07C6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76" w:history="1">
        <w:r w:rsidRPr="00497B88">
          <w:rPr>
            <w:rStyle w:val="Hyperlinkki"/>
            <w:noProof/>
          </w:rPr>
          <w:t>Kuvio 3. Authentication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94AFBB" w14:textId="1F562241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77" w:history="1">
        <w:r w:rsidRPr="00497B88">
          <w:rPr>
            <w:rStyle w:val="Hyperlinkki"/>
            <w:noProof/>
          </w:rPr>
          <w:t>Kuvio 4. Kali /etc/hosts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26959D" w14:textId="5B5B2D9D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78" w:history="1">
        <w:r w:rsidRPr="00497B88">
          <w:rPr>
            <w:rStyle w:val="Hyperlinkki"/>
            <w:noProof/>
          </w:rPr>
          <w:t>Kuvio 5. PA authentication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468B78" w14:textId="7F098ECA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79" w:history="1">
        <w:r w:rsidRPr="00497B88">
          <w:rPr>
            <w:rStyle w:val="Hyperlinkki"/>
            <w:noProof/>
          </w:rPr>
          <w:t>Kuvio 6. LDAP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612F92" w14:textId="22D4CDA9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0" w:history="1">
        <w:r w:rsidRPr="00497B88">
          <w:rPr>
            <w:rStyle w:val="Hyperlinkki"/>
            <w:noProof/>
          </w:rPr>
          <w:t>Kuvio 7. UID Agent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6AB79F" w14:textId="0652E88A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1" w:history="1">
        <w:r w:rsidRPr="00497B88">
          <w:rPr>
            <w:rStyle w:val="Hyperlinkki"/>
            <w:noProof/>
          </w:rPr>
          <w:t>Kuvio 8. Paloalto käyttäjän ryhmät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1348D1" w14:textId="2DA90741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2" w:history="1">
        <w:r w:rsidRPr="00497B88">
          <w:rPr>
            <w:rStyle w:val="Hyperlinkki"/>
            <w:noProof/>
          </w:rPr>
          <w:t>Kuvio 9. Sallitaan tietyt portit TCP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DD7615" w14:textId="2506E2B5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3" w:history="1">
        <w:r w:rsidRPr="00497B88">
          <w:rPr>
            <w:rStyle w:val="Hyperlinkki"/>
            <w:noProof/>
          </w:rPr>
          <w:t>Kuvio 10. Sallitaan tietyt portit UDP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07DCB8" w14:textId="2C7064F0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4" w:history="1">
        <w:r w:rsidRPr="00497B88">
          <w:rPr>
            <w:rStyle w:val="Hyperlinkki"/>
            <w:noProof/>
          </w:rPr>
          <w:t>Kuvio 11. Luodaan self-signed sertifikaatti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AB5790" w14:textId="302825AA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5" w:history="1">
        <w:r w:rsidRPr="00497B88">
          <w:rPr>
            <w:rStyle w:val="Hyperlinkki"/>
            <w:noProof/>
          </w:rPr>
          <w:t>Kuvio 12. Winrm create komento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4AE52F" w14:textId="31B4673E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6" w:history="1">
        <w:r w:rsidRPr="00497B88">
          <w:rPr>
            <w:rStyle w:val="Hyperlinkki"/>
            <w:noProof/>
          </w:rPr>
          <w:t>Kuvio 13. Winrm set komento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472CEA" w14:textId="4C2AA913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7" w:history="1">
        <w:r w:rsidRPr="00497B88">
          <w:rPr>
            <w:rStyle w:val="Hyperlinkki"/>
            <w:noProof/>
          </w:rPr>
          <w:t>Kuvio 14. RootCAtesti sertifikaatti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92FC21" w14:textId="2AA60201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8" w:history="1">
        <w:r w:rsidRPr="00497B88">
          <w:rPr>
            <w:rStyle w:val="Hyperlinkki"/>
            <w:noProof/>
          </w:rPr>
          <w:t>Kuvio 15. LDAP Server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F3FC6" w14:textId="62D39A46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89" w:history="1">
        <w:r w:rsidRPr="00497B88">
          <w:rPr>
            <w:rStyle w:val="Hyperlinkki"/>
            <w:noProof/>
            <w:lang w:val="en-US"/>
          </w:rPr>
          <w:t>Kuvio 16. User Identification Monitored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9E7B33" w14:textId="22069A15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90" w:history="1">
        <w:r w:rsidRPr="00497B88">
          <w:rPr>
            <w:rStyle w:val="Hyperlinkki"/>
            <w:noProof/>
            <w:lang w:val="en-US"/>
          </w:rPr>
          <w:t>Kuvio 17. User Mapping connected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E93F7F" w14:textId="4ABAF082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91" w:history="1">
        <w:r w:rsidRPr="00497B88">
          <w:rPr>
            <w:rStyle w:val="Hyperlinkki"/>
            <w:noProof/>
          </w:rPr>
          <w:t>Kuvio 18. Group mapping ryhmät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35E186" w14:textId="05148FD0" w:rsidR="007F0F63" w:rsidRDefault="007F0F6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592" w:history="1">
        <w:r w:rsidRPr="00497B88">
          <w:rPr>
            <w:rStyle w:val="Hyperlinkki"/>
            <w:noProof/>
          </w:rPr>
          <w:t>Kuvio 19. Palo Alto monitor tapahtumat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5E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7626DF" w14:textId="47849416" w:rsidR="003E0724" w:rsidRDefault="00CA77C5" w:rsidP="007F0F63">
      <w:pPr>
        <w:pStyle w:val="Otsikko1"/>
      </w:pPr>
      <w:r>
        <w:lastRenderedPageBreak/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  <w:bookmarkStart w:id="10" w:name="_Toc192525594"/>
      <w:r w:rsidR="2178C3A6"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5D2B5D69" w14:textId="299349B5" w:rsidR="00851F15" w:rsidRPr="00C4734B" w:rsidRDefault="00C15564" w:rsidP="00851F15">
      <w:r w:rsidRPr="00C4734B">
        <w:t xml:space="preserve">Tässä </w:t>
      </w:r>
      <w:r w:rsidR="00A86669" w:rsidRPr="00C4734B">
        <w:t xml:space="preserve">harjoituksessa perehdytään </w:t>
      </w:r>
      <w:proofErr w:type="spellStart"/>
      <w:r w:rsidR="00C4734B" w:rsidRPr="00C4734B">
        <w:t>user-</w:t>
      </w:r>
      <w:r w:rsidR="00B91B93">
        <w:t>ID:n</w:t>
      </w:r>
      <w:proofErr w:type="spellEnd"/>
      <w:r w:rsidR="00B91B93">
        <w:t xml:space="preserve"> ja </w:t>
      </w:r>
      <w:proofErr w:type="spellStart"/>
      <w:r w:rsidR="00B91B93">
        <w:t>Captive</w:t>
      </w:r>
      <w:proofErr w:type="spellEnd"/>
      <w:r w:rsidR="00B91B93">
        <w:t xml:space="preserve"> </w:t>
      </w:r>
      <w:proofErr w:type="spellStart"/>
      <w:r w:rsidR="00B91B93">
        <w:t>Portalin</w:t>
      </w:r>
      <w:proofErr w:type="spellEnd"/>
      <w:r w:rsidR="00B91B93">
        <w:t xml:space="preserve"> käyttöö</w:t>
      </w:r>
      <w:r w:rsidR="00E91F7D">
        <w:t>n käyttäj</w:t>
      </w:r>
      <w:r w:rsidR="00DD4779">
        <w:t>ien tunnistamiseen</w:t>
      </w:r>
      <w:r w:rsidR="00BD1819">
        <w:t xml:space="preserve"> ja pääsynhallintaan.</w:t>
      </w:r>
      <w:r w:rsidR="008F4986">
        <w:t xml:space="preserve"> </w:t>
      </w:r>
    </w:p>
    <w:p w14:paraId="06FFCBD7" w14:textId="3C219C05" w:rsidR="00851F15" w:rsidRPr="00851F15" w:rsidRDefault="00851F15" w:rsidP="00851F15">
      <w:pPr>
        <w:pStyle w:val="Otsikko1"/>
      </w:pPr>
      <w:bookmarkStart w:id="11" w:name="_Toc192525595"/>
      <w:r>
        <w:t>Teoria</w:t>
      </w:r>
      <w:bookmarkEnd w:id="11"/>
    </w:p>
    <w:p w14:paraId="7104190C" w14:textId="1F305A9A" w:rsidR="008E1E62" w:rsidRDefault="008E1E62" w:rsidP="008E1E62">
      <w:pPr>
        <w:rPr>
          <w:lang w:val="en-US"/>
        </w:rPr>
      </w:pPr>
      <w:bookmarkStart w:id="12" w:name="_Toc428542261"/>
      <w:bookmarkStart w:id="13" w:name="_Toc428799800"/>
      <w:bookmarkStart w:id="14" w:name="_Toc430675200"/>
      <w:bookmarkStart w:id="15" w:name="_Toc430768000"/>
      <w:bookmarkStart w:id="16" w:name="_Toc527546213"/>
      <w:bookmarkStart w:id="17" w:name="_Toc17205374"/>
      <w:bookmarkStart w:id="18" w:name="_Toc52971250"/>
      <w:bookmarkStart w:id="19" w:name="_Toc52971609"/>
      <w:bookmarkStart w:id="20" w:name="_Toc58338875"/>
      <w:bookmarkStart w:id="21" w:name="_Toc63413622"/>
      <w:r w:rsidRPr="65CEF673">
        <w:rPr>
          <w:rFonts w:eastAsia="Calibri" w:cs="Calibri"/>
        </w:rPr>
        <w:t xml:space="preserve">Palo Alto -palomuurin autentikointi- ja käyttäjähallintatoiminnot tarjoavat tehokkaita työkaluja verkon turvallisuuden varmistamiseen. Autentikointi varmistaa, että vain oikeutetut käyttäjät pääsevät verkon resursseihin, ja se voidaan toteuttaa niin paikallisella käyttäjätietokannalla kuin integroituna järjestelmiin kuten </w:t>
      </w:r>
      <w:r w:rsidRPr="65CEF673">
        <w:rPr>
          <w:rFonts w:eastAsia="Calibri" w:cs="Calibri"/>
          <w:b/>
          <w:bCs/>
        </w:rPr>
        <w:t>Active Directory</w:t>
      </w:r>
      <w:r w:rsidRPr="65CEF673">
        <w:rPr>
          <w:rFonts w:eastAsia="Calibri" w:cs="Calibri"/>
        </w:rPr>
        <w:t xml:space="preserve"> (AD) ja </w:t>
      </w:r>
      <w:proofErr w:type="spellStart"/>
      <w:r w:rsidRPr="65CEF673">
        <w:rPr>
          <w:rFonts w:eastAsia="Calibri" w:cs="Calibri"/>
          <w:b/>
          <w:bCs/>
        </w:rPr>
        <w:t>WinRM</w:t>
      </w:r>
      <w:proofErr w:type="spellEnd"/>
      <w:r w:rsidRPr="65CEF673">
        <w:rPr>
          <w:rFonts w:eastAsia="Calibri" w:cs="Calibri"/>
        </w:rPr>
        <w:t xml:space="preserve">. Palomuuri tukee myös </w:t>
      </w:r>
      <w:proofErr w:type="spellStart"/>
      <w:r w:rsidRPr="65CEF673">
        <w:rPr>
          <w:rFonts w:eastAsia="Calibri" w:cs="Calibri"/>
          <w:b/>
          <w:bCs/>
        </w:rPr>
        <w:t>Captive</w:t>
      </w:r>
      <w:proofErr w:type="spellEnd"/>
      <w:r w:rsidRPr="65CEF673">
        <w:rPr>
          <w:rFonts w:eastAsia="Calibri" w:cs="Calibri"/>
          <w:b/>
          <w:bCs/>
        </w:rPr>
        <w:t xml:space="preserve"> </w:t>
      </w:r>
      <w:proofErr w:type="spellStart"/>
      <w:r w:rsidRPr="65CEF673">
        <w:rPr>
          <w:rFonts w:eastAsia="Calibri" w:cs="Calibri"/>
          <w:b/>
          <w:bCs/>
        </w:rPr>
        <w:t>Portalia</w:t>
      </w:r>
      <w:proofErr w:type="spellEnd"/>
      <w:r w:rsidRPr="65CEF673">
        <w:rPr>
          <w:rFonts w:eastAsia="Calibri" w:cs="Calibri"/>
        </w:rPr>
        <w:t xml:space="preserve">, joka pakottaa käyttäjät tunnistautumaan ennen verkkoyhteyden avaamista. Käyttäjien ja ryhmien hallinta perustuu </w:t>
      </w:r>
      <w:proofErr w:type="spellStart"/>
      <w:r w:rsidRPr="65CEF673">
        <w:rPr>
          <w:rFonts w:eastAsia="Calibri" w:cs="Calibri"/>
        </w:rPr>
        <w:t>AD:hen</w:t>
      </w:r>
      <w:proofErr w:type="spellEnd"/>
      <w:r w:rsidRPr="65CEF673">
        <w:rPr>
          <w:rFonts w:eastAsia="Calibri" w:cs="Calibri"/>
        </w:rPr>
        <w:t xml:space="preserve"> ja LDAP-protokollaan, joka mahdollistaa keskitetyn ja joustavan käyttäjähallinnan. Etähallinta </w:t>
      </w:r>
      <w:proofErr w:type="spellStart"/>
      <w:r w:rsidRPr="65CEF673">
        <w:rPr>
          <w:rFonts w:eastAsia="Calibri" w:cs="Calibri"/>
        </w:rPr>
        <w:t>WinRM:n</w:t>
      </w:r>
      <w:proofErr w:type="spellEnd"/>
      <w:r w:rsidRPr="65CEF673">
        <w:rPr>
          <w:rFonts w:eastAsia="Calibri" w:cs="Calibri"/>
        </w:rPr>
        <w:t xml:space="preserve"> avulla mahdollistaa Windows-koneiden etäohjauksen turvallisesti HTTPS-yhteyksien ja sertifikaattien avulla. Kaikki nämä komponentit yhdessä mahdollistavat tehokkaan käyttäjä- ja pääsynhallinnan, jonka avulla voidaan estää luvattoman pääsyn ja parantaa tietoturvaa</w:t>
      </w:r>
      <w:r w:rsidRPr="12901E62">
        <w:rPr>
          <w:rFonts w:eastAsia="Calibri" w:cs="Calibri"/>
        </w:rPr>
        <w:t>.</w:t>
      </w:r>
      <w:r w:rsidR="2EA2A510" w:rsidRPr="12901E62">
        <w:rPr>
          <w:rFonts w:eastAsia="Calibri" w:cs="Calibri"/>
        </w:rPr>
        <w:t xml:space="preserve"> (</w:t>
      </w:r>
      <w:r w:rsidR="2EA2A510" w:rsidRPr="12901E62">
        <w:rPr>
          <w:lang w:val="en-US"/>
        </w:rPr>
        <w:t>Local authentication. 2025</w:t>
      </w:r>
      <w:r w:rsidR="41110738" w:rsidRPr="605AB423">
        <w:rPr>
          <w:lang w:val="en-US"/>
        </w:rPr>
        <w:t>;</w:t>
      </w:r>
      <w:r w:rsidR="2EA2A510" w:rsidRPr="0826A5A2">
        <w:rPr>
          <w:lang w:val="en-US"/>
        </w:rPr>
        <w:t xml:space="preserve"> Lightweight Directory Access Protocol. </w:t>
      </w:r>
      <w:r w:rsidR="2EA2A510" w:rsidRPr="605AB423">
        <w:rPr>
          <w:lang w:val="en-US"/>
        </w:rPr>
        <w:t>2018; Windows Remote Management. 2023.)</w:t>
      </w:r>
    </w:p>
    <w:p w14:paraId="6550BDED" w14:textId="704904C3" w:rsidR="1F4D4877" w:rsidRDefault="1F4D4877" w:rsidP="7C2AA4CA">
      <w:pPr>
        <w:pStyle w:val="Otsikko1"/>
        <w:rPr>
          <w:lang w:val="fi-FI"/>
        </w:rPr>
      </w:pPr>
      <w:bookmarkStart w:id="22" w:name="_Toc192525596"/>
      <w:r w:rsidRPr="7C2AA4CA">
        <w:rPr>
          <w:lang w:val="fi-FI"/>
        </w:rPr>
        <w:t>Local Accounts</w:t>
      </w:r>
      <w:r w:rsidR="124C6BC4" w:rsidRPr="7C2AA4CA">
        <w:rPr>
          <w:lang w:val="fi-FI"/>
        </w:rPr>
        <w:t xml:space="preserve"> </w:t>
      </w:r>
      <w:r w:rsidR="55E7D9F4" w:rsidRPr="7C2AA4CA">
        <w:rPr>
          <w:lang w:val="fi-FI"/>
        </w:rPr>
        <w:t>ja</w:t>
      </w:r>
      <w:r w:rsidR="124C6BC4" w:rsidRPr="7C2AA4CA">
        <w:rPr>
          <w:lang w:val="fi-FI"/>
        </w:rPr>
        <w:t xml:space="preserve"> policies</w:t>
      </w:r>
      <w:bookmarkEnd w:id="22"/>
    </w:p>
    <w:p w14:paraId="1A0500A0" w14:textId="25D739FF" w:rsidR="7CE63655" w:rsidRPr="004E3933" w:rsidRDefault="7CE63655" w:rsidP="5C6CF30A">
      <w:r w:rsidRPr="5C6CF30A">
        <w:t>Aloitimme tämän labran</w:t>
      </w:r>
      <w:r w:rsidR="00977891">
        <w:t xml:space="preserve">. </w:t>
      </w:r>
      <w:r w:rsidR="00977891" w:rsidRPr="004E3933">
        <w:t>Loimme säännön WS-and-admin-TO-DMZ</w:t>
      </w:r>
      <w:r w:rsidR="004E52B7" w:rsidRPr="004E3933">
        <w:t xml:space="preserve"> (ks. kuvio 1&amp;2).</w:t>
      </w:r>
      <w:r w:rsidR="005849A5">
        <w:t xml:space="preserve"> Teimme myös </w:t>
      </w:r>
      <w:proofErr w:type="spellStart"/>
      <w:r w:rsidR="005849A5">
        <w:t>authentication</w:t>
      </w:r>
      <w:proofErr w:type="spellEnd"/>
      <w:r w:rsidR="005849A5">
        <w:t xml:space="preserve"> </w:t>
      </w:r>
      <w:proofErr w:type="spellStart"/>
      <w:r w:rsidR="005849A5">
        <w:t>policyn</w:t>
      </w:r>
      <w:proofErr w:type="spellEnd"/>
      <w:r w:rsidR="005849A5">
        <w:t xml:space="preserve"> (ks. kuvio 3).</w:t>
      </w:r>
    </w:p>
    <w:p w14:paraId="7E8D5A6B" w14:textId="77777777" w:rsidR="00B31599" w:rsidRDefault="005F3368" w:rsidP="00B31599">
      <w:pPr>
        <w:keepNext/>
      </w:pPr>
      <w:r>
        <w:rPr>
          <w:noProof/>
        </w:rPr>
        <w:drawing>
          <wp:inline distT="0" distB="0" distL="0" distR="0" wp14:anchorId="24F7D8EA" wp14:editId="1372F5DB">
            <wp:extent cx="6120130" cy="979805"/>
            <wp:effectExtent l="0" t="0" r="0" b="0"/>
            <wp:docPr id="105615329" name="Kuva 1" descr="Kuva, joka sisältää kohteen teksti, viiva, kuvakaappaus, T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329" name="Kuva 1" descr="Kuva, joka sisältää kohteen teksti, viiva, kuvakaappaus, Tontti&#10;&#10;Tekoälyn generoima sisältö voi olla virheellist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35A3" w14:textId="7F89A995" w:rsidR="00D33989" w:rsidRPr="00B31599" w:rsidRDefault="00B31599" w:rsidP="00B31599">
      <w:pPr>
        <w:pStyle w:val="Kuvaotsikko"/>
        <w:rPr>
          <w:lang w:val="en-US"/>
        </w:rPr>
      </w:pPr>
      <w:bookmarkStart w:id="23" w:name="_Toc192525574"/>
      <w:r w:rsidRPr="00B31599">
        <w:rPr>
          <w:lang w:val="en-US"/>
        </w:rPr>
        <w:t xml:space="preserve">Kuvio </w:t>
      </w:r>
      <w:r>
        <w:fldChar w:fldCharType="begin"/>
      </w:r>
      <w:r w:rsidRPr="00B31599">
        <w:rPr>
          <w:lang w:val="en-US"/>
        </w:rPr>
        <w:instrText xml:space="preserve"> SEQ Kuvio \* ARABIC </w:instrText>
      </w:r>
      <w:r>
        <w:fldChar w:fldCharType="separate"/>
      </w:r>
      <w:r w:rsidR="00195EFC">
        <w:rPr>
          <w:lang w:val="en-US"/>
        </w:rPr>
        <w:t>1</w:t>
      </w:r>
      <w:r>
        <w:fldChar w:fldCharType="end"/>
      </w:r>
      <w:r w:rsidRPr="00B31599">
        <w:rPr>
          <w:lang w:val="en-US"/>
        </w:rPr>
        <w:t>. Allow user to dmz policy</w:t>
      </w:r>
      <w:bookmarkEnd w:id="23"/>
    </w:p>
    <w:p w14:paraId="6EED2D3D" w14:textId="77777777" w:rsidR="00B31599" w:rsidRDefault="00193154" w:rsidP="00B31599">
      <w:pPr>
        <w:keepNext/>
      </w:pPr>
      <w:r>
        <w:rPr>
          <w:noProof/>
        </w:rPr>
        <w:lastRenderedPageBreak/>
        <w:drawing>
          <wp:inline distT="0" distB="0" distL="0" distR="0" wp14:anchorId="709D0EF5" wp14:editId="7B4399F1">
            <wp:extent cx="6120130" cy="1163320"/>
            <wp:effectExtent l="0" t="0" r="0" b="0"/>
            <wp:docPr id="1234092298" name="Kuva 1" descr="Kuva, joka sisältää kohteen teksti, kuvakaappaus, viiv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2298" name="Kuva 1" descr="Kuva, joka sisältää kohteen teksti, kuvakaappaus, viiva&#10;&#10;Tekoälyn generoima sisältö voi olla virheellist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9D3D" w14:textId="3C4D7BD4" w:rsidR="00D33989" w:rsidRPr="00B31599" w:rsidRDefault="00B31599" w:rsidP="00B31599">
      <w:pPr>
        <w:pStyle w:val="Kuvaotsikko"/>
        <w:rPr>
          <w:lang w:val="en-US"/>
        </w:rPr>
      </w:pPr>
      <w:bookmarkStart w:id="24" w:name="_Toc192525575"/>
      <w:r w:rsidRPr="00B31599">
        <w:rPr>
          <w:lang w:val="en-US"/>
        </w:rPr>
        <w:t xml:space="preserve">Kuvio </w:t>
      </w:r>
      <w:r>
        <w:fldChar w:fldCharType="begin"/>
      </w:r>
      <w:r w:rsidRPr="00B31599">
        <w:rPr>
          <w:lang w:val="en-US"/>
        </w:rPr>
        <w:instrText xml:space="preserve"> SEQ Kuvio \* ARABIC </w:instrText>
      </w:r>
      <w:r>
        <w:fldChar w:fldCharType="separate"/>
      </w:r>
      <w:r w:rsidR="00195EFC">
        <w:rPr>
          <w:lang w:val="en-US"/>
        </w:rPr>
        <w:t>2</w:t>
      </w:r>
      <w:r>
        <w:fldChar w:fldCharType="end"/>
      </w:r>
      <w:r w:rsidRPr="00B31599">
        <w:rPr>
          <w:lang w:val="en-US"/>
        </w:rPr>
        <w:t>. Allow user to dmz policy2.0</w:t>
      </w:r>
      <w:bookmarkEnd w:id="24"/>
    </w:p>
    <w:p w14:paraId="1BA00066" w14:textId="77777777" w:rsidR="00B31599" w:rsidRDefault="007D3337" w:rsidP="00B31599">
      <w:pPr>
        <w:keepNext/>
      </w:pPr>
      <w:r>
        <w:rPr>
          <w:noProof/>
        </w:rPr>
        <w:drawing>
          <wp:inline distT="0" distB="0" distL="0" distR="0" wp14:anchorId="50437F7E" wp14:editId="66BC0960">
            <wp:extent cx="6120130" cy="668020"/>
            <wp:effectExtent l="0" t="0" r="0" b="0"/>
            <wp:docPr id="210548359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83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6D6C" w14:textId="7E6165D0" w:rsidR="007D3337" w:rsidRPr="00906D91" w:rsidRDefault="00B31599" w:rsidP="00AF363E">
      <w:pPr>
        <w:pStyle w:val="Kuvaotsikko"/>
      </w:pPr>
      <w:bookmarkStart w:id="25" w:name="_Toc19252557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3</w:t>
      </w:r>
      <w:r>
        <w:fldChar w:fldCharType="end"/>
      </w:r>
      <w:r>
        <w:t xml:space="preserve">. </w:t>
      </w:r>
      <w:r w:rsidRPr="0085562D">
        <w:t>Authentication policy</w:t>
      </w:r>
      <w:bookmarkEnd w:id="25"/>
    </w:p>
    <w:p w14:paraId="2F3E42A7" w14:textId="381295E1" w:rsidR="00404449" w:rsidRDefault="5A68D345">
      <w:pPr>
        <w:pStyle w:val="Otsikko1"/>
      </w:pPr>
      <w:bookmarkStart w:id="26" w:name="_Toc192525597"/>
      <w:r>
        <w:t>Kali Linux</w:t>
      </w:r>
      <w:bookmarkEnd w:id="26"/>
    </w:p>
    <w:p w14:paraId="107D7438" w14:textId="704FA75C" w:rsidR="5F01273C" w:rsidRDefault="5F01273C" w:rsidP="5C6CF30A">
      <w:r>
        <w:t>Kävimme lisäämässä Kali-työaseman /</w:t>
      </w:r>
      <w:proofErr w:type="spellStart"/>
      <w:r>
        <w:t>hosts</w:t>
      </w:r>
      <w:proofErr w:type="spellEnd"/>
      <w:r>
        <w:t xml:space="preserve">/ tiedostoon web-palvelimemme IP-osoitteen ja </w:t>
      </w:r>
      <w:proofErr w:type="spellStart"/>
      <w:r>
        <w:t>FQDN:n</w:t>
      </w:r>
      <w:proofErr w:type="spellEnd"/>
      <w:r w:rsidR="613F9A54">
        <w:t xml:space="preserve"> (ks. kuvio 4). Tämän jälkeen kokeilimme mennä selaimella kyseiseen IP-osoitteeseen</w:t>
      </w:r>
      <w:r w:rsidR="70B1D668">
        <w:t xml:space="preserve"> (ks. kuvio 5)</w:t>
      </w:r>
      <w:r w:rsidR="613F9A54">
        <w:t>.</w:t>
      </w:r>
    </w:p>
    <w:p w14:paraId="71733FFE" w14:textId="77777777" w:rsidR="00B31599" w:rsidRDefault="663194AC" w:rsidP="00B31599">
      <w:pPr>
        <w:keepNext/>
      </w:pPr>
      <w:r>
        <w:rPr>
          <w:noProof/>
        </w:rPr>
        <w:drawing>
          <wp:inline distT="0" distB="0" distL="0" distR="0" wp14:anchorId="476D5B74" wp14:editId="7881C9BF">
            <wp:extent cx="6296025" cy="1311672"/>
            <wp:effectExtent l="0" t="0" r="0" b="0"/>
            <wp:docPr id="1765574282" name="Picture 1765574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31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40DD" w14:textId="185382E8" w:rsidR="367AB29B" w:rsidRDefault="00B31599" w:rsidP="00B31599">
      <w:pPr>
        <w:pStyle w:val="Kuvaotsikko"/>
      </w:pPr>
      <w:bookmarkStart w:id="27" w:name="_Toc19252557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4</w:t>
      </w:r>
      <w:r>
        <w:fldChar w:fldCharType="end"/>
      </w:r>
      <w:r>
        <w:t>. Kali /etc/hosts</w:t>
      </w:r>
      <w:bookmarkEnd w:id="27"/>
    </w:p>
    <w:p w14:paraId="50153706" w14:textId="77777777" w:rsidR="00B31599" w:rsidRDefault="000E7AAB" w:rsidP="00B31599">
      <w:pPr>
        <w:keepNext/>
      </w:pPr>
      <w:r>
        <w:rPr>
          <w:noProof/>
        </w:rPr>
        <w:lastRenderedPageBreak/>
        <w:drawing>
          <wp:inline distT="0" distB="0" distL="0" distR="0" wp14:anchorId="774E49BC" wp14:editId="4011D200">
            <wp:extent cx="6120130" cy="3298825"/>
            <wp:effectExtent l="0" t="0" r="0" b="0"/>
            <wp:docPr id="920918036" name="Kuva 1" descr="Kuva, joka sisältää kohteen teksti, kuvakaappaus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8036" name="Kuva 1" descr="Kuva, joka sisältää kohteen teksti, kuvakaappaus, ohjelmisto, Verkkosivusto&#10;&#10;Tekoälyn generoima sisältö voi olla virheellist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1DD6" w14:textId="6E06FB81" w:rsidR="000E7AAB" w:rsidRDefault="00B31599" w:rsidP="00B31599">
      <w:pPr>
        <w:pStyle w:val="Kuvaotsikko"/>
      </w:pPr>
      <w:bookmarkStart w:id="28" w:name="_Toc19252557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5</w:t>
      </w:r>
      <w:r>
        <w:fldChar w:fldCharType="end"/>
      </w:r>
      <w:r>
        <w:t>. PA authentication portal</w:t>
      </w:r>
      <w:bookmarkEnd w:id="28"/>
    </w:p>
    <w:p w14:paraId="028FC05C" w14:textId="4F5A4E82" w:rsidR="00404449" w:rsidRDefault="3B78E87E">
      <w:pPr>
        <w:pStyle w:val="Otsikko1"/>
      </w:pPr>
      <w:bookmarkStart w:id="29" w:name="_Toc192525598"/>
      <w:r>
        <w:t>Active Directory integrointi</w:t>
      </w:r>
      <w:bookmarkEnd w:id="29"/>
    </w:p>
    <w:p w14:paraId="47EA5BCD" w14:textId="05054C6B" w:rsidR="66D71FB8" w:rsidRPr="0087474F" w:rsidRDefault="66D71FB8" w:rsidP="5C6CF30A">
      <w:pPr>
        <w:rPr>
          <w:lang w:val="en-US"/>
        </w:rPr>
      </w:pPr>
      <w:r>
        <w:t xml:space="preserve">Seuraavana vaiheena oli integroida Palo Alton palomuuri Microsoftin Active Directoryyn. </w:t>
      </w:r>
      <w:proofErr w:type="spellStart"/>
      <w:r w:rsidR="0087474F" w:rsidRPr="0087474F">
        <w:rPr>
          <w:lang w:val="en-US"/>
        </w:rPr>
        <w:t>Otimme</w:t>
      </w:r>
      <w:proofErr w:type="spellEnd"/>
      <w:r w:rsidR="0087474F" w:rsidRPr="0087474F">
        <w:rPr>
          <w:lang w:val="en-US"/>
        </w:rPr>
        <w:t xml:space="preserve"> Service Route </w:t>
      </w:r>
      <w:proofErr w:type="spellStart"/>
      <w:r w:rsidR="0087474F" w:rsidRPr="0087474F">
        <w:rPr>
          <w:lang w:val="en-US"/>
        </w:rPr>
        <w:t>Configurationissa</w:t>
      </w:r>
      <w:proofErr w:type="spellEnd"/>
      <w:r w:rsidR="0087474F" w:rsidRPr="0087474F">
        <w:rPr>
          <w:lang w:val="en-US"/>
        </w:rPr>
        <w:t xml:space="preserve"> </w:t>
      </w:r>
      <w:proofErr w:type="spellStart"/>
      <w:r w:rsidR="0087474F" w:rsidRPr="0087474F">
        <w:rPr>
          <w:lang w:val="en-US"/>
        </w:rPr>
        <w:t>käyttöön</w:t>
      </w:r>
      <w:proofErr w:type="spellEnd"/>
      <w:r w:rsidR="0087474F" w:rsidRPr="0087474F">
        <w:rPr>
          <w:lang w:val="en-US"/>
        </w:rPr>
        <w:t xml:space="preserve"> LDAP (</w:t>
      </w:r>
      <w:proofErr w:type="spellStart"/>
      <w:r w:rsidR="0087474F" w:rsidRPr="0087474F">
        <w:rPr>
          <w:lang w:val="en-US"/>
        </w:rPr>
        <w:t>ks</w:t>
      </w:r>
      <w:proofErr w:type="spellEnd"/>
      <w:r w:rsidR="0087474F" w:rsidRPr="0087474F">
        <w:rPr>
          <w:lang w:val="en-US"/>
        </w:rPr>
        <w:t xml:space="preserve">. </w:t>
      </w:r>
      <w:proofErr w:type="spellStart"/>
      <w:r w:rsidR="0087474F" w:rsidRPr="0087474F">
        <w:rPr>
          <w:lang w:val="en-US"/>
        </w:rPr>
        <w:t>kuvio</w:t>
      </w:r>
      <w:proofErr w:type="spellEnd"/>
      <w:r w:rsidR="0087474F" w:rsidRPr="0087474F">
        <w:rPr>
          <w:lang w:val="en-US"/>
        </w:rPr>
        <w:t xml:space="preserve"> 6) ja UID Agents (</w:t>
      </w:r>
      <w:proofErr w:type="spellStart"/>
      <w:r w:rsidR="0087474F" w:rsidRPr="0087474F">
        <w:rPr>
          <w:lang w:val="en-US"/>
        </w:rPr>
        <w:t>ks</w:t>
      </w:r>
      <w:proofErr w:type="spellEnd"/>
      <w:r w:rsidR="0087474F">
        <w:rPr>
          <w:lang w:val="en-US"/>
        </w:rPr>
        <w:t xml:space="preserve">. </w:t>
      </w:r>
      <w:proofErr w:type="spellStart"/>
      <w:r w:rsidR="0087474F">
        <w:rPr>
          <w:lang w:val="en-US"/>
        </w:rPr>
        <w:t>kuvio</w:t>
      </w:r>
      <w:proofErr w:type="spellEnd"/>
      <w:r w:rsidR="0087474F">
        <w:rPr>
          <w:lang w:val="en-US"/>
        </w:rPr>
        <w:t xml:space="preserve"> 7).</w:t>
      </w:r>
    </w:p>
    <w:p w14:paraId="4DE5DCAA" w14:textId="77777777" w:rsidR="00616C40" w:rsidRDefault="00B92537" w:rsidP="00616C40">
      <w:pPr>
        <w:keepNext/>
      </w:pPr>
      <w:r w:rsidRPr="00B92537">
        <w:rPr>
          <w:noProof/>
        </w:rPr>
        <w:drawing>
          <wp:inline distT="0" distB="0" distL="0" distR="0" wp14:anchorId="51CE39C2" wp14:editId="7052D2EC">
            <wp:extent cx="4810125" cy="1881146"/>
            <wp:effectExtent l="0" t="0" r="0" b="5080"/>
            <wp:docPr id="153697761" name="Kuva 1" descr="Kuva, joka sisältää kohteen teksti, ohjelmisto, kuvakaappaus, Tietokonekuvake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7761" name="Kuva 1" descr="Kuva, joka sisältää kohteen teksti, ohjelmisto, kuvakaappaus, Tietokonekuvake&#10;&#10;Tekoälyn generoima sisältö voi olla virheellist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4459" cy="18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34F8" w14:textId="7D400B71" w:rsidR="00B92537" w:rsidRDefault="00616C40" w:rsidP="00616C40">
      <w:pPr>
        <w:pStyle w:val="Kuvaotsikko"/>
      </w:pPr>
      <w:bookmarkStart w:id="30" w:name="_Toc19252557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6</w:t>
      </w:r>
      <w:r>
        <w:fldChar w:fldCharType="end"/>
      </w:r>
      <w:r>
        <w:t>. LDAP source</w:t>
      </w:r>
      <w:bookmarkEnd w:id="30"/>
    </w:p>
    <w:p w14:paraId="7DFBDC74" w14:textId="77777777" w:rsidR="00616C40" w:rsidRDefault="009233C3" w:rsidP="00616C40">
      <w:pPr>
        <w:keepNext/>
      </w:pPr>
      <w:r w:rsidRPr="009233C3">
        <w:rPr>
          <w:noProof/>
        </w:rPr>
        <w:lastRenderedPageBreak/>
        <w:drawing>
          <wp:inline distT="0" distB="0" distL="0" distR="0" wp14:anchorId="7C53BCB2" wp14:editId="5BD14FAC">
            <wp:extent cx="4810539" cy="1765984"/>
            <wp:effectExtent l="0" t="0" r="9525" b="5715"/>
            <wp:docPr id="1010478248" name="Kuva 1" descr="Kuva, joka sisältää kohteen teksti, kuvakaappaus, ohjelmisto, Tietokonekuvake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78248" name="Kuva 1" descr="Kuva, joka sisältää kohteen teksti, kuvakaappaus, ohjelmisto, Tietokonekuvake&#10;&#10;Tekoälyn generoima sisältö voi olla virheellist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7165" cy="176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DC7" w14:textId="180F147F" w:rsidR="009233C3" w:rsidRDefault="00616C40" w:rsidP="00616C40">
      <w:pPr>
        <w:pStyle w:val="Kuvaotsikko"/>
      </w:pPr>
      <w:bookmarkStart w:id="31" w:name="_Toc19252558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7</w:t>
      </w:r>
      <w:r>
        <w:fldChar w:fldCharType="end"/>
      </w:r>
      <w:r>
        <w:t>. UID Agent source</w:t>
      </w:r>
      <w:bookmarkEnd w:id="31"/>
    </w:p>
    <w:p w14:paraId="467AC2B8" w14:textId="54E589F8" w:rsidR="0068584B" w:rsidRPr="0068584B" w:rsidRDefault="0068584B" w:rsidP="0068584B">
      <w:r>
        <w:t>Lisäsimme Active Directoryn kautta</w:t>
      </w:r>
      <w:r w:rsidR="006C2510">
        <w:t xml:space="preserve"> uuden käyttäjän nimeltä </w:t>
      </w:r>
      <w:proofErr w:type="spellStart"/>
      <w:r w:rsidR="006C2510">
        <w:t>paloalto</w:t>
      </w:r>
      <w:proofErr w:type="spellEnd"/>
      <w:r w:rsidR="006C2510">
        <w:t>.</w:t>
      </w:r>
      <w:r w:rsidR="00514D0E">
        <w:t xml:space="preserve"> Lisäsimme käyttäjän moneen eri ryhmään (ks. kuvio 8).</w:t>
      </w:r>
    </w:p>
    <w:p w14:paraId="4E3C0066" w14:textId="77777777" w:rsidR="00514D0E" w:rsidRDefault="00D75B40" w:rsidP="00514D0E">
      <w:pPr>
        <w:keepNext/>
      </w:pPr>
      <w:r w:rsidRPr="00D75B40">
        <w:rPr>
          <w:noProof/>
        </w:rPr>
        <w:drawing>
          <wp:inline distT="0" distB="0" distL="0" distR="0" wp14:anchorId="163B7089" wp14:editId="4F8FB028">
            <wp:extent cx="5258070" cy="3549832"/>
            <wp:effectExtent l="0" t="0" r="0" b="0"/>
            <wp:docPr id="410124164" name="Kuva 1" descr="Kuva, joka sisältää kohteen teksti, kuvakaappaus, ohjelmisto, Tietokonekuvake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4164" name="Kuva 1" descr="Kuva, joka sisältää kohteen teksti, kuvakaappaus, ohjelmisto, Tietokonekuvake&#10;&#10;Tekoälyn generoima sisältö voi olla virheellist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7891" w14:textId="21D8752C" w:rsidR="43A42720" w:rsidRDefault="00514D0E" w:rsidP="00F0094B">
      <w:pPr>
        <w:pStyle w:val="Kuvaotsikko"/>
      </w:pPr>
      <w:bookmarkStart w:id="32" w:name="_Toc19252558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8</w:t>
      </w:r>
      <w:r>
        <w:fldChar w:fldCharType="end"/>
      </w:r>
      <w:r>
        <w:t>. Paloalto käyttäjän ryhmät</w:t>
      </w:r>
      <w:bookmarkEnd w:id="32"/>
    </w:p>
    <w:p w14:paraId="7AC3FA03" w14:textId="7D72669B" w:rsidR="00F0094B" w:rsidRPr="00F0094B" w:rsidRDefault="13EFF64B" w:rsidP="009C2083">
      <w:pPr>
        <w:pStyle w:val="Otsikko2"/>
      </w:pPr>
      <w:bookmarkStart w:id="33" w:name="_Toc192525599"/>
      <w:r>
        <w:lastRenderedPageBreak/>
        <w:t>Palomuuri</w:t>
      </w:r>
      <w:bookmarkEnd w:id="33"/>
    </w:p>
    <w:p w14:paraId="62A6673F" w14:textId="5D026640" w:rsidR="5C6CF30A" w:rsidRDefault="11CB6C8C">
      <w:r>
        <w:t xml:space="preserve">Kävimme seuraavaksi tekemässä uudet säännöt DC01-palvelimen palomuuriin </w:t>
      </w:r>
      <w:proofErr w:type="spellStart"/>
      <w:r>
        <w:t>WinRM</w:t>
      </w:r>
      <w:proofErr w:type="spellEnd"/>
      <w:r>
        <w:t xml:space="preserve"> varten. Sallimme tietyt portit TCP-</w:t>
      </w:r>
      <w:r w:rsidR="2B5C9665">
        <w:t xml:space="preserve">protokollan </w:t>
      </w:r>
      <w:r>
        <w:t>yhte</w:t>
      </w:r>
      <w:r w:rsidR="40E01917">
        <w:t>yksille</w:t>
      </w:r>
      <w:r w:rsidR="009C2083">
        <w:t xml:space="preserve"> (ks. kuvio 9)</w:t>
      </w:r>
      <w:r w:rsidR="40E01917">
        <w:t>. Saman teimme UDP-protokollan yhteyksille</w:t>
      </w:r>
      <w:r w:rsidR="009C2083">
        <w:t xml:space="preserve"> (ks. kuvio 10)</w:t>
      </w:r>
      <w:r w:rsidR="40E01917">
        <w:t>.</w:t>
      </w:r>
    </w:p>
    <w:p w14:paraId="634E0C26" w14:textId="77777777" w:rsidR="003341B4" w:rsidRDefault="43A42720" w:rsidP="003341B4">
      <w:pPr>
        <w:keepNext/>
      </w:pPr>
      <w:r>
        <w:rPr>
          <w:noProof/>
        </w:rPr>
        <w:drawing>
          <wp:inline distT="0" distB="0" distL="0" distR="0" wp14:anchorId="400D9310" wp14:editId="62644743">
            <wp:extent cx="3105158" cy="3967701"/>
            <wp:effectExtent l="0" t="0" r="0" b="0"/>
            <wp:docPr id="547641911" name="Picture 54764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6419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966" cy="39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F315" w14:textId="19D92AD5" w:rsidR="3367EFAF" w:rsidRDefault="003341B4" w:rsidP="003341B4">
      <w:pPr>
        <w:pStyle w:val="Kuvaotsikko"/>
      </w:pPr>
      <w:bookmarkStart w:id="34" w:name="_Toc19252558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9</w:t>
      </w:r>
      <w:r>
        <w:fldChar w:fldCharType="end"/>
      </w:r>
      <w:r>
        <w:t>. Sallitaan tietyt portit TCP</w:t>
      </w:r>
      <w:bookmarkEnd w:id="34"/>
    </w:p>
    <w:p w14:paraId="5A7DFA1D" w14:textId="77777777" w:rsidR="009C2083" w:rsidRDefault="00531FBF" w:rsidP="009C2083">
      <w:pPr>
        <w:keepNext/>
      </w:pPr>
      <w:r>
        <w:rPr>
          <w:noProof/>
        </w:rPr>
        <w:lastRenderedPageBreak/>
        <w:drawing>
          <wp:inline distT="0" distB="0" distL="0" distR="0" wp14:anchorId="11014547" wp14:editId="0362DE2F">
            <wp:extent cx="2682654" cy="3474720"/>
            <wp:effectExtent l="0" t="0" r="3810" b="0"/>
            <wp:docPr id="628680755" name="Kuva 1" descr="Kuva, joka sisältää kohteen teksti, kuvakaappaus, näyttö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0755" name="Kuva 1" descr="Kuva, joka sisältää kohteen teksti, kuvakaappaus, näyttö, ohjelmisto&#10;&#10;Tekoälyn generoima sisältö voi olla virheellist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594" cy="3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51A7" w14:textId="4A80F233" w:rsidR="5C6CF30A" w:rsidRDefault="009C2083" w:rsidP="00482985">
      <w:pPr>
        <w:pStyle w:val="Kuvaotsikko"/>
      </w:pPr>
      <w:bookmarkStart w:id="35" w:name="_Toc19252558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10</w:t>
      </w:r>
      <w:r>
        <w:fldChar w:fldCharType="end"/>
      </w:r>
      <w:r>
        <w:t>. Sallitaan tietyt portit UDP</w:t>
      </w:r>
      <w:bookmarkEnd w:id="35"/>
    </w:p>
    <w:p w14:paraId="287BBEF5" w14:textId="6E150B81" w:rsidR="00482985" w:rsidRDefault="00482985" w:rsidP="00482985">
      <w:pPr>
        <w:pStyle w:val="Otsikko2"/>
      </w:pPr>
      <w:bookmarkStart w:id="36" w:name="_Toc192525600"/>
      <w:r>
        <w:t>Sertifikaatti</w:t>
      </w:r>
      <w:bookmarkEnd w:id="36"/>
    </w:p>
    <w:p w14:paraId="10CB5EC6" w14:textId="1C2250BD" w:rsidR="00482985" w:rsidRPr="00482985" w:rsidRDefault="00482985" w:rsidP="00482985">
      <w:r>
        <w:t xml:space="preserve">Loimme PowerShellin avulla uuden </w:t>
      </w:r>
      <w:proofErr w:type="spellStart"/>
      <w:r>
        <w:t>self-signed</w:t>
      </w:r>
      <w:proofErr w:type="spellEnd"/>
      <w:r>
        <w:t xml:space="preserve"> sertifikaatin</w:t>
      </w:r>
      <w:r w:rsidR="00B11BEF">
        <w:t xml:space="preserve">, josta otimme </w:t>
      </w:r>
      <w:proofErr w:type="spellStart"/>
      <w:r w:rsidR="00B11BEF">
        <w:t>thumbprintin</w:t>
      </w:r>
      <w:proofErr w:type="spellEnd"/>
      <w:r w:rsidR="00B11BEF">
        <w:t xml:space="preserve"> talteen</w:t>
      </w:r>
      <w:r>
        <w:t xml:space="preserve"> (ks. kuvio 11).</w:t>
      </w:r>
      <w:r w:rsidR="0076795B">
        <w:t xml:space="preserve"> Seuraavaksi</w:t>
      </w:r>
      <w:r w:rsidR="00B11BEF">
        <w:t xml:space="preserve"> suoritimme onnistuneesti</w:t>
      </w:r>
      <w:r w:rsidR="0076795B">
        <w:t xml:space="preserve"> </w:t>
      </w:r>
      <w:proofErr w:type="spellStart"/>
      <w:r w:rsidR="0076795B">
        <w:t>winrm</w:t>
      </w:r>
      <w:proofErr w:type="spellEnd"/>
      <w:r w:rsidR="0076795B">
        <w:t xml:space="preserve"> </w:t>
      </w:r>
      <w:proofErr w:type="spellStart"/>
      <w:r w:rsidR="0076795B">
        <w:t>create</w:t>
      </w:r>
      <w:proofErr w:type="spellEnd"/>
      <w:r w:rsidR="0076795B">
        <w:t xml:space="preserve"> -komennon komentokehotteessa</w:t>
      </w:r>
      <w:r w:rsidR="00B11BEF">
        <w:t xml:space="preserve"> (ks. kuvio 12). Viimeisenä vielä piti suorittaa </w:t>
      </w:r>
      <w:proofErr w:type="spellStart"/>
      <w:r w:rsidR="00B11BEF">
        <w:t>winrm</w:t>
      </w:r>
      <w:proofErr w:type="spellEnd"/>
      <w:r w:rsidR="00B11BEF">
        <w:t xml:space="preserve"> set -komento</w:t>
      </w:r>
      <w:r w:rsidR="00C23B90">
        <w:t xml:space="preserve"> kahdella eri polulla (ks. kuvio 13). Nämä </w:t>
      </w:r>
      <w:r w:rsidR="00574043">
        <w:t>onnistuivat</w:t>
      </w:r>
      <w:r w:rsidR="1BAD570E">
        <w:t>,</w:t>
      </w:r>
      <w:r w:rsidR="00C23B90">
        <w:t xml:space="preserve"> miten pitikin.</w:t>
      </w:r>
      <w:r w:rsidR="00B11BEF">
        <w:t xml:space="preserve"> </w:t>
      </w:r>
    </w:p>
    <w:p w14:paraId="76944145" w14:textId="77777777" w:rsidR="00FA138D" w:rsidRDefault="5DC70401" w:rsidP="00FA138D">
      <w:pPr>
        <w:keepNext/>
      </w:pPr>
      <w:r>
        <w:rPr>
          <w:noProof/>
        </w:rPr>
        <w:drawing>
          <wp:inline distT="0" distB="0" distL="0" distR="0" wp14:anchorId="6252F6A2" wp14:editId="2532657A">
            <wp:extent cx="6124574" cy="1257300"/>
            <wp:effectExtent l="0" t="0" r="0" b="0"/>
            <wp:docPr id="1514117746" name="Picture 1514117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94D0" w14:textId="3B6B4A86" w:rsidR="5577D2F3" w:rsidRDefault="00FA138D" w:rsidP="00FA138D">
      <w:pPr>
        <w:pStyle w:val="Kuvaotsikko"/>
      </w:pPr>
      <w:bookmarkStart w:id="37" w:name="_Toc19252558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11</w:t>
      </w:r>
      <w:r>
        <w:fldChar w:fldCharType="end"/>
      </w:r>
      <w:r>
        <w:t>. Luodaan self-signed sertifikaatti</w:t>
      </w:r>
      <w:bookmarkEnd w:id="37"/>
    </w:p>
    <w:p w14:paraId="1329B3B1" w14:textId="77777777" w:rsidR="00131362" w:rsidRDefault="5DC70401" w:rsidP="00131362">
      <w:pPr>
        <w:keepNext/>
      </w:pPr>
      <w:r>
        <w:rPr>
          <w:noProof/>
        </w:rPr>
        <w:lastRenderedPageBreak/>
        <w:drawing>
          <wp:inline distT="0" distB="0" distL="0" distR="0" wp14:anchorId="1403786C" wp14:editId="097EAD72">
            <wp:extent cx="6124574" cy="1143000"/>
            <wp:effectExtent l="0" t="0" r="0" b="0"/>
            <wp:docPr id="873597902" name="Picture 873597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B2A6" w14:textId="6A43FF31" w:rsidR="00E3498E" w:rsidRPr="00E3498E" w:rsidRDefault="00131362" w:rsidP="00F00923">
      <w:pPr>
        <w:pStyle w:val="Kuvaotsikko"/>
      </w:pPr>
      <w:bookmarkStart w:id="38" w:name="_Toc19252558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12</w:t>
      </w:r>
      <w:r>
        <w:fldChar w:fldCharType="end"/>
      </w:r>
      <w:r>
        <w:t>. Winrm create komento</w:t>
      </w:r>
      <w:bookmarkEnd w:id="38"/>
    </w:p>
    <w:p w14:paraId="46A2C504" w14:textId="77777777" w:rsidR="00131362" w:rsidRDefault="4573D18D" w:rsidP="00131362">
      <w:pPr>
        <w:keepNext/>
      </w:pPr>
      <w:r>
        <w:rPr>
          <w:noProof/>
        </w:rPr>
        <w:drawing>
          <wp:inline distT="0" distB="0" distL="0" distR="0" wp14:anchorId="48DDA565" wp14:editId="71BB8E73">
            <wp:extent cx="5144494" cy="2384433"/>
            <wp:effectExtent l="0" t="0" r="0" b="0"/>
            <wp:docPr id="330442563" name="Picture 33044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202" cy="23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96D9" w14:textId="5C473381" w:rsidR="6FC396D4" w:rsidRDefault="00131362" w:rsidP="00131362">
      <w:pPr>
        <w:pStyle w:val="Kuvaotsikko"/>
      </w:pPr>
      <w:bookmarkStart w:id="39" w:name="_Toc19252558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13</w:t>
      </w:r>
      <w:r>
        <w:fldChar w:fldCharType="end"/>
      </w:r>
      <w:r>
        <w:t>. Winrm set komento</w:t>
      </w:r>
      <w:bookmarkEnd w:id="39"/>
    </w:p>
    <w:p w14:paraId="0A54AC8E" w14:textId="77699632" w:rsidR="00967CC9" w:rsidRPr="00967CC9" w:rsidRDefault="00967CC9" w:rsidP="00967CC9">
      <w:r>
        <w:t xml:space="preserve">Siirsimme sertifikaatin oikeaan kansioon ja </w:t>
      </w:r>
      <w:proofErr w:type="spellStart"/>
      <w:r>
        <w:t>exporttasimme</w:t>
      </w:r>
      <w:proofErr w:type="spellEnd"/>
      <w:r>
        <w:t xml:space="preserve"> sen. Kävimme lisäämässä sertifikaatin Palo Altoon (ks. kuvio 14).</w:t>
      </w:r>
    </w:p>
    <w:p w14:paraId="02447A53" w14:textId="77777777" w:rsidR="002E29A9" w:rsidRDefault="00967CC9" w:rsidP="002E29A9">
      <w:pPr>
        <w:keepNext/>
      </w:pPr>
      <w:r w:rsidRPr="00967CC9">
        <w:rPr>
          <w:noProof/>
        </w:rPr>
        <w:lastRenderedPageBreak/>
        <w:drawing>
          <wp:inline distT="0" distB="0" distL="0" distR="0" wp14:anchorId="3737B0D2" wp14:editId="4244EF9A">
            <wp:extent cx="5556739" cy="3277051"/>
            <wp:effectExtent l="0" t="0" r="6350" b="0"/>
            <wp:docPr id="957630094" name="Kuva 1" descr="Kuva, joka sisältää kohteen teksti, kuvakaappaus, ohjelmisto, Käyttöjärjestelmä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30094" name="Kuva 1" descr="Kuva, joka sisältää kohteen teksti, kuvakaappaus, ohjelmisto, Käyttöjärjestelmä&#10;&#10;Tekoälyn generoima sisältö voi olla virheellist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4041" cy="32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CD72" w14:textId="71341240" w:rsidR="00967CC9" w:rsidRPr="00967CC9" w:rsidRDefault="002E29A9" w:rsidP="002E29A9">
      <w:pPr>
        <w:pStyle w:val="Kuvaotsikko"/>
      </w:pPr>
      <w:bookmarkStart w:id="40" w:name="_Toc19252558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14</w:t>
      </w:r>
      <w:r>
        <w:fldChar w:fldCharType="end"/>
      </w:r>
      <w:r>
        <w:t>. RootCAtesti sertifikaatti</w:t>
      </w:r>
      <w:bookmarkEnd w:id="40"/>
    </w:p>
    <w:p w14:paraId="73923312" w14:textId="104CC786" w:rsidR="00C23B90" w:rsidRDefault="0054708D" w:rsidP="0054708D">
      <w:pPr>
        <w:pStyle w:val="Otsikko2"/>
      </w:pPr>
      <w:bookmarkStart w:id="41" w:name="_Toc192525601"/>
      <w:r>
        <w:t>LDAP ja käyttäjän tunnistautuminen</w:t>
      </w:r>
      <w:bookmarkEnd w:id="41"/>
    </w:p>
    <w:p w14:paraId="793E4114" w14:textId="40A1261B" w:rsidR="00D0613F" w:rsidRPr="00D0613F" w:rsidRDefault="00D0613F" w:rsidP="00D0613F">
      <w:r>
        <w:t>Kävimme</w:t>
      </w:r>
      <w:r w:rsidR="00A4100E">
        <w:t xml:space="preserve"> seuraavaksi</w:t>
      </w:r>
      <w:r>
        <w:t xml:space="preserve"> laittamassa LDAP konfiguraation kuntoon</w:t>
      </w:r>
      <w:r w:rsidR="00A4100E">
        <w:t xml:space="preserve">. Teimme uuden LDAP Server </w:t>
      </w:r>
      <w:proofErr w:type="spellStart"/>
      <w:r w:rsidR="00A4100E">
        <w:t>Profilen</w:t>
      </w:r>
      <w:proofErr w:type="spellEnd"/>
      <w:r w:rsidR="00A4100E">
        <w:t>, johon määrittelimme DC01-palvelimen tiedot</w:t>
      </w:r>
      <w:r>
        <w:t xml:space="preserve"> (ks. kuvio 1</w:t>
      </w:r>
      <w:r w:rsidR="00A4100E">
        <w:t>5).</w:t>
      </w:r>
    </w:p>
    <w:p w14:paraId="2EB9413D" w14:textId="77777777" w:rsidR="00A4100E" w:rsidRDefault="00F94F03" w:rsidP="00A4100E">
      <w:pPr>
        <w:keepNext/>
      </w:pPr>
      <w:r w:rsidRPr="00F94F03">
        <w:rPr>
          <w:noProof/>
        </w:rPr>
        <w:drawing>
          <wp:inline distT="0" distB="0" distL="0" distR="0" wp14:anchorId="4558DD4F" wp14:editId="55B40AF1">
            <wp:extent cx="5613010" cy="2873232"/>
            <wp:effectExtent l="0" t="0" r="6985" b="3810"/>
            <wp:docPr id="1669949702" name="Kuva 1" descr="Kuva, joka sisältää kohteen teksti, kuvakaappaus, numero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9702" name="Kuva 1" descr="Kuva, joka sisältää kohteen teksti, kuvakaappaus, numero, ohjelmisto&#10;&#10;Tekoälyn generoima sisältö voi olla virheellist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9688" cy="288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6046" w14:textId="1E25B117" w:rsidR="0054708D" w:rsidRDefault="00A4100E" w:rsidP="00A4100E">
      <w:pPr>
        <w:pStyle w:val="Kuvaotsikko"/>
      </w:pPr>
      <w:bookmarkStart w:id="42" w:name="_Toc19252558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15</w:t>
      </w:r>
      <w:r>
        <w:fldChar w:fldCharType="end"/>
      </w:r>
      <w:r>
        <w:t>. LDAP Server Profile</w:t>
      </w:r>
      <w:bookmarkEnd w:id="42"/>
    </w:p>
    <w:p w14:paraId="031B21A5" w14:textId="2F5364D7" w:rsidR="00A4100E" w:rsidRPr="009146C6" w:rsidRDefault="009146C6" w:rsidP="00A4100E">
      <w:r w:rsidRPr="009146C6">
        <w:lastRenderedPageBreak/>
        <w:t xml:space="preserve">Kun LDAP Server </w:t>
      </w:r>
      <w:proofErr w:type="spellStart"/>
      <w:r w:rsidRPr="009146C6">
        <w:t>Profile</w:t>
      </w:r>
      <w:proofErr w:type="spellEnd"/>
      <w:r w:rsidRPr="009146C6">
        <w:t xml:space="preserve"> oli kun</w:t>
      </w:r>
      <w:r>
        <w:t>nossa,</w:t>
      </w:r>
      <w:r w:rsidR="00236075">
        <w:t xml:space="preserve"> määrittelimme</w:t>
      </w:r>
      <w:r>
        <w:t xml:space="preserve"> käyttäjän tunnistautumisen</w:t>
      </w:r>
      <w:r w:rsidR="00236075">
        <w:t xml:space="preserve">. </w:t>
      </w:r>
      <w:r w:rsidR="00EF52D0">
        <w:t xml:space="preserve">User </w:t>
      </w:r>
      <w:proofErr w:type="spellStart"/>
      <w:r w:rsidR="00EF52D0">
        <w:t>Identification</w:t>
      </w:r>
      <w:proofErr w:type="spellEnd"/>
      <w:r w:rsidR="00EF52D0">
        <w:t xml:space="preserve"> </w:t>
      </w:r>
      <w:proofErr w:type="spellStart"/>
      <w:r w:rsidR="00EF52D0">
        <w:t>Monitored</w:t>
      </w:r>
      <w:proofErr w:type="spellEnd"/>
      <w:r w:rsidR="00EF52D0">
        <w:t xml:space="preserve"> Serveriin laitoimme tarvittavat osoitteet, tyypin ja protokollan (ks. kuvio 16).</w:t>
      </w:r>
      <w:r w:rsidR="00A81A61">
        <w:t xml:space="preserve"> Yhteyden muodostaminen Active Directoryyn onnistui (ks. kuvio 17).</w:t>
      </w:r>
    </w:p>
    <w:p w14:paraId="35FA4EDA" w14:textId="77777777" w:rsidR="00EF52D0" w:rsidRDefault="009B153A" w:rsidP="00EF52D0">
      <w:pPr>
        <w:keepNext/>
      </w:pPr>
      <w:r w:rsidRPr="009B153A">
        <w:rPr>
          <w:noProof/>
        </w:rPr>
        <w:drawing>
          <wp:inline distT="0" distB="0" distL="0" distR="0" wp14:anchorId="1F9250A8" wp14:editId="6C7EF9E0">
            <wp:extent cx="5263763" cy="2379640"/>
            <wp:effectExtent l="0" t="0" r="0" b="1905"/>
            <wp:docPr id="1436644211" name="Kuva 1" descr="Kuva, joka sisältää kohteen teksti, Fontti, numero, kuvakaappaus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4211" name="Kuva 1" descr="Kuva, joka sisältää kohteen teksti, Fontti, numero, kuvakaappaus&#10;&#10;Tekoälyn generoima sisältö voi olla virheellist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5161" cy="238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5660" w14:textId="734A974A" w:rsidR="009B153A" w:rsidRPr="00E77BE5" w:rsidRDefault="00EF52D0" w:rsidP="00EF52D0">
      <w:pPr>
        <w:pStyle w:val="Kuvaotsikko"/>
        <w:rPr>
          <w:lang w:val="en-US"/>
        </w:rPr>
      </w:pPr>
      <w:bookmarkStart w:id="43" w:name="_Toc192525589"/>
      <w:r w:rsidRPr="00E77BE5">
        <w:rPr>
          <w:lang w:val="en-US"/>
        </w:rPr>
        <w:t xml:space="preserve">Kuvio </w:t>
      </w:r>
      <w:r>
        <w:fldChar w:fldCharType="begin"/>
      </w:r>
      <w:r w:rsidRPr="00E77BE5">
        <w:rPr>
          <w:lang w:val="en-US"/>
        </w:rPr>
        <w:instrText xml:space="preserve"> SEQ Kuvio \* ARABIC </w:instrText>
      </w:r>
      <w:r>
        <w:fldChar w:fldCharType="separate"/>
      </w:r>
      <w:r w:rsidR="00195EFC">
        <w:rPr>
          <w:lang w:val="en-US"/>
        </w:rPr>
        <w:t>16</w:t>
      </w:r>
      <w:r>
        <w:fldChar w:fldCharType="end"/>
      </w:r>
      <w:r w:rsidRPr="00E77BE5">
        <w:rPr>
          <w:lang w:val="en-US"/>
        </w:rPr>
        <w:t>. User Identification Monitored Server</w:t>
      </w:r>
      <w:bookmarkEnd w:id="43"/>
    </w:p>
    <w:p w14:paraId="109991A2" w14:textId="77777777" w:rsidR="008F3978" w:rsidRDefault="00E45347" w:rsidP="008F3978">
      <w:pPr>
        <w:keepNext/>
      </w:pPr>
      <w:r w:rsidRPr="00E45347">
        <w:rPr>
          <w:noProof/>
        </w:rPr>
        <w:drawing>
          <wp:inline distT="0" distB="0" distL="0" distR="0" wp14:anchorId="2B6A3CD7" wp14:editId="63CD4A2A">
            <wp:extent cx="5685182" cy="4015253"/>
            <wp:effectExtent l="0" t="0" r="0" b="4445"/>
            <wp:docPr id="1025138216" name="Kuva 1" descr="Kuva, joka sisältää kohteen teksti, kuvakaappaus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8216" name="Kuva 1" descr="Kuva, joka sisältää kohteen teksti, kuvakaappaus, ohjelmisto, Verkkosivusto&#10;&#10;Tekoälyn generoima sisältö voi olla virheellist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0750" cy="401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65CD" w14:textId="37ED1178" w:rsidR="00E45347" w:rsidRPr="00A7021C" w:rsidRDefault="008F3978" w:rsidP="008F3978">
      <w:pPr>
        <w:pStyle w:val="Kuvaotsikko"/>
        <w:rPr>
          <w:lang w:val="en-US"/>
        </w:rPr>
      </w:pPr>
      <w:bookmarkStart w:id="44" w:name="_Toc192525590"/>
      <w:r w:rsidRPr="00A7021C">
        <w:rPr>
          <w:lang w:val="en-US"/>
        </w:rPr>
        <w:t xml:space="preserve">Kuvio </w:t>
      </w:r>
      <w:r>
        <w:fldChar w:fldCharType="begin"/>
      </w:r>
      <w:r w:rsidRPr="00A7021C">
        <w:rPr>
          <w:lang w:val="en-US"/>
        </w:rPr>
        <w:instrText xml:space="preserve"> SEQ Kuvio \* ARABIC </w:instrText>
      </w:r>
      <w:r>
        <w:fldChar w:fldCharType="separate"/>
      </w:r>
      <w:r w:rsidR="00195EFC">
        <w:rPr>
          <w:lang w:val="en-US"/>
        </w:rPr>
        <w:t>17</w:t>
      </w:r>
      <w:r>
        <w:fldChar w:fldCharType="end"/>
      </w:r>
      <w:r w:rsidRPr="00A7021C">
        <w:rPr>
          <w:lang w:val="en-US"/>
        </w:rPr>
        <w:t>. User Mapping connected status</w:t>
      </w:r>
      <w:bookmarkEnd w:id="44"/>
    </w:p>
    <w:p w14:paraId="5FD34C08" w14:textId="42DE143E" w:rsidR="00404449" w:rsidRDefault="258D9F6D">
      <w:pPr>
        <w:pStyle w:val="Otsikko1"/>
      </w:pPr>
      <w:bookmarkStart w:id="45" w:name="_Toc192525602"/>
      <w:r>
        <w:lastRenderedPageBreak/>
        <w:t>Group Mapping</w:t>
      </w:r>
      <w:bookmarkEnd w:id="45"/>
    </w:p>
    <w:p w14:paraId="1DDAB741" w14:textId="672AD25A" w:rsidR="46AF9C54" w:rsidRPr="005339BD" w:rsidRDefault="0F851E75" w:rsidP="46AF9C54">
      <w:proofErr w:type="spellStart"/>
      <w:r w:rsidRPr="47B07710">
        <w:rPr>
          <w:lang w:val="en-US"/>
        </w:rPr>
        <w:t>Lisäsimme</w:t>
      </w:r>
      <w:proofErr w:type="spellEnd"/>
      <w:r w:rsidRPr="47B07710">
        <w:rPr>
          <w:lang w:val="en-US"/>
        </w:rPr>
        <w:t xml:space="preserve"> Group </w:t>
      </w:r>
      <w:proofErr w:type="spellStart"/>
      <w:r w:rsidRPr="47B07710">
        <w:rPr>
          <w:lang w:val="en-US"/>
        </w:rPr>
        <w:t>Mappingiin</w:t>
      </w:r>
      <w:proofErr w:type="spellEnd"/>
      <w:r w:rsidRPr="47B07710">
        <w:rPr>
          <w:lang w:val="en-US"/>
        </w:rPr>
        <w:t xml:space="preserve"> administrators ja users </w:t>
      </w:r>
      <w:proofErr w:type="spellStart"/>
      <w:r w:rsidRPr="47B07710">
        <w:rPr>
          <w:lang w:val="en-US"/>
        </w:rPr>
        <w:t>ryhmät</w:t>
      </w:r>
      <w:proofErr w:type="spellEnd"/>
      <w:r w:rsidRPr="47B07710">
        <w:rPr>
          <w:lang w:val="en-US"/>
        </w:rPr>
        <w:t xml:space="preserve"> (</w:t>
      </w:r>
      <w:proofErr w:type="spellStart"/>
      <w:r w:rsidRPr="47B07710">
        <w:rPr>
          <w:lang w:val="en-US"/>
        </w:rPr>
        <w:t>ks</w:t>
      </w:r>
      <w:proofErr w:type="spellEnd"/>
      <w:r w:rsidRPr="15C3F0BF">
        <w:rPr>
          <w:lang w:val="en-US"/>
        </w:rPr>
        <w:t xml:space="preserve">. </w:t>
      </w:r>
      <w:proofErr w:type="spellStart"/>
      <w:r w:rsidR="008F3978">
        <w:rPr>
          <w:lang w:val="en-US"/>
        </w:rPr>
        <w:t>k</w:t>
      </w:r>
      <w:r w:rsidRPr="15C3F0BF">
        <w:rPr>
          <w:lang w:val="en-US"/>
        </w:rPr>
        <w:t>uvio</w:t>
      </w:r>
      <w:proofErr w:type="spellEnd"/>
      <w:r w:rsidRPr="15C3F0BF">
        <w:rPr>
          <w:lang w:val="en-US"/>
        </w:rPr>
        <w:t xml:space="preserve"> </w:t>
      </w:r>
      <w:r w:rsidRPr="183FC122">
        <w:rPr>
          <w:lang w:val="en-US"/>
        </w:rPr>
        <w:t xml:space="preserve">18). </w:t>
      </w:r>
      <w:r w:rsidRPr="005339BD">
        <w:t xml:space="preserve">Tämän jälkeen kirjauduimme </w:t>
      </w:r>
      <w:proofErr w:type="spellStart"/>
      <w:r w:rsidRPr="005339BD">
        <w:t>users</w:t>
      </w:r>
      <w:proofErr w:type="spellEnd"/>
      <w:r w:rsidRPr="005339BD">
        <w:t>-ryhmään kuuluvalla testuser2-käyttäjällä WS0</w:t>
      </w:r>
      <w:r w:rsidR="0A6F31D6" w:rsidRPr="005339BD">
        <w:t>1-</w:t>
      </w:r>
      <w:r w:rsidR="0A6F31D6" w:rsidRPr="001739FC">
        <w:t xml:space="preserve">työasemalle ja menimme selaimella verkkosivulle. </w:t>
      </w:r>
      <w:proofErr w:type="spellStart"/>
      <w:r w:rsidR="0A6F31D6" w:rsidRPr="2E1D16D3">
        <w:rPr>
          <w:lang w:val="en-US"/>
        </w:rPr>
        <w:t>Tämä</w:t>
      </w:r>
      <w:proofErr w:type="spellEnd"/>
      <w:r w:rsidR="0A6F31D6" w:rsidRPr="2E1D16D3">
        <w:rPr>
          <w:lang w:val="en-US"/>
        </w:rPr>
        <w:t xml:space="preserve"> </w:t>
      </w:r>
      <w:proofErr w:type="spellStart"/>
      <w:r w:rsidR="0A6F31D6" w:rsidRPr="2E1D16D3">
        <w:rPr>
          <w:lang w:val="en-US"/>
        </w:rPr>
        <w:t>tapahtuma</w:t>
      </w:r>
      <w:proofErr w:type="spellEnd"/>
      <w:r w:rsidR="0A6F31D6" w:rsidRPr="2E1D16D3">
        <w:rPr>
          <w:lang w:val="en-US"/>
        </w:rPr>
        <w:t xml:space="preserve"> </w:t>
      </w:r>
      <w:proofErr w:type="spellStart"/>
      <w:r w:rsidR="0A6F31D6" w:rsidRPr="2E1D16D3">
        <w:rPr>
          <w:lang w:val="en-US"/>
        </w:rPr>
        <w:t>näkyi</w:t>
      </w:r>
      <w:proofErr w:type="spellEnd"/>
      <w:r w:rsidR="0A6F31D6" w:rsidRPr="2E1D16D3">
        <w:rPr>
          <w:lang w:val="en-US"/>
        </w:rPr>
        <w:t xml:space="preserve"> Palo Alton </w:t>
      </w:r>
      <w:proofErr w:type="spellStart"/>
      <w:r w:rsidR="0A6F31D6" w:rsidRPr="2E1D16D3">
        <w:rPr>
          <w:lang w:val="en-US"/>
        </w:rPr>
        <w:t>monitorissa</w:t>
      </w:r>
      <w:proofErr w:type="spellEnd"/>
      <w:r w:rsidR="008F3978">
        <w:rPr>
          <w:lang w:val="en-US"/>
        </w:rPr>
        <w:t xml:space="preserve"> (</w:t>
      </w:r>
      <w:proofErr w:type="spellStart"/>
      <w:r w:rsidR="008F3978">
        <w:rPr>
          <w:lang w:val="en-US"/>
        </w:rPr>
        <w:t>ks</w:t>
      </w:r>
      <w:proofErr w:type="spellEnd"/>
      <w:r w:rsidR="008F3978">
        <w:rPr>
          <w:lang w:val="en-US"/>
        </w:rPr>
        <w:t xml:space="preserve">. </w:t>
      </w:r>
      <w:proofErr w:type="spellStart"/>
      <w:r w:rsidR="008F3978">
        <w:rPr>
          <w:lang w:val="en-US"/>
        </w:rPr>
        <w:t>kuvio</w:t>
      </w:r>
      <w:proofErr w:type="spellEnd"/>
      <w:r w:rsidR="008F3978">
        <w:rPr>
          <w:lang w:val="en-US"/>
        </w:rPr>
        <w:t xml:space="preserve"> 19)</w:t>
      </w:r>
      <w:r w:rsidR="0A6F31D6" w:rsidRPr="2E1D16D3">
        <w:rPr>
          <w:lang w:val="en-US"/>
        </w:rPr>
        <w:t>.</w:t>
      </w:r>
    </w:p>
    <w:p w14:paraId="5DFF13D6" w14:textId="77777777" w:rsidR="008F3978" w:rsidRDefault="29AB1E08" w:rsidP="008F3978">
      <w:pPr>
        <w:keepNext/>
      </w:pPr>
      <w:r>
        <w:rPr>
          <w:noProof/>
        </w:rPr>
        <w:drawing>
          <wp:inline distT="0" distB="0" distL="0" distR="0" wp14:anchorId="2CDDAE28" wp14:editId="0462B20B">
            <wp:extent cx="6190074" cy="3133725"/>
            <wp:effectExtent l="0" t="0" r="0" b="0"/>
            <wp:docPr id="679225046" name="Picture 67922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2250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07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DBFD" w14:textId="2F93870D" w:rsidR="22E32F4C" w:rsidRDefault="008F3978" w:rsidP="008F3978">
      <w:pPr>
        <w:pStyle w:val="Kuvaotsikko"/>
      </w:pPr>
      <w:bookmarkStart w:id="46" w:name="_Toc19252559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18</w:t>
      </w:r>
      <w:r>
        <w:fldChar w:fldCharType="end"/>
      </w:r>
      <w:r>
        <w:t>. Group mapping ryhmät</w:t>
      </w:r>
      <w:bookmarkEnd w:id="46"/>
    </w:p>
    <w:p w14:paraId="6C7AD130" w14:textId="77777777" w:rsidR="008F3978" w:rsidRDefault="004E3933" w:rsidP="008F3978">
      <w:pPr>
        <w:keepNext/>
      </w:pPr>
      <w:r>
        <w:rPr>
          <w:noProof/>
        </w:rPr>
        <w:drawing>
          <wp:inline distT="0" distB="0" distL="0" distR="0" wp14:anchorId="78FC2F88" wp14:editId="0AE4EA61">
            <wp:extent cx="6120130" cy="2064385"/>
            <wp:effectExtent l="0" t="0" r="0" b="0"/>
            <wp:docPr id="779626390" name="Kuva 1" descr="Kuva, joka sisältää kohteen teksti, numero, ohjelmisto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26390" name="Kuva 1" descr="Kuva, joka sisältää kohteen teksti, numero, ohjelmisto, Fontti&#10;&#10;Tekoälyn generoima sisältö voi olla virheellist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6809" w14:textId="15A295D2" w:rsidR="00650645" w:rsidRDefault="008F3978" w:rsidP="008F3978">
      <w:pPr>
        <w:pStyle w:val="Kuvaotsikko"/>
      </w:pPr>
      <w:bookmarkStart w:id="47" w:name="_Toc19252559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95EFC">
        <w:t>19</w:t>
      </w:r>
      <w:r>
        <w:fldChar w:fldCharType="end"/>
      </w:r>
      <w:r>
        <w:t>. Palo Alto monitor tapahtumat</w:t>
      </w:r>
      <w:bookmarkEnd w:id="47"/>
    </w:p>
    <w:p w14:paraId="0D98FBD7" w14:textId="77777777" w:rsidR="00482535" w:rsidRDefault="00482535">
      <w:pPr>
        <w:spacing w:after="160" w:line="259" w:lineRule="auto"/>
        <w:rPr>
          <w:bCs/>
          <w:iCs/>
          <w:noProof/>
          <w:szCs w:val="18"/>
        </w:rPr>
      </w:pPr>
      <w:r>
        <w:br w:type="page"/>
      </w:r>
    </w:p>
    <w:p w14:paraId="4AC0F920" w14:textId="06362B29" w:rsidR="00E77BE5" w:rsidRDefault="00E77BE5" w:rsidP="00E77BE5">
      <w:pPr>
        <w:pStyle w:val="Otsikko1"/>
      </w:pPr>
      <w:bookmarkStart w:id="48" w:name="_Toc192525603"/>
      <w:r>
        <w:lastRenderedPageBreak/>
        <w:t>Pohdinta</w:t>
      </w:r>
      <w:bookmarkEnd w:id="48"/>
    </w:p>
    <w:p w14:paraId="3150DCDF" w14:textId="5F6128CE" w:rsidR="007F0F63" w:rsidRDefault="00790B6C" w:rsidP="001739FC">
      <w:pPr>
        <w:rPr>
          <w:noProof/>
        </w:rPr>
      </w:pPr>
      <w:r>
        <w:rPr>
          <w:noProof/>
        </w:rPr>
        <w:t>Harjoituksessa opimme</w:t>
      </w:r>
      <w:r w:rsidR="007846B6">
        <w:rPr>
          <w:noProof/>
        </w:rPr>
        <w:t>, että autentikointi- ja käyttäjänhallinta</w:t>
      </w:r>
      <w:r w:rsidR="00BF1A65">
        <w:rPr>
          <w:noProof/>
        </w:rPr>
        <w:t xml:space="preserve"> </w:t>
      </w:r>
      <w:r w:rsidR="00D74E14">
        <w:rPr>
          <w:noProof/>
        </w:rPr>
        <w:t>lisäävät</w:t>
      </w:r>
      <w:r w:rsidR="000926AD">
        <w:rPr>
          <w:noProof/>
        </w:rPr>
        <w:t xml:space="preserve"> </w:t>
      </w:r>
      <w:r w:rsidR="00820894">
        <w:rPr>
          <w:noProof/>
        </w:rPr>
        <w:t>organisaation tietoturvaa</w:t>
      </w:r>
      <w:r w:rsidR="00C90731">
        <w:rPr>
          <w:noProof/>
        </w:rPr>
        <w:t>.</w:t>
      </w:r>
      <w:r w:rsidR="00BF1A65">
        <w:rPr>
          <w:noProof/>
        </w:rPr>
        <w:t xml:space="preserve"> </w:t>
      </w:r>
      <w:r w:rsidR="00316543">
        <w:rPr>
          <w:noProof/>
        </w:rPr>
        <w:t xml:space="preserve">Näiden sunnittelu </w:t>
      </w:r>
      <w:r w:rsidR="008D427B">
        <w:rPr>
          <w:noProof/>
        </w:rPr>
        <w:t>voi olla</w:t>
      </w:r>
      <w:r w:rsidR="004623E6">
        <w:rPr>
          <w:noProof/>
        </w:rPr>
        <w:t xml:space="preserve"> vaikeaa</w:t>
      </w:r>
      <w:r w:rsidR="00742745">
        <w:rPr>
          <w:noProof/>
        </w:rPr>
        <w:t xml:space="preserve">, mutta hyvin suunniteltuna </w:t>
      </w:r>
      <w:r w:rsidR="00F61661">
        <w:rPr>
          <w:noProof/>
        </w:rPr>
        <w:t xml:space="preserve">tehokasta. </w:t>
      </w:r>
      <w:r w:rsidR="00047C4C">
        <w:rPr>
          <w:noProof/>
        </w:rPr>
        <w:t>LDAP j</w:t>
      </w:r>
      <w:r w:rsidR="00A24A1A">
        <w:rPr>
          <w:noProof/>
        </w:rPr>
        <w:t xml:space="preserve">a user-ID </w:t>
      </w:r>
      <w:r w:rsidR="005D4453">
        <w:rPr>
          <w:noProof/>
        </w:rPr>
        <w:t xml:space="preserve">ovat </w:t>
      </w:r>
      <w:r w:rsidR="00BF1A65">
        <w:rPr>
          <w:noProof/>
        </w:rPr>
        <w:t>hyviä keinoja rajoittaa</w:t>
      </w:r>
      <w:r w:rsidR="009126AD">
        <w:rPr>
          <w:noProof/>
        </w:rPr>
        <w:t xml:space="preserve"> käyttäjien, tai ryhmien pääsyä</w:t>
      </w:r>
      <w:r w:rsidR="00AE7A1F">
        <w:rPr>
          <w:noProof/>
        </w:rPr>
        <w:t xml:space="preserve"> verkkosivustoille.</w:t>
      </w:r>
      <w:r w:rsidR="00736F8E">
        <w:rPr>
          <w:noProof/>
        </w:rPr>
        <w:t xml:space="preserve"> </w:t>
      </w:r>
      <w:r w:rsidR="00FA2DE2">
        <w:rPr>
          <w:noProof/>
        </w:rPr>
        <w:t>Käyttäjien ja ryhmien seuraaminen</w:t>
      </w:r>
      <w:r w:rsidR="00714949">
        <w:rPr>
          <w:noProof/>
        </w:rPr>
        <w:t xml:space="preserve"> Palo</w:t>
      </w:r>
      <w:r w:rsidR="00671121">
        <w:rPr>
          <w:noProof/>
        </w:rPr>
        <w:t xml:space="preserve"> </w:t>
      </w:r>
      <w:r w:rsidR="00714949">
        <w:rPr>
          <w:noProof/>
        </w:rPr>
        <w:t>Alton</w:t>
      </w:r>
      <w:r w:rsidR="0007158A">
        <w:rPr>
          <w:noProof/>
        </w:rPr>
        <w:t xml:space="preserve"> monitor</w:t>
      </w:r>
      <w:r w:rsidR="009A523E">
        <w:rPr>
          <w:noProof/>
        </w:rPr>
        <w:t>ointi</w:t>
      </w:r>
      <w:r w:rsidR="0007158A">
        <w:rPr>
          <w:noProof/>
        </w:rPr>
        <w:t>välilehdeltä</w:t>
      </w:r>
      <w:r w:rsidR="009A523E">
        <w:rPr>
          <w:noProof/>
        </w:rPr>
        <w:t xml:space="preserve"> on kätevää</w:t>
      </w:r>
      <w:r w:rsidR="00FB33BC">
        <w:rPr>
          <w:noProof/>
        </w:rPr>
        <w:t xml:space="preserve"> ja uusien sääntöjen</w:t>
      </w:r>
      <w:r w:rsidR="00FD02D7">
        <w:rPr>
          <w:noProof/>
        </w:rPr>
        <w:t xml:space="preserve"> toimivuuden</w:t>
      </w:r>
      <w:r w:rsidR="00FB33BC">
        <w:rPr>
          <w:noProof/>
        </w:rPr>
        <w:t xml:space="preserve"> varmistaminen</w:t>
      </w:r>
      <w:r w:rsidR="002C2F2F">
        <w:rPr>
          <w:noProof/>
        </w:rPr>
        <w:t xml:space="preserve"> ja </w:t>
      </w:r>
      <w:r w:rsidR="00FB33BC">
        <w:rPr>
          <w:noProof/>
        </w:rPr>
        <w:t>on helppoa tätä kautta.</w:t>
      </w:r>
      <w:r w:rsidR="0007158A">
        <w:rPr>
          <w:noProof/>
        </w:rPr>
        <w:t xml:space="preserve"> </w:t>
      </w:r>
      <w:r w:rsidR="002C2F2F">
        <w:rPr>
          <w:noProof/>
        </w:rPr>
        <w:t>Näyttäisi siltä, että harjoitusten tekemiseen on lukuisia ohjeita ja näiden yhdistelmiä.</w:t>
      </w:r>
    </w:p>
    <w:p w14:paraId="6BEC32AE" w14:textId="3F537B87" w:rsidR="00E77BE5" w:rsidRPr="00C8315D" w:rsidRDefault="007F0F63" w:rsidP="007F0F63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66EFCFB7" w14:textId="01F39C16" w:rsidR="00AC0315" w:rsidRPr="009C688F" w:rsidRDefault="00AC0315" w:rsidP="00A46B18">
      <w:pPr>
        <w:pStyle w:val="LhteetOtsikko"/>
      </w:pPr>
      <w:bookmarkStart w:id="49" w:name="_Toc192525604"/>
      <w:r w:rsidRPr="009C688F">
        <w:lastRenderedPageBreak/>
        <w:t>Lähteet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49"/>
    </w:p>
    <w:p w14:paraId="6EEA74A6" w14:textId="03CDFA51" w:rsidR="75F34560" w:rsidRPr="007F0F63" w:rsidRDefault="7B4EFD79" w:rsidP="21A48DC9">
      <w:pPr>
        <w:pStyle w:val="Lhdeluettelo"/>
      </w:pPr>
      <w:r w:rsidRPr="4063CB60">
        <w:rPr>
          <w:lang w:val="en-US"/>
        </w:rPr>
        <w:t>Lightweight Directory Access Protocol</w:t>
      </w:r>
      <w:r w:rsidRPr="7319CB6D">
        <w:rPr>
          <w:lang w:val="en-US"/>
        </w:rPr>
        <w:t xml:space="preserve">. 2018. Microsoft Learn </w:t>
      </w:r>
      <w:proofErr w:type="spellStart"/>
      <w:r w:rsidRPr="7319CB6D">
        <w:rPr>
          <w:lang w:val="en-US"/>
        </w:rPr>
        <w:t>artikkeli</w:t>
      </w:r>
      <w:proofErr w:type="spellEnd"/>
      <w:r w:rsidRPr="7319CB6D">
        <w:rPr>
          <w:lang w:val="en-US"/>
        </w:rPr>
        <w:t xml:space="preserve">. </w:t>
      </w:r>
      <w:r w:rsidRPr="007F0F63">
        <w:t>Viitattu 10.3.2025</w:t>
      </w:r>
      <w:r w:rsidR="007F0F63" w:rsidRPr="007F0F63">
        <w:t>.</w:t>
      </w:r>
      <w:r w:rsidR="007F0F63">
        <w:t xml:space="preserve"> </w:t>
      </w:r>
      <w:hyperlink r:id="rId32" w:history="1">
        <w:r w:rsidR="007F0F63" w:rsidRPr="00E04D23">
          <w:rPr>
            <w:rStyle w:val="Hyperlinkki"/>
          </w:rPr>
          <w:t>https://learn.microsoft.com/en-us/previous-versions/windows/desktop/ldap/lightweight-directory-access-protocol-ldap-api</w:t>
        </w:r>
      </w:hyperlink>
      <w:r w:rsidR="007F0F63">
        <w:t>.</w:t>
      </w:r>
    </w:p>
    <w:p w14:paraId="72C86E5C" w14:textId="20E549E6" w:rsidR="63EC6563" w:rsidRPr="00650645" w:rsidRDefault="1B2941CB" w:rsidP="22A9FDF3">
      <w:pPr>
        <w:spacing w:before="240" w:after="240"/>
      </w:pPr>
      <w:r w:rsidRPr="22A9FDF3">
        <w:rPr>
          <w:lang w:val="en-US"/>
        </w:rPr>
        <w:t xml:space="preserve">Local authentication. </w:t>
      </w:r>
      <w:r w:rsidR="446930A4" w:rsidRPr="5B09EE20">
        <w:rPr>
          <w:lang w:val="en-US"/>
        </w:rPr>
        <w:t>2025</w:t>
      </w:r>
      <w:r w:rsidRPr="5B09EE20">
        <w:rPr>
          <w:lang w:val="en-US"/>
        </w:rPr>
        <w:t>.</w:t>
      </w:r>
      <w:r w:rsidR="51DB1710" w:rsidRPr="5B09EE20">
        <w:rPr>
          <w:lang w:val="en-US"/>
        </w:rPr>
        <w:t xml:space="preserve"> </w:t>
      </w:r>
      <w:r w:rsidR="51DB1710" w:rsidRPr="007F0F63">
        <w:t xml:space="preserve">Palo </w:t>
      </w:r>
      <w:proofErr w:type="spellStart"/>
      <w:r w:rsidR="51DB1710" w:rsidRPr="007F0F63">
        <w:t>alto</w:t>
      </w:r>
      <w:proofErr w:type="spellEnd"/>
      <w:r w:rsidR="51DB1710" w:rsidRPr="007F0F63">
        <w:t xml:space="preserve"> </w:t>
      </w:r>
      <w:proofErr w:type="spellStart"/>
      <w:r w:rsidR="51DB1710" w:rsidRPr="007F0F63">
        <w:t>networks</w:t>
      </w:r>
      <w:proofErr w:type="spellEnd"/>
      <w:r w:rsidRPr="007F0F63">
        <w:t xml:space="preserve"> </w:t>
      </w:r>
      <w:r w:rsidR="51DB1710" w:rsidRPr="007F0F63">
        <w:t>verkkosivuilla</w:t>
      </w:r>
      <w:r w:rsidRPr="007F0F63">
        <w:t xml:space="preserve">. </w:t>
      </w:r>
      <w:r w:rsidRPr="00650645">
        <w:t>Viitattu 10.3.2025.</w:t>
      </w:r>
      <w:r w:rsidR="007F0F63">
        <w:t xml:space="preserve"> </w:t>
      </w:r>
      <w:r w:rsidR="00C82380" w:rsidRPr="00C82380">
        <w:t>https://docs.paloaltonetworks.com/pan-os/11-1/pan-os-admin/authentication/authentication-types/local-authentication</w:t>
      </w:r>
      <w:r w:rsidR="00C82380">
        <w:t>.</w:t>
      </w:r>
    </w:p>
    <w:p w14:paraId="46AC9A6A" w14:textId="7E69EE71" w:rsidR="582A9927" w:rsidRDefault="582A9927" w:rsidP="110E67ED">
      <w:pPr>
        <w:pStyle w:val="Lhdeluettelo"/>
      </w:pPr>
      <w:r w:rsidRPr="110E67ED">
        <w:rPr>
          <w:lang w:val="en-US"/>
        </w:rPr>
        <w:t xml:space="preserve">Windows Remote Management. 2023. Microsoft learn </w:t>
      </w:r>
      <w:proofErr w:type="spellStart"/>
      <w:r w:rsidRPr="110E67ED">
        <w:rPr>
          <w:lang w:val="en-US"/>
        </w:rPr>
        <w:t>artikkeli</w:t>
      </w:r>
      <w:proofErr w:type="spellEnd"/>
      <w:r w:rsidRPr="110E67ED">
        <w:rPr>
          <w:lang w:val="en-US"/>
        </w:rPr>
        <w:t xml:space="preserve">. </w:t>
      </w:r>
      <w:r w:rsidRPr="005849A5">
        <w:t>Viitattu 10.3.2025</w:t>
      </w:r>
      <w:r w:rsidR="00195EFC">
        <w:t xml:space="preserve">. </w:t>
      </w:r>
      <w:hyperlink r:id="rId33" w:history="1">
        <w:r w:rsidR="00195EFC" w:rsidRPr="00E04D23">
          <w:rPr>
            <w:rStyle w:val="Hyperlinkki"/>
          </w:rPr>
          <w:t>https://learn.microsoft.com/en-us/windows/win32/winrm/portal</w:t>
        </w:r>
      </w:hyperlink>
      <w:r w:rsidR="007F0F63">
        <w:t>.</w:t>
      </w:r>
    </w:p>
    <w:p w14:paraId="58891106" w14:textId="7F5A03B8" w:rsidR="110E67ED" w:rsidRDefault="110E67ED" w:rsidP="110E67ED">
      <w:pPr>
        <w:spacing w:before="240" w:after="240"/>
      </w:pPr>
    </w:p>
    <w:p w14:paraId="392B49A3" w14:textId="575DA929" w:rsidR="42437F04" w:rsidRPr="00650645" w:rsidRDefault="42437F04" w:rsidP="42437F04">
      <w:pPr>
        <w:pStyle w:val="Lhdeluettelo"/>
        <w:sectPr w:rsidR="42437F04" w:rsidRPr="00650645" w:rsidSect="001A0CE3">
          <w:headerReference w:type="even" r:id="rId34"/>
          <w:headerReference w:type="default" r:id="rId35"/>
          <w:footerReference w:type="default" r:id="rId36"/>
          <w:headerReference w:type="first" r:id="rId37"/>
          <w:pgSz w:w="11906" w:h="16838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72A3D3EC" w14:textId="0DF7A6CE" w:rsidR="00C30AD4" w:rsidRPr="00650645" w:rsidRDefault="00C30AD4" w:rsidP="00FE42A3">
      <w:pPr>
        <w:pStyle w:val="Lhdeluettelo"/>
        <w:rPr>
          <w:sz w:val="28"/>
        </w:rPr>
      </w:pPr>
    </w:p>
    <w:p w14:paraId="0F443E47" w14:textId="285A69B0" w:rsidR="00AB2429" w:rsidRPr="00650645" w:rsidRDefault="00AB2429" w:rsidP="00FE42A3">
      <w:pPr>
        <w:pStyle w:val="Lhdeluettelo"/>
      </w:pPr>
    </w:p>
    <w:sectPr w:rsidR="00AB2429" w:rsidRPr="00650645" w:rsidSect="0058148B">
      <w:headerReference w:type="even" r:id="rId38"/>
      <w:headerReference w:type="default" r:id="rId39"/>
      <w:headerReference w:type="first" r:id="rId40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50CB" w14:textId="77777777" w:rsidR="00F90B49" w:rsidRDefault="00F90B49" w:rsidP="00520772">
      <w:pPr>
        <w:spacing w:after="0" w:line="240" w:lineRule="auto"/>
      </w:pPr>
      <w:r>
        <w:separator/>
      </w:r>
    </w:p>
    <w:p w14:paraId="59F13B5C" w14:textId="77777777" w:rsidR="00F90B49" w:rsidRDefault="00F90B49"/>
    <w:p w14:paraId="167F1A6E" w14:textId="77777777" w:rsidR="00F90B49" w:rsidRDefault="00F90B49"/>
  </w:endnote>
  <w:endnote w:type="continuationSeparator" w:id="0">
    <w:p w14:paraId="330D7090" w14:textId="77777777" w:rsidR="00F90B49" w:rsidRDefault="00F90B49" w:rsidP="00520772">
      <w:pPr>
        <w:spacing w:after="0" w:line="240" w:lineRule="auto"/>
      </w:pPr>
      <w:r>
        <w:continuationSeparator/>
      </w:r>
    </w:p>
    <w:p w14:paraId="25A41503" w14:textId="77777777" w:rsidR="00F90B49" w:rsidRDefault="00F90B49"/>
    <w:p w14:paraId="22C6DF9F" w14:textId="77777777" w:rsidR="00F90B49" w:rsidRDefault="00F90B49"/>
  </w:endnote>
  <w:endnote w:type="continuationNotice" w:id="1">
    <w:p w14:paraId="65B7119F" w14:textId="77777777" w:rsidR="00F90B49" w:rsidRDefault="00F90B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77777777" w:rsidR="00A67A4F" w:rsidRPr="00701321" w:rsidRDefault="00A67A4F" w:rsidP="00701321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6503F" w14:textId="77777777" w:rsidR="00F90B49" w:rsidRDefault="00F90B49" w:rsidP="00520772">
      <w:pPr>
        <w:spacing w:after="0" w:line="240" w:lineRule="auto"/>
      </w:pPr>
      <w:r>
        <w:separator/>
      </w:r>
    </w:p>
    <w:p w14:paraId="0C013EDB" w14:textId="77777777" w:rsidR="00F90B49" w:rsidRDefault="00F90B49"/>
    <w:p w14:paraId="26D5135A" w14:textId="77777777" w:rsidR="00F90B49" w:rsidRDefault="00F90B49"/>
  </w:footnote>
  <w:footnote w:type="continuationSeparator" w:id="0">
    <w:p w14:paraId="557EC5CE" w14:textId="77777777" w:rsidR="00F90B49" w:rsidRDefault="00F90B49" w:rsidP="00520772">
      <w:pPr>
        <w:spacing w:after="0" w:line="240" w:lineRule="auto"/>
      </w:pPr>
      <w:r>
        <w:continuationSeparator/>
      </w:r>
    </w:p>
    <w:p w14:paraId="7B774148" w14:textId="77777777" w:rsidR="00F90B49" w:rsidRDefault="00F90B49"/>
    <w:p w14:paraId="29105201" w14:textId="77777777" w:rsidR="00F90B49" w:rsidRDefault="00F90B49"/>
  </w:footnote>
  <w:footnote w:type="continuationNotice" w:id="1">
    <w:p w14:paraId="554A7D02" w14:textId="77777777" w:rsidR="00F90B49" w:rsidRDefault="00F90B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050F89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765798"/>
      <w:docPartObj>
        <w:docPartGallery w:val="Page Numbers (Top of Page)"/>
        <w:docPartUnique/>
      </w:docPartObj>
    </w:sdtPr>
    <w:sdtEndPr/>
    <w:sdtContent>
      <w:p w14:paraId="5DC1C3B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FB0818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E2FB" w14:textId="77777777" w:rsidR="00A67A4F" w:rsidRDefault="00DA6841" w:rsidP="00A764D6">
    <w:pPr>
      <w:pStyle w:val="Yltunniste"/>
      <w:jc w:val="right"/>
    </w:pPr>
    <w:sdt>
      <w:sdtPr>
        <w:id w:val="1375190810"/>
        <w:docPartObj>
          <w:docPartGallery w:val="Page Numbers (Top of Page)"/>
          <w:docPartUnique/>
        </w:docPartObj>
      </w:sdtPr>
      <w:sdtEndPr/>
      <w:sdtContent>
        <w:r w:rsidR="00A67A4F">
          <w:fldChar w:fldCharType="begin"/>
        </w:r>
        <w:r w:rsidR="00A67A4F">
          <w:instrText>PAGE   \* MERGEFORMAT</w:instrText>
        </w:r>
        <w:r w:rsidR="00A67A4F">
          <w:fldChar w:fldCharType="separate"/>
        </w:r>
        <w:r w:rsidR="00A67A4F">
          <w:rPr>
            <w:noProof/>
          </w:rPr>
          <w:t>1</w:t>
        </w:r>
        <w:r w:rsidR="00A67A4F">
          <w:fldChar w:fldCharType="end"/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0EB546F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7B00A" w14:textId="77777777" w:rsidR="00BE7BF8" w:rsidRDefault="00BE7BF8">
    <w:pPr>
      <w:pStyle w:val="Yltunnis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390600">
    <w:abstractNumId w:val="18"/>
  </w:num>
  <w:num w:numId="2" w16cid:durableId="1994017779">
    <w:abstractNumId w:val="23"/>
  </w:num>
  <w:num w:numId="3" w16cid:durableId="590621431">
    <w:abstractNumId w:val="32"/>
  </w:num>
  <w:num w:numId="4" w16cid:durableId="941886644">
    <w:abstractNumId w:val="26"/>
  </w:num>
  <w:num w:numId="5" w16cid:durableId="1014065899">
    <w:abstractNumId w:val="30"/>
  </w:num>
  <w:num w:numId="6" w16cid:durableId="270741620">
    <w:abstractNumId w:val="19"/>
  </w:num>
  <w:num w:numId="7" w16cid:durableId="310251140">
    <w:abstractNumId w:val="27"/>
  </w:num>
  <w:num w:numId="8" w16cid:durableId="1336689608">
    <w:abstractNumId w:val="28"/>
  </w:num>
  <w:num w:numId="9" w16cid:durableId="1909027526">
    <w:abstractNumId w:val="22"/>
  </w:num>
  <w:num w:numId="10" w16cid:durableId="553271611">
    <w:abstractNumId w:val="21"/>
  </w:num>
  <w:num w:numId="11" w16cid:durableId="707296799">
    <w:abstractNumId w:val="21"/>
    <w:lvlOverride w:ilvl="0">
      <w:startOverride w:val="1"/>
    </w:lvlOverride>
  </w:num>
  <w:num w:numId="12" w16cid:durableId="1924296319">
    <w:abstractNumId w:val="10"/>
  </w:num>
  <w:num w:numId="13" w16cid:durableId="1612054634">
    <w:abstractNumId w:val="17"/>
  </w:num>
  <w:num w:numId="14" w16cid:durableId="1394624394">
    <w:abstractNumId w:val="11"/>
  </w:num>
  <w:num w:numId="15" w16cid:durableId="1837726061">
    <w:abstractNumId w:val="15"/>
  </w:num>
  <w:num w:numId="16" w16cid:durableId="794758413">
    <w:abstractNumId w:val="34"/>
  </w:num>
  <w:num w:numId="17" w16cid:durableId="529954169">
    <w:abstractNumId w:val="24"/>
  </w:num>
  <w:num w:numId="18" w16cid:durableId="379402692">
    <w:abstractNumId w:val="35"/>
  </w:num>
  <w:num w:numId="19" w16cid:durableId="301235456">
    <w:abstractNumId w:val="14"/>
  </w:num>
  <w:num w:numId="20" w16cid:durableId="158008163">
    <w:abstractNumId w:val="36"/>
  </w:num>
  <w:num w:numId="21" w16cid:durableId="134376847">
    <w:abstractNumId w:val="31"/>
  </w:num>
  <w:num w:numId="22" w16cid:durableId="395470704">
    <w:abstractNumId w:val="25"/>
  </w:num>
  <w:num w:numId="23" w16cid:durableId="876894192">
    <w:abstractNumId w:val="12"/>
  </w:num>
  <w:num w:numId="24" w16cid:durableId="968125042">
    <w:abstractNumId w:val="16"/>
  </w:num>
  <w:num w:numId="25" w16cid:durableId="216816296">
    <w:abstractNumId w:val="37"/>
  </w:num>
  <w:num w:numId="26" w16cid:durableId="849216699">
    <w:abstractNumId w:val="13"/>
  </w:num>
  <w:num w:numId="27" w16cid:durableId="1432356164">
    <w:abstractNumId w:val="33"/>
  </w:num>
  <w:num w:numId="28" w16cid:durableId="664360089">
    <w:abstractNumId w:val="9"/>
  </w:num>
  <w:num w:numId="29" w16cid:durableId="1696424834">
    <w:abstractNumId w:val="7"/>
  </w:num>
  <w:num w:numId="30" w16cid:durableId="737636128">
    <w:abstractNumId w:val="6"/>
  </w:num>
  <w:num w:numId="31" w16cid:durableId="1553233288">
    <w:abstractNumId w:val="5"/>
  </w:num>
  <w:num w:numId="32" w16cid:durableId="1697391245">
    <w:abstractNumId w:val="4"/>
  </w:num>
  <w:num w:numId="33" w16cid:durableId="1709648317">
    <w:abstractNumId w:val="8"/>
  </w:num>
  <w:num w:numId="34" w16cid:durableId="254945840">
    <w:abstractNumId w:val="3"/>
  </w:num>
  <w:num w:numId="35" w16cid:durableId="1957717217">
    <w:abstractNumId w:val="2"/>
  </w:num>
  <w:num w:numId="36" w16cid:durableId="1882396630">
    <w:abstractNumId w:val="1"/>
  </w:num>
  <w:num w:numId="37" w16cid:durableId="1241058295">
    <w:abstractNumId w:val="0"/>
  </w:num>
  <w:num w:numId="38" w16cid:durableId="1565529376">
    <w:abstractNumId w:val="29"/>
  </w:num>
  <w:num w:numId="39" w16cid:durableId="12036350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4644"/>
    <w:rsid w:val="00004E52"/>
    <w:rsid w:val="000054C0"/>
    <w:rsid w:val="000107CB"/>
    <w:rsid w:val="0001273A"/>
    <w:rsid w:val="00013B32"/>
    <w:rsid w:val="00014C14"/>
    <w:rsid w:val="00016333"/>
    <w:rsid w:val="00016973"/>
    <w:rsid w:val="00017DF5"/>
    <w:rsid w:val="00020A1A"/>
    <w:rsid w:val="00021436"/>
    <w:rsid w:val="00027091"/>
    <w:rsid w:val="0003045D"/>
    <w:rsid w:val="000320C7"/>
    <w:rsid w:val="000361AC"/>
    <w:rsid w:val="00042B5C"/>
    <w:rsid w:val="000446C3"/>
    <w:rsid w:val="00044E92"/>
    <w:rsid w:val="00047C4C"/>
    <w:rsid w:val="00050096"/>
    <w:rsid w:val="00052D1D"/>
    <w:rsid w:val="00054018"/>
    <w:rsid w:val="00055961"/>
    <w:rsid w:val="0006305A"/>
    <w:rsid w:val="000642D0"/>
    <w:rsid w:val="00065240"/>
    <w:rsid w:val="00065CF2"/>
    <w:rsid w:val="00066995"/>
    <w:rsid w:val="00067778"/>
    <w:rsid w:val="000706C7"/>
    <w:rsid w:val="00070C5A"/>
    <w:rsid w:val="00071568"/>
    <w:rsid w:val="0007158A"/>
    <w:rsid w:val="000722FD"/>
    <w:rsid w:val="00072B1F"/>
    <w:rsid w:val="00077B69"/>
    <w:rsid w:val="00080899"/>
    <w:rsid w:val="00084404"/>
    <w:rsid w:val="000860CA"/>
    <w:rsid w:val="00091288"/>
    <w:rsid w:val="00091716"/>
    <w:rsid w:val="0009234A"/>
    <w:rsid w:val="000926AD"/>
    <w:rsid w:val="00094175"/>
    <w:rsid w:val="00095B20"/>
    <w:rsid w:val="00096CAF"/>
    <w:rsid w:val="000A6F4C"/>
    <w:rsid w:val="000A7D16"/>
    <w:rsid w:val="000B5B0E"/>
    <w:rsid w:val="000C125C"/>
    <w:rsid w:val="000C2439"/>
    <w:rsid w:val="000C2C4D"/>
    <w:rsid w:val="000C3E91"/>
    <w:rsid w:val="000C6D19"/>
    <w:rsid w:val="000D072B"/>
    <w:rsid w:val="000D1C3D"/>
    <w:rsid w:val="000D27CE"/>
    <w:rsid w:val="000D6FE8"/>
    <w:rsid w:val="000D79CA"/>
    <w:rsid w:val="000E1FDA"/>
    <w:rsid w:val="000E2BA1"/>
    <w:rsid w:val="000E48D3"/>
    <w:rsid w:val="000E6377"/>
    <w:rsid w:val="000E76BE"/>
    <w:rsid w:val="000E78B5"/>
    <w:rsid w:val="000E7AAB"/>
    <w:rsid w:val="000F0136"/>
    <w:rsid w:val="000F1CC5"/>
    <w:rsid w:val="000F5244"/>
    <w:rsid w:val="000F6AEA"/>
    <w:rsid w:val="000F6C9A"/>
    <w:rsid w:val="00100979"/>
    <w:rsid w:val="00100B3E"/>
    <w:rsid w:val="00100D56"/>
    <w:rsid w:val="00102325"/>
    <w:rsid w:val="00104A9F"/>
    <w:rsid w:val="00105834"/>
    <w:rsid w:val="001077C2"/>
    <w:rsid w:val="00111400"/>
    <w:rsid w:val="00112F2B"/>
    <w:rsid w:val="00115876"/>
    <w:rsid w:val="00116F3D"/>
    <w:rsid w:val="00117EFF"/>
    <w:rsid w:val="00123E0F"/>
    <w:rsid w:val="00124277"/>
    <w:rsid w:val="00125552"/>
    <w:rsid w:val="001268BA"/>
    <w:rsid w:val="00126A20"/>
    <w:rsid w:val="00131362"/>
    <w:rsid w:val="0013258F"/>
    <w:rsid w:val="00137590"/>
    <w:rsid w:val="00140C79"/>
    <w:rsid w:val="00142D64"/>
    <w:rsid w:val="00143FA6"/>
    <w:rsid w:val="001446DE"/>
    <w:rsid w:val="00147ED9"/>
    <w:rsid w:val="00150FE0"/>
    <w:rsid w:val="00151CCD"/>
    <w:rsid w:val="001541B4"/>
    <w:rsid w:val="00154B4A"/>
    <w:rsid w:val="00155890"/>
    <w:rsid w:val="00156A42"/>
    <w:rsid w:val="00160592"/>
    <w:rsid w:val="00161AFB"/>
    <w:rsid w:val="001652C2"/>
    <w:rsid w:val="001660DC"/>
    <w:rsid w:val="00167580"/>
    <w:rsid w:val="00167609"/>
    <w:rsid w:val="00171BA7"/>
    <w:rsid w:val="001739FC"/>
    <w:rsid w:val="00174B7C"/>
    <w:rsid w:val="001753C7"/>
    <w:rsid w:val="00180EDE"/>
    <w:rsid w:val="00181FE6"/>
    <w:rsid w:val="00183968"/>
    <w:rsid w:val="001844B8"/>
    <w:rsid w:val="001844E9"/>
    <w:rsid w:val="00185361"/>
    <w:rsid w:val="0018537C"/>
    <w:rsid w:val="00187C71"/>
    <w:rsid w:val="00192F3C"/>
    <w:rsid w:val="00193154"/>
    <w:rsid w:val="0019529B"/>
    <w:rsid w:val="00195EFC"/>
    <w:rsid w:val="00197222"/>
    <w:rsid w:val="001A0CE3"/>
    <w:rsid w:val="001A5545"/>
    <w:rsid w:val="001A6759"/>
    <w:rsid w:val="001B070E"/>
    <w:rsid w:val="001B222F"/>
    <w:rsid w:val="001B3F97"/>
    <w:rsid w:val="001B437E"/>
    <w:rsid w:val="001B70D0"/>
    <w:rsid w:val="001C1C56"/>
    <w:rsid w:val="001C1ECB"/>
    <w:rsid w:val="001C2D5F"/>
    <w:rsid w:val="001C30E3"/>
    <w:rsid w:val="001C3C89"/>
    <w:rsid w:val="001C568E"/>
    <w:rsid w:val="001C5D8E"/>
    <w:rsid w:val="001D0DC3"/>
    <w:rsid w:val="001D1F4D"/>
    <w:rsid w:val="001D3E06"/>
    <w:rsid w:val="001D7BE2"/>
    <w:rsid w:val="001E13CF"/>
    <w:rsid w:val="001E3EDE"/>
    <w:rsid w:val="001E3F77"/>
    <w:rsid w:val="001E482B"/>
    <w:rsid w:val="001E78E3"/>
    <w:rsid w:val="001F0DBF"/>
    <w:rsid w:val="001F283D"/>
    <w:rsid w:val="001F5142"/>
    <w:rsid w:val="001F6724"/>
    <w:rsid w:val="00200369"/>
    <w:rsid w:val="002016BA"/>
    <w:rsid w:val="00202D9F"/>
    <w:rsid w:val="0020639B"/>
    <w:rsid w:val="002069A3"/>
    <w:rsid w:val="0020748F"/>
    <w:rsid w:val="00226AE3"/>
    <w:rsid w:val="00232214"/>
    <w:rsid w:val="00232E0D"/>
    <w:rsid w:val="002337EB"/>
    <w:rsid w:val="00234899"/>
    <w:rsid w:val="00235831"/>
    <w:rsid w:val="00236075"/>
    <w:rsid w:val="0023782C"/>
    <w:rsid w:val="002417F0"/>
    <w:rsid w:val="0024223C"/>
    <w:rsid w:val="00242901"/>
    <w:rsid w:val="00243448"/>
    <w:rsid w:val="002445EE"/>
    <w:rsid w:val="0024714C"/>
    <w:rsid w:val="00247DC6"/>
    <w:rsid w:val="0025246C"/>
    <w:rsid w:val="002559D6"/>
    <w:rsid w:val="0025683A"/>
    <w:rsid w:val="00256EA0"/>
    <w:rsid w:val="00257821"/>
    <w:rsid w:val="00257DB4"/>
    <w:rsid w:val="00262921"/>
    <w:rsid w:val="00262A9E"/>
    <w:rsid w:val="00263235"/>
    <w:rsid w:val="00264A19"/>
    <w:rsid w:val="00264F59"/>
    <w:rsid w:val="00270C24"/>
    <w:rsid w:val="00270EC4"/>
    <w:rsid w:val="00271B28"/>
    <w:rsid w:val="002739B8"/>
    <w:rsid w:val="00276E8D"/>
    <w:rsid w:val="0028611B"/>
    <w:rsid w:val="002902D6"/>
    <w:rsid w:val="002916BA"/>
    <w:rsid w:val="002924EB"/>
    <w:rsid w:val="00294108"/>
    <w:rsid w:val="00295C9F"/>
    <w:rsid w:val="002A16EA"/>
    <w:rsid w:val="002A4B4F"/>
    <w:rsid w:val="002A6034"/>
    <w:rsid w:val="002B1595"/>
    <w:rsid w:val="002B1637"/>
    <w:rsid w:val="002B2452"/>
    <w:rsid w:val="002B4572"/>
    <w:rsid w:val="002B54B3"/>
    <w:rsid w:val="002B676B"/>
    <w:rsid w:val="002C00C0"/>
    <w:rsid w:val="002C2490"/>
    <w:rsid w:val="002C2F2F"/>
    <w:rsid w:val="002C3FEF"/>
    <w:rsid w:val="002C568C"/>
    <w:rsid w:val="002D2F22"/>
    <w:rsid w:val="002D63C8"/>
    <w:rsid w:val="002E29A9"/>
    <w:rsid w:val="002E4574"/>
    <w:rsid w:val="002E5DD7"/>
    <w:rsid w:val="002E6915"/>
    <w:rsid w:val="002F0335"/>
    <w:rsid w:val="002F1CB9"/>
    <w:rsid w:val="002F20AC"/>
    <w:rsid w:val="002F25E7"/>
    <w:rsid w:val="002F4301"/>
    <w:rsid w:val="00302794"/>
    <w:rsid w:val="003072AB"/>
    <w:rsid w:val="00311654"/>
    <w:rsid w:val="00311936"/>
    <w:rsid w:val="00314414"/>
    <w:rsid w:val="00316543"/>
    <w:rsid w:val="0032014B"/>
    <w:rsid w:val="003202D4"/>
    <w:rsid w:val="003203B9"/>
    <w:rsid w:val="0032244C"/>
    <w:rsid w:val="003255A1"/>
    <w:rsid w:val="003274A5"/>
    <w:rsid w:val="00333439"/>
    <w:rsid w:val="003341B4"/>
    <w:rsid w:val="0033481D"/>
    <w:rsid w:val="00335D05"/>
    <w:rsid w:val="00336A78"/>
    <w:rsid w:val="00337C17"/>
    <w:rsid w:val="003403C1"/>
    <w:rsid w:val="0034346A"/>
    <w:rsid w:val="003441BE"/>
    <w:rsid w:val="003463B0"/>
    <w:rsid w:val="0035226B"/>
    <w:rsid w:val="00360EC7"/>
    <w:rsid w:val="003617CD"/>
    <w:rsid w:val="00362349"/>
    <w:rsid w:val="00363452"/>
    <w:rsid w:val="003705A2"/>
    <w:rsid w:val="003756DB"/>
    <w:rsid w:val="003772DD"/>
    <w:rsid w:val="00377CB5"/>
    <w:rsid w:val="00377F38"/>
    <w:rsid w:val="00390AE8"/>
    <w:rsid w:val="00392173"/>
    <w:rsid w:val="003A03DF"/>
    <w:rsid w:val="003A581F"/>
    <w:rsid w:val="003A6A5B"/>
    <w:rsid w:val="003A74CA"/>
    <w:rsid w:val="003B285D"/>
    <w:rsid w:val="003B746F"/>
    <w:rsid w:val="003C12D9"/>
    <w:rsid w:val="003C1A16"/>
    <w:rsid w:val="003C5554"/>
    <w:rsid w:val="003C6BE6"/>
    <w:rsid w:val="003C7AE8"/>
    <w:rsid w:val="003D1545"/>
    <w:rsid w:val="003D1C31"/>
    <w:rsid w:val="003D2BDC"/>
    <w:rsid w:val="003D3422"/>
    <w:rsid w:val="003D6423"/>
    <w:rsid w:val="003D6A06"/>
    <w:rsid w:val="003E0724"/>
    <w:rsid w:val="003E1A49"/>
    <w:rsid w:val="003E2737"/>
    <w:rsid w:val="003E29A3"/>
    <w:rsid w:val="003F4C46"/>
    <w:rsid w:val="003F5E1F"/>
    <w:rsid w:val="003F640F"/>
    <w:rsid w:val="004003C9"/>
    <w:rsid w:val="00400622"/>
    <w:rsid w:val="0040073D"/>
    <w:rsid w:val="00404449"/>
    <w:rsid w:val="0040488A"/>
    <w:rsid w:val="00406204"/>
    <w:rsid w:val="00413C62"/>
    <w:rsid w:val="00417823"/>
    <w:rsid w:val="00422232"/>
    <w:rsid w:val="00422958"/>
    <w:rsid w:val="004236EF"/>
    <w:rsid w:val="00444267"/>
    <w:rsid w:val="00446114"/>
    <w:rsid w:val="004464EA"/>
    <w:rsid w:val="0045147C"/>
    <w:rsid w:val="00452B7D"/>
    <w:rsid w:val="004574DC"/>
    <w:rsid w:val="00462249"/>
    <w:rsid w:val="004622F4"/>
    <w:rsid w:val="004623E6"/>
    <w:rsid w:val="00462ACF"/>
    <w:rsid w:val="004644AC"/>
    <w:rsid w:val="004666C1"/>
    <w:rsid w:val="00470C35"/>
    <w:rsid w:val="00471523"/>
    <w:rsid w:val="004739E2"/>
    <w:rsid w:val="0047441F"/>
    <w:rsid w:val="00474C88"/>
    <w:rsid w:val="004753D9"/>
    <w:rsid w:val="00481B5D"/>
    <w:rsid w:val="00482535"/>
    <w:rsid w:val="00482985"/>
    <w:rsid w:val="0048475D"/>
    <w:rsid w:val="00484F11"/>
    <w:rsid w:val="004865AB"/>
    <w:rsid w:val="0049471F"/>
    <w:rsid w:val="004955A5"/>
    <w:rsid w:val="004958F1"/>
    <w:rsid w:val="00496DE1"/>
    <w:rsid w:val="004A4476"/>
    <w:rsid w:val="004A457A"/>
    <w:rsid w:val="004A4B2A"/>
    <w:rsid w:val="004A4D48"/>
    <w:rsid w:val="004A651C"/>
    <w:rsid w:val="004B30A1"/>
    <w:rsid w:val="004B381A"/>
    <w:rsid w:val="004B46F7"/>
    <w:rsid w:val="004B7812"/>
    <w:rsid w:val="004C3078"/>
    <w:rsid w:val="004C3D82"/>
    <w:rsid w:val="004C7489"/>
    <w:rsid w:val="004D1122"/>
    <w:rsid w:val="004D64BB"/>
    <w:rsid w:val="004E1A02"/>
    <w:rsid w:val="004E2FE5"/>
    <w:rsid w:val="004E3933"/>
    <w:rsid w:val="004E52B7"/>
    <w:rsid w:val="004F31D4"/>
    <w:rsid w:val="005016B7"/>
    <w:rsid w:val="00505C96"/>
    <w:rsid w:val="0051034F"/>
    <w:rsid w:val="00510438"/>
    <w:rsid w:val="0051149F"/>
    <w:rsid w:val="00512DF3"/>
    <w:rsid w:val="00514822"/>
    <w:rsid w:val="00514CC4"/>
    <w:rsid w:val="00514D0E"/>
    <w:rsid w:val="00515ADC"/>
    <w:rsid w:val="00517AF2"/>
    <w:rsid w:val="00520772"/>
    <w:rsid w:val="00522A01"/>
    <w:rsid w:val="00523D58"/>
    <w:rsid w:val="00527965"/>
    <w:rsid w:val="00527E8C"/>
    <w:rsid w:val="005301B3"/>
    <w:rsid w:val="005302C2"/>
    <w:rsid w:val="00531FBF"/>
    <w:rsid w:val="005329C1"/>
    <w:rsid w:val="00532BFA"/>
    <w:rsid w:val="005339BD"/>
    <w:rsid w:val="00534424"/>
    <w:rsid w:val="00536351"/>
    <w:rsid w:val="00536A23"/>
    <w:rsid w:val="005372CF"/>
    <w:rsid w:val="00543D6A"/>
    <w:rsid w:val="0054708D"/>
    <w:rsid w:val="00551359"/>
    <w:rsid w:val="005535F6"/>
    <w:rsid w:val="00556586"/>
    <w:rsid w:val="00560194"/>
    <w:rsid w:val="0056076C"/>
    <w:rsid w:val="00562AA8"/>
    <w:rsid w:val="005643B0"/>
    <w:rsid w:val="00565E1B"/>
    <w:rsid w:val="0056618C"/>
    <w:rsid w:val="0056647B"/>
    <w:rsid w:val="00567614"/>
    <w:rsid w:val="00570E92"/>
    <w:rsid w:val="005713A7"/>
    <w:rsid w:val="00574043"/>
    <w:rsid w:val="00574475"/>
    <w:rsid w:val="00576405"/>
    <w:rsid w:val="0058148B"/>
    <w:rsid w:val="00582478"/>
    <w:rsid w:val="005849A5"/>
    <w:rsid w:val="00590B2C"/>
    <w:rsid w:val="00597794"/>
    <w:rsid w:val="005A63F7"/>
    <w:rsid w:val="005B0711"/>
    <w:rsid w:val="005B0AD0"/>
    <w:rsid w:val="005B1701"/>
    <w:rsid w:val="005B2C73"/>
    <w:rsid w:val="005B2D56"/>
    <w:rsid w:val="005B3070"/>
    <w:rsid w:val="005B3185"/>
    <w:rsid w:val="005B3EBF"/>
    <w:rsid w:val="005C14BB"/>
    <w:rsid w:val="005C4E3D"/>
    <w:rsid w:val="005C53E5"/>
    <w:rsid w:val="005C7F4E"/>
    <w:rsid w:val="005D08CE"/>
    <w:rsid w:val="005D332D"/>
    <w:rsid w:val="005D3B9D"/>
    <w:rsid w:val="005D3DA5"/>
    <w:rsid w:val="005D4453"/>
    <w:rsid w:val="005D5DE7"/>
    <w:rsid w:val="005E07C4"/>
    <w:rsid w:val="005E0ADF"/>
    <w:rsid w:val="005E0E8D"/>
    <w:rsid w:val="005E3550"/>
    <w:rsid w:val="005F1A52"/>
    <w:rsid w:val="005F3368"/>
    <w:rsid w:val="005F6037"/>
    <w:rsid w:val="00602112"/>
    <w:rsid w:val="00602BD9"/>
    <w:rsid w:val="00606E2F"/>
    <w:rsid w:val="0060762B"/>
    <w:rsid w:val="00610785"/>
    <w:rsid w:val="00612A66"/>
    <w:rsid w:val="00616A56"/>
    <w:rsid w:val="00616C40"/>
    <w:rsid w:val="006176A7"/>
    <w:rsid w:val="006219F6"/>
    <w:rsid w:val="00625CC1"/>
    <w:rsid w:val="006300B6"/>
    <w:rsid w:val="0063210C"/>
    <w:rsid w:val="00634739"/>
    <w:rsid w:val="00634A6C"/>
    <w:rsid w:val="0064242C"/>
    <w:rsid w:val="00642A12"/>
    <w:rsid w:val="00643DA0"/>
    <w:rsid w:val="006460AE"/>
    <w:rsid w:val="00650645"/>
    <w:rsid w:val="0065263A"/>
    <w:rsid w:val="00652B09"/>
    <w:rsid w:val="00660C7E"/>
    <w:rsid w:val="00670C27"/>
    <w:rsid w:val="00671121"/>
    <w:rsid w:val="006723A3"/>
    <w:rsid w:val="006735A8"/>
    <w:rsid w:val="00674A17"/>
    <w:rsid w:val="00676D04"/>
    <w:rsid w:val="00677FCF"/>
    <w:rsid w:val="00681D22"/>
    <w:rsid w:val="00682035"/>
    <w:rsid w:val="00683A6E"/>
    <w:rsid w:val="00684ABD"/>
    <w:rsid w:val="0068584B"/>
    <w:rsid w:val="00690C1F"/>
    <w:rsid w:val="00691307"/>
    <w:rsid w:val="0069174D"/>
    <w:rsid w:val="00692096"/>
    <w:rsid w:val="006A23A2"/>
    <w:rsid w:val="006A571A"/>
    <w:rsid w:val="006A5B90"/>
    <w:rsid w:val="006B0188"/>
    <w:rsid w:val="006B0DEA"/>
    <w:rsid w:val="006B1F48"/>
    <w:rsid w:val="006B2489"/>
    <w:rsid w:val="006B2951"/>
    <w:rsid w:val="006B3BA4"/>
    <w:rsid w:val="006B64DF"/>
    <w:rsid w:val="006B68D8"/>
    <w:rsid w:val="006C2510"/>
    <w:rsid w:val="006C6737"/>
    <w:rsid w:val="006C6EC3"/>
    <w:rsid w:val="006D2E34"/>
    <w:rsid w:val="006E1CF5"/>
    <w:rsid w:val="006F20E2"/>
    <w:rsid w:val="007012DC"/>
    <w:rsid w:val="00701321"/>
    <w:rsid w:val="007037B8"/>
    <w:rsid w:val="00704322"/>
    <w:rsid w:val="0070589A"/>
    <w:rsid w:val="00705A3D"/>
    <w:rsid w:val="0071069C"/>
    <w:rsid w:val="00710C9C"/>
    <w:rsid w:val="00714949"/>
    <w:rsid w:val="00714BF1"/>
    <w:rsid w:val="0071788B"/>
    <w:rsid w:val="007227DD"/>
    <w:rsid w:val="0072425E"/>
    <w:rsid w:val="00725AC4"/>
    <w:rsid w:val="0072609E"/>
    <w:rsid w:val="00733EEB"/>
    <w:rsid w:val="00734A97"/>
    <w:rsid w:val="00735EA0"/>
    <w:rsid w:val="00736F8E"/>
    <w:rsid w:val="00737D7E"/>
    <w:rsid w:val="007408EE"/>
    <w:rsid w:val="00742745"/>
    <w:rsid w:val="00742812"/>
    <w:rsid w:val="0074339C"/>
    <w:rsid w:val="00743E76"/>
    <w:rsid w:val="00745E71"/>
    <w:rsid w:val="00750CC5"/>
    <w:rsid w:val="007577AE"/>
    <w:rsid w:val="00760276"/>
    <w:rsid w:val="007669BE"/>
    <w:rsid w:val="00766B4A"/>
    <w:rsid w:val="0076715C"/>
    <w:rsid w:val="0076795B"/>
    <w:rsid w:val="00771EA4"/>
    <w:rsid w:val="007846B6"/>
    <w:rsid w:val="00786033"/>
    <w:rsid w:val="00786C1A"/>
    <w:rsid w:val="00790B6C"/>
    <w:rsid w:val="00794D86"/>
    <w:rsid w:val="00797946"/>
    <w:rsid w:val="007A0698"/>
    <w:rsid w:val="007A082A"/>
    <w:rsid w:val="007A3319"/>
    <w:rsid w:val="007A5821"/>
    <w:rsid w:val="007A73F8"/>
    <w:rsid w:val="007A7E6F"/>
    <w:rsid w:val="007B14EE"/>
    <w:rsid w:val="007B27E3"/>
    <w:rsid w:val="007B59A5"/>
    <w:rsid w:val="007B6427"/>
    <w:rsid w:val="007B6B52"/>
    <w:rsid w:val="007C5C85"/>
    <w:rsid w:val="007D3337"/>
    <w:rsid w:val="007D39B5"/>
    <w:rsid w:val="007E1145"/>
    <w:rsid w:val="007E34F3"/>
    <w:rsid w:val="007F0F63"/>
    <w:rsid w:val="007F1278"/>
    <w:rsid w:val="007F15FD"/>
    <w:rsid w:val="007F24A5"/>
    <w:rsid w:val="007F2C91"/>
    <w:rsid w:val="007F45AA"/>
    <w:rsid w:val="007F5AEB"/>
    <w:rsid w:val="007F5EB3"/>
    <w:rsid w:val="008001AB"/>
    <w:rsid w:val="00802C53"/>
    <w:rsid w:val="00805254"/>
    <w:rsid w:val="0080572A"/>
    <w:rsid w:val="008072DE"/>
    <w:rsid w:val="008073FA"/>
    <w:rsid w:val="008078B4"/>
    <w:rsid w:val="008128E8"/>
    <w:rsid w:val="008129B9"/>
    <w:rsid w:val="0081617C"/>
    <w:rsid w:val="00820894"/>
    <w:rsid w:val="008210E3"/>
    <w:rsid w:val="00824A23"/>
    <w:rsid w:val="00825FED"/>
    <w:rsid w:val="00826938"/>
    <w:rsid w:val="00833C5C"/>
    <w:rsid w:val="00834065"/>
    <w:rsid w:val="00834209"/>
    <w:rsid w:val="00841333"/>
    <w:rsid w:val="00841921"/>
    <w:rsid w:val="008426C1"/>
    <w:rsid w:val="00843065"/>
    <w:rsid w:val="00851F15"/>
    <w:rsid w:val="008531E2"/>
    <w:rsid w:val="00853269"/>
    <w:rsid w:val="008539C9"/>
    <w:rsid w:val="00856E91"/>
    <w:rsid w:val="0085728F"/>
    <w:rsid w:val="00861905"/>
    <w:rsid w:val="00862A92"/>
    <w:rsid w:val="008660B9"/>
    <w:rsid w:val="00866872"/>
    <w:rsid w:val="00872EA7"/>
    <w:rsid w:val="00874139"/>
    <w:rsid w:val="0087474F"/>
    <w:rsid w:val="008764C1"/>
    <w:rsid w:val="00876DC4"/>
    <w:rsid w:val="00877956"/>
    <w:rsid w:val="00880298"/>
    <w:rsid w:val="008830B3"/>
    <w:rsid w:val="00883ED5"/>
    <w:rsid w:val="00890A41"/>
    <w:rsid w:val="00893194"/>
    <w:rsid w:val="008933BA"/>
    <w:rsid w:val="008955D1"/>
    <w:rsid w:val="00897E42"/>
    <w:rsid w:val="008A30DA"/>
    <w:rsid w:val="008A67DB"/>
    <w:rsid w:val="008B137C"/>
    <w:rsid w:val="008B61E0"/>
    <w:rsid w:val="008C01EF"/>
    <w:rsid w:val="008C22D4"/>
    <w:rsid w:val="008C2D3C"/>
    <w:rsid w:val="008C3364"/>
    <w:rsid w:val="008C56C1"/>
    <w:rsid w:val="008C6C01"/>
    <w:rsid w:val="008C7CAE"/>
    <w:rsid w:val="008D100B"/>
    <w:rsid w:val="008D1B75"/>
    <w:rsid w:val="008D285B"/>
    <w:rsid w:val="008D301A"/>
    <w:rsid w:val="008D427B"/>
    <w:rsid w:val="008E1D38"/>
    <w:rsid w:val="008E1E62"/>
    <w:rsid w:val="008E46E0"/>
    <w:rsid w:val="008E48D2"/>
    <w:rsid w:val="008E5325"/>
    <w:rsid w:val="008E6EC1"/>
    <w:rsid w:val="008F11D6"/>
    <w:rsid w:val="008F3978"/>
    <w:rsid w:val="008F41C9"/>
    <w:rsid w:val="008F4986"/>
    <w:rsid w:val="008F685F"/>
    <w:rsid w:val="00901198"/>
    <w:rsid w:val="00906D91"/>
    <w:rsid w:val="0091258C"/>
    <w:rsid w:val="009126AD"/>
    <w:rsid w:val="00912F3E"/>
    <w:rsid w:val="009136F0"/>
    <w:rsid w:val="009146C6"/>
    <w:rsid w:val="00923111"/>
    <w:rsid w:val="009233C3"/>
    <w:rsid w:val="00923EF5"/>
    <w:rsid w:val="009269BC"/>
    <w:rsid w:val="009274C6"/>
    <w:rsid w:val="00931C1F"/>
    <w:rsid w:val="00934B7D"/>
    <w:rsid w:val="0094186E"/>
    <w:rsid w:val="00945B71"/>
    <w:rsid w:val="009520B4"/>
    <w:rsid w:val="00954649"/>
    <w:rsid w:val="009557BE"/>
    <w:rsid w:val="00955C25"/>
    <w:rsid w:val="009573CD"/>
    <w:rsid w:val="00957BF9"/>
    <w:rsid w:val="00961CBD"/>
    <w:rsid w:val="009624F4"/>
    <w:rsid w:val="00963A5A"/>
    <w:rsid w:val="009655A4"/>
    <w:rsid w:val="00965F0A"/>
    <w:rsid w:val="00967CC9"/>
    <w:rsid w:val="009714BA"/>
    <w:rsid w:val="00974F3E"/>
    <w:rsid w:val="00975B3F"/>
    <w:rsid w:val="00977891"/>
    <w:rsid w:val="009849B8"/>
    <w:rsid w:val="00985257"/>
    <w:rsid w:val="00987DC7"/>
    <w:rsid w:val="009902D1"/>
    <w:rsid w:val="009946BB"/>
    <w:rsid w:val="009A0079"/>
    <w:rsid w:val="009A4F0D"/>
    <w:rsid w:val="009A523E"/>
    <w:rsid w:val="009A5414"/>
    <w:rsid w:val="009B0477"/>
    <w:rsid w:val="009B153A"/>
    <w:rsid w:val="009B5325"/>
    <w:rsid w:val="009C2083"/>
    <w:rsid w:val="009C2BF4"/>
    <w:rsid w:val="009C3632"/>
    <w:rsid w:val="009C4710"/>
    <w:rsid w:val="009C688F"/>
    <w:rsid w:val="009C69F2"/>
    <w:rsid w:val="009D55B7"/>
    <w:rsid w:val="009D7153"/>
    <w:rsid w:val="009D7834"/>
    <w:rsid w:val="009D7C53"/>
    <w:rsid w:val="009E50C9"/>
    <w:rsid w:val="009F1084"/>
    <w:rsid w:val="009F1BD4"/>
    <w:rsid w:val="009F2F0B"/>
    <w:rsid w:val="009F3FA6"/>
    <w:rsid w:val="009F63D2"/>
    <w:rsid w:val="009F6441"/>
    <w:rsid w:val="009F66EB"/>
    <w:rsid w:val="00A02EAC"/>
    <w:rsid w:val="00A03995"/>
    <w:rsid w:val="00A04C9B"/>
    <w:rsid w:val="00A068A6"/>
    <w:rsid w:val="00A1155B"/>
    <w:rsid w:val="00A12435"/>
    <w:rsid w:val="00A128AB"/>
    <w:rsid w:val="00A128DD"/>
    <w:rsid w:val="00A145C5"/>
    <w:rsid w:val="00A1558D"/>
    <w:rsid w:val="00A15F4D"/>
    <w:rsid w:val="00A22E54"/>
    <w:rsid w:val="00A24A1A"/>
    <w:rsid w:val="00A254FD"/>
    <w:rsid w:val="00A25B15"/>
    <w:rsid w:val="00A26DD1"/>
    <w:rsid w:val="00A273D4"/>
    <w:rsid w:val="00A32177"/>
    <w:rsid w:val="00A333B4"/>
    <w:rsid w:val="00A356CE"/>
    <w:rsid w:val="00A37FFB"/>
    <w:rsid w:val="00A40F4C"/>
    <w:rsid w:val="00A41008"/>
    <w:rsid w:val="00A4100E"/>
    <w:rsid w:val="00A41748"/>
    <w:rsid w:val="00A44A4F"/>
    <w:rsid w:val="00A46B18"/>
    <w:rsid w:val="00A61C1A"/>
    <w:rsid w:val="00A65D2F"/>
    <w:rsid w:val="00A6737F"/>
    <w:rsid w:val="00A67A4F"/>
    <w:rsid w:val="00A7021C"/>
    <w:rsid w:val="00A736B6"/>
    <w:rsid w:val="00A7584E"/>
    <w:rsid w:val="00A75A7B"/>
    <w:rsid w:val="00A764D6"/>
    <w:rsid w:val="00A765F9"/>
    <w:rsid w:val="00A81A61"/>
    <w:rsid w:val="00A85CA9"/>
    <w:rsid w:val="00A85E87"/>
    <w:rsid w:val="00A86669"/>
    <w:rsid w:val="00A86868"/>
    <w:rsid w:val="00A927BF"/>
    <w:rsid w:val="00A92F4E"/>
    <w:rsid w:val="00A93EC4"/>
    <w:rsid w:val="00A944C4"/>
    <w:rsid w:val="00A97395"/>
    <w:rsid w:val="00AA01AC"/>
    <w:rsid w:val="00AA0963"/>
    <w:rsid w:val="00AA1156"/>
    <w:rsid w:val="00AA1946"/>
    <w:rsid w:val="00AB0629"/>
    <w:rsid w:val="00AB2323"/>
    <w:rsid w:val="00AB2429"/>
    <w:rsid w:val="00AB2C13"/>
    <w:rsid w:val="00AB2F95"/>
    <w:rsid w:val="00AB457A"/>
    <w:rsid w:val="00AB46CD"/>
    <w:rsid w:val="00AB6CFF"/>
    <w:rsid w:val="00AC0315"/>
    <w:rsid w:val="00AC1B71"/>
    <w:rsid w:val="00AC280B"/>
    <w:rsid w:val="00AC4580"/>
    <w:rsid w:val="00AC73F8"/>
    <w:rsid w:val="00AC7EF7"/>
    <w:rsid w:val="00AD3D9A"/>
    <w:rsid w:val="00AD5276"/>
    <w:rsid w:val="00AD7840"/>
    <w:rsid w:val="00AE054C"/>
    <w:rsid w:val="00AE284B"/>
    <w:rsid w:val="00AE4E8A"/>
    <w:rsid w:val="00AE5477"/>
    <w:rsid w:val="00AE5CCE"/>
    <w:rsid w:val="00AE7A1F"/>
    <w:rsid w:val="00AF0BBF"/>
    <w:rsid w:val="00AF1D80"/>
    <w:rsid w:val="00AF3457"/>
    <w:rsid w:val="00AF363E"/>
    <w:rsid w:val="00AF4172"/>
    <w:rsid w:val="00B0722F"/>
    <w:rsid w:val="00B11BEF"/>
    <w:rsid w:val="00B14B98"/>
    <w:rsid w:val="00B159DF"/>
    <w:rsid w:val="00B15D91"/>
    <w:rsid w:val="00B23190"/>
    <w:rsid w:val="00B24CD2"/>
    <w:rsid w:val="00B2542D"/>
    <w:rsid w:val="00B27912"/>
    <w:rsid w:val="00B30377"/>
    <w:rsid w:val="00B31000"/>
    <w:rsid w:val="00B31599"/>
    <w:rsid w:val="00B33822"/>
    <w:rsid w:val="00B33F36"/>
    <w:rsid w:val="00B3760C"/>
    <w:rsid w:val="00B40243"/>
    <w:rsid w:val="00B4154D"/>
    <w:rsid w:val="00B4268D"/>
    <w:rsid w:val="00B43A02"/>
    <w:rsid w:val="00B43A18"/>
    <w:rsid w:val="00B45680"/>
    <w:rsid w:val="00B45F85"/>
    <w:rsid w:val="00B61F6E"/>
    <w:rsid w:val="00B6409A"/>
    <w:rsid w:val="00B64228"/>
    <w:rsid w:val="00B700E2"/>
    <w:rsid w:val="00B70183"/>
    <w:rsid w:val="00B73915"/>
    <w:rsid w:val="00B7479C"/>
    <w:rsid w:val="00B75F2C"/>
    <w:rsid w:val="00B7604E"/>
    <w:rsid w:val="00B804B5"/>
    <w:rsid w:val="00B80541"/>
    <w:rsid w:val="00B81764"/>
    <w:rsid w:val="00B82C18"/>
    <w:rsid w:val="00B82D6C"/>
    <w:rsid w:val="00B83D20"/>
    <w:rsid w:val="00B87BA1"/>
    <w:rsid w:val="00B91B93"/>
    <w:rsid w:val="00B92537"/>
    <w:rsid w:val="00BA0D66"/>
    <w:rsid w:val="00BA3A3C"/>
    <w:rsid w:val="00BA3E3B"/>
    <w:rsid w:val="00BA4D14"/>
    <w:rsid w:val="00BA5000"/>
    <w:rsid w:val="00BA563A"/>
    <w:rsid w:val="00BA679B"/>
    <w:rsid w:val="00BB0C0E"/>
    <w:rsid w:val="00BB4B97"/>
    <w:rsid w:val="00BB4F36"/>
    <w:rsid w:val="00BB7E4E"/>
    <w:rsid w:val="00BB7EC0"/>
    <w:rsid w:val="00BC1473"/>
    <w:rsid w:val="00BC44C8"/>
    <w:rsid w:val="00BC4A96"/>
    <w:rsid w:val="00BC4ABF"/>
    <w:rsid w:val="00BC6F18"/>
    <w:rsid w:val="00BD1819"/>
    <w:rsid w:val="00BD1DCE"/>
    <w:rsid w:val="00BD4409"/>
    <w:rsid w:val="00BD52F1"/>
    <w:rsid w:val="00BD7E92"/>
    <w:rsid w:val="00BE22ED"/>
    <w:rsid w:val="00BE3CD5"/>
    <w:rsid w:val="00BE4204"/>
    <w:rsid w:val="00BE5561"/>
    <w:rsid w:val="00BE7BF8"/>
    <w:rsid w:val="00BF0649"/>
    <w:rsid w:val="00BF0A2D"/>
    <w:rsid w:val="00BF1A65"/>
    <w:rsid w:val="00BF2C62"/>
    <w:rsid w:val="00BF48B3"/>
    <w:rsid w:val="00BF647E"/>
    <w:rsid w:val="00BF7812"/>
    <w:rsid w:val="00C01873"/>
    <w:rsid w:val="00C01D73"/>
    <w:rsid w:val="00C02995"/>
    <w:rsid w:val="00C03E35"/>
    <w:rsid w:val="00C067B7"/>
    <w:rsid w:val="00C07705"/>
    <w:rsid w:val="00C07FD0"/>
    <w:rsid w:val="00C15564"/>
    <w:rsid w:val="00C206C3"/>
    <w:rsid w:val="00C23B90"/>
    <w:rsid w:val="00C24705"/>
    <w:rsid w:val="00C2483F"/>
    <w:rsid w:val="00C30AD4"/>
    <w:rsid w:val="00C350B6"/>
    <w:rsid w:val="00C403A8"/>
    <w:rsid w:val="00C40CEB"/>
    <w:rsid w:val="00C414AA"/>
    <w:rsid w:val="00C4734B"/>
    <w:rsid w:val="00C53EC9"/>
    <w:rsid w:val="00C63357"/>
    <w:rsid w:val="00C66718"/>
    <w:rsid w:val="00C66D46"/>
    <w:rsid w:val="00C74AF2"/>
    <w:rsid w:val="00C768FE"/>
    <w:rsid w:val="00C76E5A"/>
    <w:rsid w:val="00C817A9"/>
    <w:rsid w:val="00C82380"/>
    <w:rsid w:val="00C8315D"/>
    <w:rsid w:val="00C86E0B"/>
    <w:rsid w:val="00C90312"/>
    <w:rsid w:val="00C903B8"/>
    <w:rsid w:val="00C90500"/>
    <w:rsid w:val="00C90731"/>
    <w:rsid w:val="00C962C3"/>
    <w:rsid w:val="00C96CF9"/>
    <w:rsid w:val="00C9772B"/>
    <w:rsid w:val="00CA1851"/>
    <w:rsid w:val="00CA1F30"/>
    <w:rsid w:val="00CA77C5"/>
    <w:rsid w:val="00CB002F"/>
    <w:rsid w:val="00CB55F0"/>
    <w:rsid w:val="00CB5863"/>
    <w:rsid w:val="00CC32F8"/>
    <w:rsid w:val="00CD2694"/>
    <w:rsid w:val="00CD2D68"/>
    <w:rsid w:val="00CD3D6E"/>
    <w:rsid w:val="00CD3F86"/>
    <w:rsid w:val="00CD40F3"/>
    <w:rsid w:val="00CD4F68"/>
    <w:rsid w:val="00CD5963"/>
    <w:rsid w:val="00CD61D0"/>
    <w:rsid w:val="00CF0673"/>
    <w:rsid w:val="00CF0964"/>
    <w:rsid w:val="00CF124A"/>
    <w:rsid w:val="00CF1E45"/>
    <w:rsid w:val="00CF7F3F"/>
    <w:rsid w:val="00D00191"/>
    <w:rsid w:val="00D0613F"/>
    <w:rsid w:val="00D07C2B"/>
    <w:rsid w:val="00D1727E"/>
    <w:rsid w:val="00D2427A"/>
    <w:rsid w:val="00D24368"/>
    <w:rsid w:val="00D26C21"/>
    <w:rsid w:val="00D27C61"/>
    <w:rsid w:val="00D3044F"/>
    <w:rsid w:val="00D32FAA"/>
    <w:rsid w:val="00D33989"/>
    <w:rsid w:val="00D3653A"/>
    <w:rsid w:val="00D3690B"/>
    <w:rsid w:val="00D42001"/>
    <w:rsid w:val="00D421E4"/>
    <w:rsid w:val="00D427B2"/>
    <w:rsid w:val="00D514DD"/>
    <w:rsid w:val="00D51E06"/>
    <w:rsid w:val="00D53E0B"/>
    <w:rsid w:val="00D54DFF"/>
    <w:rsid w:val="00D61655"/>
    <w:rsid w:val="00D617FE"/>
    <w:rsid w:val="00D61AF4"/>
    <w:rsid w:val="00D74E14"/>
    <w:rsid w:val="00D75B40"/>
    <w:rsid w:val="00D77F23"/>
    <w:rsid w:val="00D814C2"/>
    <w:rsid w:val="00D87DAF"/>
    <w:rsid w:val="00D92E1E"/>
    <w:rsid w:val="00DA2F6E"/>
    <w:rsid w:val="00DA6841"/>
    <w:rsid w:val="00DA75DE"/>
    <w:rsid w:val="00DB1C48"/>
    <w:rsid w:val="00DB5251"/>
    <w:rsid w:val="00DB6A5E"/>
    <w:rsid w:val="00DC1977"/>
    <w:rsid w:val="00DC48E1"/>
    <w:rsid w:val="00DC4F04"/>
    <w:rsid w:val="00DC746A"/>
    <w:rsid w:val="00DD0A8A"/>
    <w:rsid w:val="00DD4779"/>
    <w:rsid w:val="00DD4D59"/>
    <w:rsid w:val="00DD4F38"/>
    <w:rsid w:val="00DD5283"/>
    <w:rsid w:val="00DE0F47"/>
    <w:rsid w:val="00DE6469"/>
    <w:rsid w:val="00DF2412"/>
    <w:rsid w:val="00DF4DA4"/>
    <w:rsid w:val="00DF66E1"/>
    <w:rsid w:val="00E140E6"/>
    <w:rsid w:val="00E16311"/>
    <w:rsid w:val="00E21491"/>
    <w:rsid w:val="00E22821"/>
    <w:rsid w:val="00E23855"/>
    <w:rsid w:val="00E24037"/>
    <w:rsid w:val="00E2634B"/>
    <w:rsid w:val="00E26ADF"/>
    <w:rsid w:val="00E314B6"/>
    <w:rsid w:val="00E32085"/>
    <w:rsid w:val="00E3498E"/>
    <w:rsid w:val="00E3699E"/>
    <w:rsid w:val="00E36D33"/>
    <w:rsid w:val="00E4199C"/>
    <w:rsid w:val="00E41DA2"/>
    <w:rsid w:val="00E45347"/>
    <w:rsid w:val="00E46C63"/>
    <w:rsid w:val="00E47B26"/>
    <w:rsid w:val="00E50D8B"/>
    <w:rsid w:val="00E521E9"/>
    <w:rsid w:val="00E535FA"/>
    <w:rsid w:val="00E5397A"/>
    <w:rsid w:val="00E53C06"/>
    <w:rsid w:val="00E71520"/>
    <w:rsid w:val="00E730B7"/>
    <w:rsid w:val="00E736F8"/>
    <w:rsid w:val="00E73E75"/>
    <w:rsid w:val="00E73F4C"/>
    <w:rsid w:val="00E74809"/>
    <w:rsid w:val="00E77A09"/>
    <w:rsid w:val="00E77BE5"/>
    <w:rsid w:val="00E82901"/>
    <w:rsid w:val="00E83A65"/>
    <w:rsid w:val="00E868F1"/>
    <w:rsid w:val="00E91F7D"/>
    <w:rsid w:val="00E92BBF"/>
    <w:rsid w:val="00E97CA7"/>
    <w:rsid w:val="00EA630B"/>
    <w:rsid w:val="00EB0EDB"/>
    <w:rsid w:val="00EC2013"/>
    <w:rsid w:val="00EC40AD"/>
    <w:rsid w:val="00EC4BEA"/>
    <w:rsid w:val="00EC619A"/>
    <w:rsid w:val="00EC6E41"/>
    <w:rsid w:val="00ED213A"/>
    <w:rsid w:val="00ED4EA5"/>
    <w:rsid w:val="00ED6512"/>
    <w:rsid w:val="00ED7B66"/>
    <w:rsid w:val="00EE2F83"/>
    <w:rsid w:val="00EF2CE0"/>
    <w:rsid w:val="00EF407A"/>
    <w:rsid w:val="00EF46A7"/>
    <w:rsid w:val="00EF4BAB"/>
    <w:rsid w:val="00EF52D0"/>
    <w:rsid w:val="00EF75D2"/>
    <w:rsid w:val="00EF7901"/>
    <w:rsid w:val="00EF7B0E"/>
    <w:rsid w:val="00F0080E"/>
    <w:rsid w:val="00F00923"/>
    <w:rsid w:val="00F0094B"/>
    <w:rsid w:val="00F02C17"/>
    <w:rsid w:val="00F03F03"/>
    <w:rsid w:val="00F04E34"/>
    <w:rsid w:val="00F07742"/>
    <w:rsid w:val="00F131CE"/>
    <w:rsid w:val="00F1342B"/>
    <w:rsid w:val="00F1479B"/>
    <w:rsid w:val="00F15461"/>
    <w:rsid w:val="00F16D1C"/>
    <w:rsid w:val="00F16F12"/>
    <w:rsid w:val="00F171EB"/>
    <w:rsid w:val="00F172D8"/>
    <w:rsid w:val="00F222D4"/>
    <w:rsid w:val="00F225E6"/>
    <w:rsid w:val="00F2347E"/>
    <w:rsid w:val="00F25C24"/>
    <w:rsid w:val="00F26E58"/>
    <w:rsid w:val="00F363D6"/>
    <w:rsid w:val="00F37268"/>
    <w:rsid w:val="00F37D61"/>
    <w:rsid w:val="00F41B04"/>
    <w:rsid w:val="00F46CDC"/>
    <w:rsid w:val="00F57D42"/>
    <w:rsid w:val="00F57E37"/>
    <w:rsid w:val="00F61661"/>
    <w:rsid w:val="00F6264E"/>
    <w:rsid w:val="00F64EEB"/>
    <w:rsid w:val="00F71BA0"/>
    <w:rsid w:val="00F73BF4"/>
    <w:rsid w:val="00F74EDA"/>
    <w:rsid w:val="00F75BB8"/>
    <w:rsid w:val="00F76039"/>
    <w:rsid w:val="00F801A3"/>
    <w:rsid w:val="00F80933"/>
    <w:rsid w:val="00F811C9"/>
    <w:rsid w:val="00F811D3"/>
    <w:rsid w:val="00F820BF"/>
    <w:rsid w:val="00F841DF"/>
    <w:rsid w:val="00F859C9"/>
    <w:rsid w:val="00F861D2"/>
    <w:rsid w:val="00F90B49"/>
    <w:rsid w:val="00F90FCD"/>
    <w:rsid w:val="00F94F03"/>
    <w:rsid w:val="00F9527B"/>
    <w:rsid w:val="00F97AB7"/>
    <w:rsid w:val="00FA138D"/>
    <w:rsid w:val="00FA1DE4"/>
    <w:rsid w:val="00FA2DE2"/>
    <w:rsid w:val="00FA52DA"/>
    <w:rsid w:val="00FB0572"/>
    <w:rsid w:val="00FB0885"/>
    <w:rsid w:val="00FB1FED"/>
    <w:rsid w:val="00FB33BC"/>
    <w:rsid w:val="00FB4527"/>
    <w:rsid w:val="00FC1C42"/>
    <w:rsid w:val="00FC3779"/>
    <w:rsid w:val="00FC63AE"/>
    <w:rsid w:val="00FD01D7"/>
    <w:rsid w:val="00FD02D7"/>
    <w:rsid w:val="00FD606F"/>
    <w:rsid w:val="00FD618A"/>
    <w:rsid w:val="00FD6A7C"/>
    <w:rsid w:val="00FD77AE"/>
    <w:rsid w:val="00FE0161"/>
    <w:rsid w:val="00FE1C32"/>
    <w:rsid w:val="00FE247C"/>
    <w:rsid w:val="00FE3270"/>
    <w:rsid w:val="00FE42A3"/>
    <w:rsid w:val="00FE4381"/>
    <w:rsid w:val="00FE4624"/>
    <w:rsid w:val="00FF0184"/>
    <w:rsid w:val="00FF0A6E"/>
    <w:rsid w:val="00FF0C88"/>
    <w:rsid w:val="00FF4C28"/>
    <w:rsid w:val="00FF5372"/>
    <w:rsid w:val="02074E0D"/>
    <w:rsid w:val="021FF226"/>
    <w:rsid w:val="026C7209"/>
    <w:rsid w:val="0411C5B8"/>
    <w:rsid w:val="069DA3BC"/>
    <w:rsid w:val="07B387C7"/>
    <w:rsid w:val="0826A5A2"/>
    <w:rsid w:val="084E5F56"/>
    <w:rsid w:val="08DEDDC6"/>
    <w:rsid w:val="09D166BC"/>
    <w:rsid w:val="0A6F31D6"/>
    <w:rsid w:val="0B0154F4"/>
    <w:rsid w:val="0B2CE8E5"/>
    <w:rsid w:val="0B365BA3"/>
    <w:rsid w:val="0E494C17"/>
    <w:rsid w:val="0F851E75"/>
    <w:rsid w:val="110E67ED"/>
    <w:rsid w:val="11CB6C8C"/>
    <w:rsid w:val="124C6BC4"/>
    <w:rsid w:val="12901E62"/>
    <w:rsid w:val="1365233B"/>
    <w:rsid w:val="1387EE6E"/>
    <w:rsid w:val="13EFF64B"/>
    <w:rsid w:val="146CEA93"/>
    <w:rsid w:val="14B90678"/>
    <w:rsid w:val="15C3F0BF"/>
    <w:rsid w:val="174AD02D"/>
    <w:rsid w:val="1808FE06"/>
    <w:rsid w:val="183FC122"/>
    <w:rsid w:val="18B23164"/>
    <w:rsid w:val="1AB5D6A8"/>
    <w:rsid w:val="1B1A22E3"/>
    <w:rsid w:val="1B2941CB"/>
    <w:rsid w:val="1B592FBA"/>
    <w:rsid w:val="1BAD570E"/>
    <w:rsid w:val="1C730E2D"/>
    <w:rsid w:val="1C75E11A"/>
    <w:rsid w:val="1D7F309E"/>
    <w:rsid w:val="1F4D4877"/>
    <w:rsid w:val="1FC23738"/>
    <w:rsid w:val="20F0C35F"/>
    <w:rsid w:val="2178C3A6"/>
    <w:rsid w:val="21A48DC9"/>
    <w:rsid w:val="222B87FE"/>
    <w:rsid w:val="22A9FDF3"/>
    <w:rsid w:val="22E32F4C"/>
    <w:rsid w:val="2361C721"/>
    <w:rsid w:val="239C5449"/>
    <w:rsid w:val="2502DE65"/>
    <w:rsid w:val="258D9F6D"/>
    <w:rsid w:val="25F09730"/>
    <w:rsid w:val="26F7E605"/>
    <w:rsid w:val="2886B2DE"/>
    <w:rsid w:val="28EF604E"/>
    <w:rsid w:val="29AB1E08"/>
    <w:rsid w:val="29AD932B"/>
    <w:rsid w:val="2B5C9665"/>
    <w:rsid w:val="2BDD3692"/>
    <w:rsid w:val="2D09AA26"/>
    <w:rsid w:val="2D146B43"/>
    <w:rsid w:val="2D99ACD7"/>
    <w:rsid w:val="2DBEDD13"/>
    <w:rsid w:val="2E1D16D3"/>
    <w:rsid w:val="2EA2A510"/>
    <w:rsid w:val="2F34E10E"/>
    <w:rsid w:val="335EECDF"/>
    <w:rsid w:val="3367EFAF"/>
    <w:rsid w:val="33B90685"/>
    <w:rsid w:val="347BF1E1"/>
    <w:rsid w:val="356ECC60"/>
    <w:rsid w:val="367AB29B"/>
    <w:rsid w:val="36B0E4F9"/>
    <w:rsid w:val="39769143"/>
    <w:rsid w:val="3B78E87E"/>
    <w:rsid w:val="3C6AD188"/>
    <w:rsid w:val="3CB967D9"/>
    <w:rsid w:val="3D39068C"/>
    <w:rsid w:val="3DA287FA"/>
    <w:rsid w:val="3F15DFBB"/>
    <w:rsid w:val="40588587"/>
    <w:rsid w:val="4063CB60"/>
    <w:rsid w:val="40E01917"/>
    <w:rsid w:val="41110738"/>
    <w:rsid w:val="42258627"/>
    <w:rsid w:val="42437F04"/>
    <w:rsid w:val="43042D03"/>
    <w:rsid w:val="43A42720"/>
    <w:rsid w:val="43DDED8F"/>
    <w:rsid w:val="440077C4"/>
    <w:rsid w:val="446930A4"/>
    <w:rsid w:val="4573D18D"/>
    <w:rsid w:val="46AF9C54"/>
    <w:rsid w:val="46DD4503"/>
    <w:rsid w:val="47B07710"/>
    <w:rsid w:val="480A8E62"/>
    <w:rsid w:val="4BD91F7E"/>
    <w:rsid w:val="50837D33"/>
    <w:rsid w:val="51DB1710"/>
    <w:rsid w:val="52D463EF"/>
    <w:rsid w:val="53270300"/>
    <w:rsid w:val="534A9EF6"/>
    <w:rsid w:val="53B7015C"/>
    <w:rsid w:val="549DA05F"/>
    <w:rsid w:val="54FA02A7"/>
    <w:rsid w:val="552AAA52"/>
    <w:rsid w:val="5531D302"/>
    <w:rsid w:val="5577D2F3"/>
    <w:rsid w:val="55D97343"/>
    <w:rsid w:val="55E7D9F4"/>
    <w:rsid w:val="57CA90CD"/>
    <w:rsid w:val="582A9927"/>
    <w:rsid w:val="589DCC23"/>
    <w:rsid w:val="5A68D345"/>
    <w:rsid w:val="5B09EE20"/>
    <w:rsid w:val="5BDB19C7"/>
    <w:rsid w:val="5C6CF30A"/>
    <w:rsid w:val="5CC85341"/>
    <w:rsid w:val="5DC70401"/>
    <w:rsid w:val="5E77B382"/>
    <w:rsid w:val="5E908AFB"/>
    <w:rsid w:val="5F01273C"/>
    <w:rsid w:val="605AB423"/>
    <w:rsid w:val="6086ED7D"/>
    <w:rsid w:val="613F9A54"/>
    <w:rsid w:val="6247CEE1"/>
    <w:rsid w:val="62889413"/>
    <w:rsid w:val="63EC6563"/>
    <w:rsid w:val="64B44690"/>
    <w:rsid w:val="65CEF673"/>
    <w:rsid w:val="663194AC"/>
    <w:rsid w:val="6639168B"/>
    <w:rsid w:val="66D71FB8"/>
    <w:rsid w:val="6767287D"/>
    <w:rsid w:val="676EE00D"/>
    <w:rsid w:val="686BB4B4"/>
    <w:rsid w:val="68FFB412"/>
    <w:rsid w:val="694DB0A1"/>
    <w:rsid w:val="6AAF127F"/>
    <w:rsid w:val="6FC396D4"/>
    <w:rsid w:val="70B07A85"/>
    <w:rsid w:val="70B1D668"/>
    <w:rsid w:val="722253E3"/>
    <w:rsid w:val="7319CB6D"/>
    <w:rsid w:val="734D468F"/>
    <w:rsid w:val="73740788"/>
    <w:rsid w:val="741CD662"/>
    <w:rsid w:val="752D5AE2"/>
    <w:rsid w:val="75D01649"/>
    <w:rsid w:val="75F280D2"/>
    <w:rsid w:val="75F34560"/>
    <w:rsid w:val="78BE715E"/>
    <w:rsid w:val="798DA2EC"/>
    <w:rsid w:val="7A2A65DC"/>
    <w:rsid w:val="7B4EFD79"/>
    <w:rsid w:val="7B6B6355"/>
    <w:rsid w:val="7C2AA4CA"/>
    <w:rsid w:val="7CE63655"/>
    <w:rsid w:val="7D18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6.xml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hyperlink" Target="https://learn.microsoft.com/en-us/previous-versions/windows/desktop/ldap/lightweight-directory-access-protocol-ldap-api" TargetMode="External"/><Relationship Id="rId37" Type="http://schemas.openxmlformats.org/officeDocument/2006/relationships/header" Target="header4.xml"/><Relationship Id="rId40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learn.microsoft.com/en-us/windows/win32/winrm/portal" TargetMode="External"/><Relationship Id="rId38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F7B21-91C1-4154-B64A-341607434E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2DC3-8302-4FE8-8685-0E0E7A07D574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caf29c9d-b463-4ebe-a844-179547ac768e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15</Pages>
  <Words>956</Words>
  <Characters>7744</Characters>
  <Application>Microsoft Office Word</Application>
  <DocSecurity>0</DocSecurity>
  <Lines>64</Lines>
  <Paragraphs>17</Paragraphs>
  <ScaleCrop>false</ScaleCrop>
  <Manager/>
  <Company/>
  <LinksUpToDate>false</LinksUpToDate>
  <CharactersWithSpaces>8683</CharactersWithSpaces>
  <SharedDoc>false</SharedDoc>
  <HLinks>
    <vt:vector size="180" baseType="variant">
      <vt:variant>
        <vt:i4>2031701</vt:i4>
      </vt:variant>
      <vt:variant>
        <vt:i4>231</vt:i4>
      </vt:variant>
      <vt:variant>
        <vt:i4>0</vt:i4>
      </vt:variant>
      <vt:variant>
        <vt:i4>5</vt:i4>
      </vt:variant>
      <vt:variant>
        <vt:lpwstr>https://learn.microsoft.com/en-us/windows/win32/winrm/portal</vt:lpwstr>
      </vt:variant>
      <vt:variant>
        <vt:lpwstr/>
      </vt:variant>
      <vt:variant>
        <vt:i4>5832775</vt:i4>
      </vt:variant>
      <vt:variant>
        <vt:i4>228</vt:i4>
      </vt:variant>
      <vt:variant>
        <vt:i4>0</vt:i4>
      </vt:variant>
      <vt:variant>
        <vt:i4>5</vt:i4>
      </vt:variant>
      <vt:variant>
        <vt:lpwstr>https://docs.paloaltonetworks.com/pan-os/11-1/pan-os-admin/authentication/authentication-types/local-authentication</vt:lpwstr>
      </vt:variant>
      <vt:variant>
        <vt:lpwstr>idc86d9e87-4834-4586-ac9e-892450eeea54</vt:lpwstr>
      </vt:variant>
      <vt:variant>
        <vt:i4>2621497</vt:i4>
      </vt:variant>
      <vt:variant>
        <vt:i4>225</vt:i4>
      </vt:variant>
      <vt:variant>
        <vt:i4>0</vt:i4>
      </vt:variant>
      <vt:variant>
        <vt:i4>5</vt:i4>
      </vt:variant>
      <vt:variant>
        <vt:lpwstr>https://learn.microsoft.com/en-us/previous-versions/windows/desktop/ldap/lightweight-directory-access-protocol-ldap-api</vt:lpwstr>
      </vt:variant>
      <vt:variant>
        <vt:lpwstr/>
      </vt:variant>
      <vt:variant>
        <vt:i4>1835062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_Toc192426703</vt:lpwstr>
      </vt:variant>
      <vt:variant>
        <vt:i4>1835062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_Toc192426702</vt:lpwstr>
      </vt:variant>
      <vt:variant>
        <vt:i4>1835062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_Toc192426701</vt:lpwstr>
      </vt:variant>
      <vt:variant>
        <vt:i4>1835062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_Toc192426700</vt:lpwstr>
      </vt:variant>
      <vt:variant>
        <vt:i4>1376311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_Toc192426699</vt:lpwstr>
      </vt:variant>
      <vt:variant>
        <vt:i4>1376311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_Toc192426698</vt:lpwstr>
      </vt:variant>
      <vt:variant>
        <vt:i4>1376311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_Toc192426697</vt:lpwstr>
      </vt:variant>
      <vt:variant>
        <vt:i4>1376311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_Toc192426696</vt:lpwstr>
      </vt:variant>
      <vt:variant>
        <vt:i4>1376311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_Toc192426695</vt:lpwstr>
      </vt:variant>
      <vt:variant>
        <vt:i4>1376311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_Toc192426694</vt:lpwstr>
      </vt:variant>
      <vt:variant>
        <vt:i4>1376311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_Toc192426693</vt:lpwstr>
      </vt:variant>
      <vt:variant>
        <vt:i4>1376311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_Toc192426692</vt:lpwstr>
      </vt:variant>
      <vt:variant>
        <vt:i4>1376311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_Toc192426691</vt:lpwstr>
      </vt:variant>
      <vt:variant>
        <vt:i4>1376311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_Toc192426690</vt:lpwstr>
      </vt:variant>
      <vt:variant>
        <vt:i4>1310775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_Toc192426689</vt:lpwstr>
      </vt:variant>
      <vt:variant>
        <vt:i4>1310775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_Toc192426688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_Toc192426725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_Toc192426724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_Toc192426723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_Toc192426722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_Toc192426721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_Toc192426720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_Toc192426719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_Toc192426718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_Toc192426717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_Toc192426716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_Toc192426715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2026-02-03T07:50:00Z</dcterms:created>
  <dcterms:modified xsi:type="dcterms:W3CDTF">2026-02-03T07:50:00Z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