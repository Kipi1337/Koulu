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0FF" w14:textId="2D245677" w:rsidR="00616A56" w:rsidRPr="00F401FE" w:rsidRDefault="005713A7" w:rsidP="00606E2F">
      <w:pPr>
        <w:pStyle w:val="Otsikko"/>
      </w:pPr>
      <w:r>
        <w:t xml:space="preserve">Labra </w:t>
      </w:r>
      <w:r w:rsidR="213BFADB">
        <w:t>5</w:t>
      </w:r>
    </w:p>
    <w:p w14:paraId="046298FF" w14:textId="2FC34849" w:rsidR="001E78E3" w:rsidRDefault="213BFADB" w:rsidP="7D8F2C13">
      <w:pPr>
        <w:pStyle w:val="Kansilehtialanimi"/>
        <w:rPr>
          <w:rFonts w:eastAsia="Calibri" w:cs="Calibri"/>
          <w:bCs/>
        </w:rPr>
      </w:pPr>
      <w:r w:rsidRPr="7D8F2C13">
        <w:rPr>
          <w:rFonts w:eastAsia="Calibri" w:cs="Calibri"/>
          <w:bCs/>
        </w:rPr>
        <w:t>Ryhmä 14</w:t>
      </w:r>
    </w:p>
    <w:p w14:paraId="53D42FAA" w14:textId="10BF1F98" w:rsidR="001E78E3" w:rsidRDefault="213BFADB" w:rsidP="7D8F2C13">
      <w:pPr>
        <w:pStyle w:val="Kansilehtitekij1"/>
        <w:spacing w:line="276" w:lineRule="auto"/>
        <w:rPr>
          <w:rFonts w:eastAsia="Calibri" w:cs="Calibri"/>
          <w:color w:val="000000" w:themeColor="text1"/>
        </w:rPr>
      </w:pPr>
      <w:r w:rsidRPr="7D8F2C13">
        <w:rPr>
          <w:rFonts w:eastAsia="Calibri" w:cs="Calibri"/>
          <w:color w:val="000000" w:themeColor="text1"/>
        </w:rPr>
        <w:t>Helminen Mikko</w:t>
      </w:r>
    </w:p>
    <w:p w14:paraId="2C7E618A" w14:textId="56DD192C" w:rsidR="001E78E3" w:rsidRDefault="213BFADB" w:rsidP="7D8F2C1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D8F2C13">
        <w:rPr>
          <w:rFonts w:eastAsia="Calibri" w:cs="Calibri"/>
          <w:bCs w:val="0"/>
          <w:color w:val="000000" w:themeColor="text1"/>
        </w:rPr>
        <w:t>Hyyrynen Eetu</w:t>
      </w:r>
    </w:p>
    <w:p w14:paraId="1CD33627" w14:textId="48EB19B0" w:rsidR="001E78E3" w:rsidRDefault="213BFADB" w:rsidP="7D8F2C1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D8F2C13">
        <w:rPr>
          <w:rFonts w:eastAsia="Calibri" w:cs="Calibri"/>
          <w:bCs w:val="0"/>
          <w:color w:val="000000" w:themeColor="text1"/>
        </w:rPr>
        <w:t>Kallio Niko</w:t>
      </w:r>
    </w:p>
    <w:p w14:paraId="3EF4186A" w14:textId="2624C160" w:rsidR="001E78E3" w:rsidRDefault="213BFADB" w:rsidP="7D8F2C1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D8F2C13">
        <w:rPr>
          <w:rFonts w:eastAsia="Calibri" w:cs="Calibri"/>
          <w:bCs w:val="0"/>
          <w:color w:val="000000" w:themeColor="text1"/>
        </w:rPr>
        <w:t>Leppänen Juuso</w:t>
      </w:r>
    </w:p>
    <w:p w14:paraId="33498BAF" w14:textId="34CB8C8C" w:rsidR="001E78E3" w:rsidRDefault="213BFADB" w:rsidP="7D8F2C1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D8F2C13">
        <w:rPr>
          <w:rFonts w:eastAsia="Calibri" w:cs="Calibri"/>
          <w:bCs w:val="0"/>
          <w:color w:val="000000" w:themeColor="text1"/>
        </w:rPr>
        <w:t>Martin Mikko</w:t>
      </w:r>
    </w:p>
    <w:p w14:paraId="28C4094B" w14:textId="79B0028E" w:rsidR="001E78E3" w:rsidRDefault="001E78E3" w:rsidP="7D8F2C13">
      <w:pPr>
        <w:spacing w:before="60" w:after="60" w:line="240" w:lineRule="auto"/>
        <w:rPr>
          <w:rFonts w:eastAsia="Calibri" w:cs="Calibri"/>
          <w:sz w:val="28"/>
          <w:szCs w:val="28"/>
        </w:rPr>
      </w:pPr>
    </w:p>
    <w:p w14:paraId="69145490" w14:textId="017F08C6" w:rsidR="001E78E3" w:rsidRDefault="001E78E3" w:rsidP="7D8F2C13">
      <w:pPr>
        <w:spacing w:before="60" w:after="60" w:line="240" w:lineRule="auto"/>
        <w:rPr>
          <w:rFonts w:eastAsia="Calibri" w:cs="Calibri"/>
          <w:sz w:val="28"/>
          <w:szCs w:val="28"/>
        </w:rPr>
      </w:pPr>
    </w:p>
    <w:p w14:paraId="20542F45" w14:textId="52F4303D" w:rsidR="001E78E3" w:rsidRDefault="001E78E3" w:rsidP="7D8F2C13">
      <w:pPr>
        <w:spacing w:before="60" w:after="60" w:line="240" w:lineRule="auto"/>
        <w:rPr>
          <w:rFonts w:eastAsia="Calibri" w:cs="Calibri"/>
          <w:sz w:val="28"/>
          <w:szCs w:val="28"/>
        </w:rPr>
      </w:pPr>
    </w:p>
    <w:p w14:paraId="0E9BAEC5" w14:textId="563351B1" w:rsidR="001E78E3" w:rsidRDefault="213BFADB" w:rsidP="7D8F2C13">
      <w:pPr>
        <w:pStyle w:val="KansilehtiOpintotiedot"/>
        <w:rPr>
          <w:rFonts w:eastAsia="Calibri" w:cs="Calibri"/>
          <w:bCs w:val="0"/>
          <w:color w:val="000000" w:themeColor="text1"/>
        </w:rPr>
      </w:pPr>
      <w:r w:rsidRPr="7D8F2C13">
        <w:rPr>
          <w:rFonts w:eastAsia="Calibri" w:cs="Calibri"/>
          <w:bCs w:val="0"/>
          <w:color w:val="000000" w:themeColor="text1"/>
        </w:rPr>
        <w:t>Opiskelutehtävä</w:t>
      </w:r>
      <w:r w:rsidR="001E78E3">
        <w:br/>
      </w:r>
      <w:r w:rsidRPr="3DBD5C2D">
        <w:rPr>
          <w:rFonts w:eastAsia="Calibri" w:cs="Calibri"/>
          <w:color w:val="000000" w:themeColor="text1"/>
        </w:rPr>
        <w:t>3</w:t>
      </w:r>
      <w:r w:rsidR="70AAF9AF" w:rsidRPr="3DBD5C2D">
        <w:rPr>
          <w:rFonts w:eastAsia="Calibri" w:cs="Calibri"/>
          <w:color w:val="000000" w:themeColor="text1"/>
        </w:rPr>
        <w:t>1</w:t>
      </w:r>
      <w:r w:rsidRPr="7D8F2C13">
        <w:rPr>
          <w:rFonts w:eastAsia="Calibri" w:cs="Calibri"/>
          <w:bCs w:val="0"/>
          <w:color w:val="000000" w:themeColor="text1"/>
        </w:rPr>
        <w:t>.3.2025</w:t>
      </w:r>
    </w:p>
    <w:p w14:paraId="3514B31E" w14:textId="3D90ACDF" w:rsidR="001E78E3" w:rsidRDefault="213BFADB" w:rsidP="7D8F2C13">
      <w:pPr>
        <w:pStyle w:val="KansilehtiOpintotiedot"/>
        <w:rPr>
          <w:rFonts w:eastAsia="Calibri" w:cs="Calibri"/>
          <w:bCs w:val="0"/>
          <w:color w:val="000000" w:themeColor="text1"/>
        </w:rPr>
      </w:pPr>
      <w:r w:rsidRPr="7D8F2C13">
        <w:rPr>
          <w:rFonts w:eastAsia="Calibri" w:cs="Calibri"/>
          <w:bCs w:val="0"/>
          <w:color w:val="000000" w:themeColor="text1"/>
        </w:rPr>
        <w:t>TTC6010-3008, Jarmo Viinikanoja</w:t>
      </w:r>
    </w:p>
    <w:p w14:paraId="0A37501D" w14:textId="7D21C91F" w:rsidR="001E78E3" w:rsidRDefault="213BFADB" w:rsidP="7D8F2C13">
      <w:pPr>
        <w:pStyle w:val="KansilehtiOpintotiedot"/>
        <w:rPr>
          <w:rFonts w:eastAsia="Calibri" w:cs="Calibri"/>
          <w:bCs w:val="0"/>
          <w:color w:val="000000" w:themeColor="text1"/>
        </w:rPr>
        <w:sectPr w:rsidR="001E78E3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  <w:r w:rsidRPr="7D8F2C13">
        <w:rPr>
          <w:rFonts w:eastAsia="Calibri" w:cs="Calibri"/>
          <w:bCs w:val="0"/>
          <w:color w:val="000000" w:themeColor="text1"/>
        </w:rPr>
        <w:t>Tieto- ja viestintätekniikan tutkinto-ohjelma (AMK)</w:t>
      </w:r>
    </w:p>
    <w:p w14:paraId="74E542C2" w14:textId="77777777" w:rsidR="00115876" w:rsidRDefault="005B1701" w:rsidP="00FF4C28">
      <w:pPr>
        <w:pStyle w:val="Sisllysluettelootsikko"/>
      </w:pPr>
      <w:r>
        <w:lastRenderedPageBreak/>
        <w:t>Sisä</w:t>
      </w:r>
      <w:r w:rsidR="004666C1">
        <w:t>ltö</w:t>
      </w:r>
    </w:p>
    <w:p w14:paraId="146F7166" w14:textId="4B788F8F" w:rsidR="002C5DBE" w:rsidRDefault="00F131C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>
        <w:instrText>TOC \o "1-3" \z \u \h</w:instrText>
      </w:r>
      <w:r>
        <w:fldChar w:fldCharType="separate"/>
      </w:r>
      <w:hyperlink w:anchor="_Toc194345256" w:history="1">
        <w:r w:rsidR="002C5DBE" w:rsidRPr="002D6EC6">
          <w:rPr>
            <w:rStyle w:val="Hyperlinkki"/>
            <w:lang w:val="fi-FI"/>
          </w:rPr>
          <w:t>1</w:t>
        </w:r>
        <w:r w:rsidR="002C5DBE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2C5DBE" w:rsidRPr="002D6EC6">
          <w:rPr>
            <w:rStyle w:val="Hyperlinkki"/>
          </w:rPr>
          <w:t>Johdanto</w:t>
        </w:r>
        <w:r w:rsidR="002C5DBE">
          <w:rPr>
            <w:webHidden/>
          </w:rPr>
          <w:tab/>
        </w:r>
        <w:r w:rsidR="002C5DBE">
          <w:rPr>
            <w:webHidden/>
          </w:rPr>
          <w:fldChar w:fldCharType="begin"/>
        </w:r>
        <w:r w:rsidR="002C5DBE">
          <w:rPr>
            <w:webHidden/>
          </w:rPr>
          <w:instrText xml:space="preserve"> PAGEREF _Toc194345256 \h </w:instrText>
        </w:r>
        <w:r w:rsidR="002C5DBE">
          <w:rPr>
            <w:webHidden/>
          </w:rPr>
        </w:r>
        <w:r w:rsidR="002C5DBE">
          <w:rPr>
            <w:webHidden/>
          </w:rPr>
          <w:fldChar w:fldCharType="separate"/>
        </w:r>
        <w:r w:rsidR="002C5DBE">
          <w:rPr>
            <w:webHidden/>
          </w:rPr>
          <w:t>2</w:t>
        </w:r>
        <w:r w:rsidR="002C5DBE">
          <w:rPr>
            <w:webHidden/>
          </w:rPr>
          <w:fldChar w:fldCharType="end"/>
        </w:r>
      </w:hyperlink>
    </w:p>
    <w:p w14:paraId="125DFFB8" w14:textId="666AE8F3" w:rsidR="002C5DBE" w:rsidRDefault="002C5DB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4345257" w:history="1">
        <w:r w:rsidRPr="002D6EC6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2D6EC6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B27F763" w14:textId="013FD82B" w:rsidR="002C5DBE" w:rsidRDefault="002C5DBE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4345258" w:history="1">
        <w:r w:rsidRPr="002D6EC6">
          <w:rPr>
            <w:rStyle w:val="Hyperlinkki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2D6EC6">
          <w:rPr>
            <w:rStyle w:val="Hyperlinkki"/>
          </w:rPr>
          <w:t>SIEM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74A702F" w14:textId="0EE6F1A2" w:rsidR="002C5DBE" w:rsidRDefault="002C5DB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4345259" w:history="1">
        <w:r w:rsidRPr="002D6EC6">
          <w:rPr>
            <w:rStyle w:val="Hyperlinkk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2D6EC6">
          <w:rPr>
            <w:rStyle w:val="Hyperlinkki"/>
          </w:rPr>
          <w:t>SIEM konfigurointi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DBE713F" w14:textId="4E4A4C92" w:rsidR="002C5DBE" w:rsidRDefault="002C5DBE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4345260" w:history="1">
        <w:r w:rsidRPr="002D6EC6">
          <w:rPr>
            <w:rStyle w:val="Hyperlinkki"/>
          </w:rPr>
          <w:t>3.1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2D6EC6">
          <w:rPr>
            <w:rStyle w:val="Hyperlinkki"/>
          </w:rPr>
          <w:t>Säännöt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E0B643E" w14:textId="0F27C4A8" w:rsidR="002C5DBE" w:rsidRDefault="002C5DBE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4345261" w:history="1">
        <w:r w:rsidRPr="002D6EC6">
          <w:rPr>
            <w:rStyle w:val="Hyperlinkki"/>
          </w:rPr>
          <w:t>3.2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2D6EC6">
          <w:rPr>
            <w:rStyle w:val="Hyperlinkki"/>
          </w:rPr>
          <w:t>Beatsin käyttö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61156A5" w14:textId="192F8886" w:rsidR="002C5DBE" w:rsidRDefault="002C5DBE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4345262" w:history="1">
        <w:r w:rsidRPr="002D6EC6">
          <w:rPr>
            <w:rStyle w:val="Hyperlinkki"/>
          </w:rPr>
          <w:t>3.3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2D6EC6">
          <w:rPr>
            <w:rStyle w:val="Hyperlinkki"/>
          </w:rPr>
          <w:t>Integraatiot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235D3A7" w14:textId="1C6B1521" w:rsidR="002C5DBE" w:rsidRDefault="002C5DB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4345263" w:history="1">
        <w:r w:rsidRPr="002D6EC6">
          <w:rPr>
            <w:rStyle w:val="Hyperlinkk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2D6EC6">
          <w:rPr>
            <w:rStyle w:val="Hyperlinkki"/>
          </w:rPr>
          <w:t>Hälytykset ja testi caset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6059418" w14:textId="55C5927E" w:rsidR="002C5DBE" w:rsidRDefault="002C5DB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4345264" w:history="1">
        <w:r w:rsidRPr="002D6EC6">
          <w:rPr>
            <w:rStyle w:val="Hyperlinkki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2D6EC6">
          <w:rPr>
            <w:rStyle w:val="Hyperlinkki"/>
          </w:rPr>
          <w:t>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F0F422C" w14:textId="266B5CF6" w:rsidR="002C5DBE" w:rsidRDefault="002C5DB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4345265" w:history="1">
        <w:r w:rsidRPr="002D6EC6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_Toc194345265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3003EF1" w14:textId="176A69BA" w:rsidR="00F131CE" w:rsidRDefault="00F131CE" w:rsidP="5A52F4BB">
      <w:pPr>
        <w:pStyle w:val="Sisluet1"/>
        <w:tabs>
          <w:tab w:val="clear" w:pos="9214"/>
          <w:tab w:val="right" w:leader="dot" w:pos="9210"/>
        </w:tabs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fi-FI" w:eastAsia="fi-FI"/>
        </w:rPr>
      </w:pPr>
      <w:r>
        <w:fldChar w:fldCharType="end"/>
      </w:r>
    </w:p>
    <w:p w14:paraId="362DF1AB" w14:textId="77777777" w:rsidR="002C5DBE" w:rsidRDefault="470760C2" w:rsidP="00CA77C5">
      <w:pPr>
        <w:pStyle w:val="Sisllysluettelootsikko"/>
      </w:pPr>
      <w:r>
        <w:t>Kuviot</w:t>
      </w:r>
      <w:r w:rsidR="00CA77C5">
        <w:fldChar w:fldCharType="begin"/>
      </w:r>
      <w:r w:rsidR="00F131CE">
        <w:instrText xml:space="preserve"> TOC \h \z \c "Kuvio" </w:instrText>
      </w:r>
      <w:r w:rsidR="00CA77C5">
        <w:fldChar w:fldCharType="separate"/>
      </w:r>
    </w:p>
    <w:p w14:paraId="1B9D0085" w14:textId="63BF6804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66" w:history="1">
        <w:r w:rsidRPr="000147CE">
          <w:rPr>
            <w:rStyle w:val="Hyperlinkki"/>
            <w:noProof/>
          </w:rPr>
          <w:t>Kuvio 1. Elastic säännöt käyttöön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29A829" w14:textId="372925F4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67" w:history="1">
        <w:r w:rsidRPr="000147CE">
          <w:rPr>
            <w:rStyle w:val="Hyperlinkki"/>
            <w:noProof/>
          </w:rPr>
          <w:t>Kuvio 2. Fleet Server asennus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250F6C" w14:textId="06CA2756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68" w:history="1">
        <w:r w:rsidRPr="000147CE">
          <w:rPr>
            <w:rStyle w:val="Hyperlinkki"/>
            <w:noProof/>
          </w:rPr>
          <w:t>Kuvio 3. Fleet Server asennus onnistui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CD9D0B" w14:textId="0E4148C3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69" w:history="1">
        <w:r w:rsidRPr="000147CE">
          <w:rPr>
            <w:rStyle w:val="Hyperlinkki"/>
            <w:noProof/>
          </w:rPr>
          <w:t>Kuvio 4. Fleet Server yhdistetty onnistuneesti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0E7DAD" w14:textId="2FF8FE7F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0" w:history="1">
        <w:r w:rsidRPr="000147CE">
          <w:rPr>
            <w:rStyle w:val="Hyperlinkki"/>
            <w:noProof/>
          </w:rPr>
          <w:t>Kuvio 5. Elastic agent asennettu WS01-koneelle.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F7FEB0" w14:textId="170BC93A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1" w:history="1">
        <w:r w:rsidRPr="000147CE">
          <w:rPr>
            <w:rStyle w:val="Hyperlinkki"/>
            <w:noProof/>
          </w:rPr>
          <w:t>Kuvio 6. Lista fleet agentseista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F25930" w14:textId="6124857E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2" w:history="1">
        <w:r w:rsidRPr="000147CE">
          <w:rPr>
            <w:rStyle w:val="Hyperlinkki"/>
            <w:noProof/>
          </w:rPr>
          <w:t>Kuvio 7. Sääntö jolla saimme yhteyden elastic palveluun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546991" w14:textId="06E184A1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3" w:history="1">
        <w:r w:rsidRPr="000147CE">
          <w:rPr>
            <w:rStyle w:val="Hyperlinkki"/>
            <w:noProof/>
          </w:rPr>
          <w:t>Kuvio 8. Jatkoa säännölle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62C56E" w14:textId="6046391A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4" w:history="1">
        <w:r w:rsidRPr="000147CE">
          <w:rPr>
            <w:rStyle w:val="Hyperlinkki"/>
            <w:noProof/>
          </w:rPr>
          <w:t>Kuvio 9. Ns1 sshd_config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3CDA10" w14:textId="5DE1FBA3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5" w:history="1">
        <w:r w:rsidRPr="000147CE">
          <w:rPr>
            <w:rStyle w:val="Hyperlinkki"/>
            <w:noProof/>
          </w:rPr>
          <w:t>Kuvio 10. SIEM-koneen port 514/udp lisätty.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866E21" w14:textId="03DF5E49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6" w:history="1">
        <w:r w:rsidRPr="000147CE">
          <w:rPr>
            <w:rStyle w:val="Hyperlinkki"/>
            <w:noProof/>
          </w:rPr>
          <w:t>Kuvio 11. Muutettu hosts, username ja password, sekä fingerprint lisätty.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3BCB6C" w14:textId="140BB013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7" w:history="1">
        <w:r w:rsidRPr="000147CE">
          <w:rPr>
            <w:rStyle w:val="Hyperlinkki"/>
            <w:noProof/>
          </w:rPr>
          <w:t>Kuvio 12. pawn.yml-tiedostoon lisätty var.syslog: host ja port.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F7A323" w14:textId="2C97DFEC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8" w:history="1">
        <w:r w:rsidRPr="000147CE">
          <w:rPr>
            <w:rStyle w:val="Hyperlinkki"/>
            <w:noProof/>
          </w:rPr>
          <w:t>Kuvio 13. Module Status onnistunut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3A3256" w14:textId="6FD24B81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79" w:history="1">
        <w:r w:rsidRPr="000147CE">
          <w:rPr>
            <w:rStyle w:val="Hyperlinkki"/>
            <w:noProof/>
          </w:rPr>
          <w:t>Kuvio 14. Tilastoja saadusta datasta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A9BEB2" w14:textId="61D5E912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80" w:history="1">
        <w:r w:rsidRPr="000147CE">
          <w:rPr>
            <w:rStyle w:val="Hyperlinkki"/>
            <w:noProof/>
          </w:rPr>
          <w:t>Kuvio 15. Workstationeiden integraation asetukset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058802" w14:textId="4E4DF019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81" w:history="1">
        <w:r w:rsidRPr="000147CE">
          <w:rPr>
            <w:rStyle w:val="Hyperlinkki"/>
            <w:noProof/>
          </w:rPr>
          <w:t>Kuvio 16. Windows integration policyt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3F8A4C" w14:textId="0527525B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82" w:history="1">
        <w:r w:rsidRPr="000147CE">
          <w:rPr>
            <w:rStyle w:val="Hyperlinkki"/>
            <w:noProof/>
          </w:rPr>
          <w:t>Kuvio 17. Endpoint integration policyt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A949B7" w14:textId="3433033A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83" w:history="1">
        <w:r w:rsidRPr="000147CE">
          <w:rPr>
            <w:rStyle w:val="Hyperlinkki"/>
            <w:noProof/>
          </w:rPr>
          <w:t>Kuvio 18. Security Viewin hälytyksien etusivu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7DF5F4" w14:textId="37CDA9AD" w:rsidR="002C5DBE" w:rsidRDefault="002C5DBE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4345284" w:history="1">
        <w:r w:rsidRPr="000147CE">
          <w:rPr>
            <w:rStyle w:val="Hyperlinkki"/>
            <w:noProof/>
          </w:rPr>
          <w:t>Kuvio 19.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_Toc194345284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7626DF" w14:textId="3A50AFFF" w:rsidR="003E0724" w:rsidRPr="00C01873" w:rsidRDefault="00CA77C5" w:rsidP="005D79DE">
      <w:pPr>
        <w:pStyle w:val="Otsikko1"/>
        <w:rPr>
          <w:lang w:val="fi-FI"/>
        </w:rPr>
      </w:pPr>
      <w:r>
        <w:lastRenderedPageBreak/>
        <w:fldChar w:fldCharType="end"/>
      </w:r>
      <w:bookmarkStart w:id="0" w:name="_Toc428542252"/>
      <w:bookmarkStart w:id="1" w:name="_Toc428799791"/>
      <w:bookmarkStart w:id="2" w:name="_Toc430675189"/>
      <w:bookmarkStart w:id="3" w:name="_Toc430767989"/>
      <w:bookmarkStart w:id="4" w:name="_Toc527546201"/>
      <w:bookmarkStart w:id="5" w:name="_Toc17205362"/>
      <w:bookmarkStart w:id="6" w:name="_Toc52971244"/>
      <w:bookmarkStart w:id="7" w:name="_Toc52971603"/>
      <w:bookmarkStart w:id="8" w:name="_Toc58338869"/>
      <w:bookmarkStart w:id="9" w:name="_Toc63413616"/>
      <w:bookmarkStart w:id="10" w:name="_Toc194345256"/>
      <w:r w:rsidR="681A67EC">
        <w:t>Johdanto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3BAF2A08" w14:textId="28405FB1" w:rsidR="0850C023" w:rsidRDefault="0850C023" w:rsidP="3DBD5C2D">
      <w:r>
        <w:t>Tässä harjoituksessa</w:t>
      </w:r>
      <w:r w:rsidR="12F49E22">
        <w:t xml:space="preserve"> t</w:t>
      </w:r>
      <w:r w:rsidR="558C2963">
        <w:t xml:space="preserve">utustuimme </w:t>
      </w:r>
      <w:proofErr w:type="spellStart"/>
      <w:r w:rsidR="558C2963">
        <w:t>elastic</w:t>
      </w:r>
      <w:proofErr w:type="spellEnd"/>
      <w:r w:rsidR="558C2963">
        <w:t xml:space="preserve"> ja </w:t>
      </w:r>
      <w:proofErr w:type="spellStart"/>
      <w:r w:rsidR="558C2963">
        <w:t>siem</w:t>
      </w:r>
      <w:proofErr w:type="spellEnd"/>
      <w:r w:rsidR="558C2963">
        <w:t xml:space="preserve"> ja niiden käyttöön. Harjoituksen tarkoituksena oli opetella käyttämään näitä ohjelmia, </w:t>
      </w:r>
      <w:r w:rsidR="246D050F">
        <w:t xml:space="preserve">tarkkailemaan ja </w:t>
      </w:r>
      <w:proofErr w:type="spellStart"/>
      <w:r w:rsidR="246D050F">
        <w:t>kerä</w:t>
      </w:r>
      <w:r w:rsidR="2FA78525">
        <w:t>a</w:t>
      </w:r>
      <w:r w:rsidR="246D050F">
        <w:t>mään</w:t>
      </w:r>
      <w:proofErr w:type="spellEnd"/>
      <w:r w:rsidR="246D050F">
        <w:t xml:space="preserve"> </w:t>
      </w:r>
      <w:proofErr w:type="spellStart"/>
      <w:r w:rsidR="246D050F">
        <w:t>logitiedostoj</w:t>
      </w:r>
      <w:r w:rsidR="4C87FD74">
        <w:t>a</w:t>
      </w:r>
      <w:proofErr w:type="spellEnd"/>
      <w:r w:rsidR="246D050F">
        <w:t>, niitten ymmärtämistä.</w:t>
      </w:r>
      <w:r w:rsidR="70E39932">
        <w:t xml:space="preserve"> Harjoituksen lopussa testasimme erilaisia hyökkäyksiä </w:t>
      </w:r>
      <w:proofErr w:type="spellStart"/>
      <w:r w:rsidR="70E39932">
        <w:t>atomics</w:t>
      </w:r>
      <w:proofErr w:type="spellEnd"/>
      <w:r w:rsidR="70E39932">
        <w:t xml:space="preserve"> </w:t>
      </w:r>
      <w:proofErr w:type="spellStart"/>
      <w:r w:rsidR="70E39932">
        <w:t>repositoriosta</w:t>
      </w:r>
      <w:proofErr w:type="spellEnd"/>
      <w:r w:rsidR="70E39932">
        <w:t xml:space="preserve"> GitHubista.</w:t>
      </w:r>
    </w:p>
    <w:p w14:paraId="4BDDC978" w14:textId="3AFBA851" w:rsidR="69FAE0B9" w:rsidRDefault="4B002E0B" w:rsidP="7D8F2C13">
      <w:pPr>
        <w:pStyle w:val="Otsikko1"/>
      </w:pPr>
      <w:bookmarkStart w:id="11" w:name="_Toc194345257"/>
      <w:r>
        <w:t>Teoria</w:t>
      </w:r>
      <w:bookmarkEnd w:id="11"/>
    </w:p>
    <w:p w14:paraId="601A28CF" w14:textId="285671F8" w:rsidR="3D93A86D" w:rsidRDefault="6168BE09" w:rsidP="3DBD5C2D">
      <w:pPr>
        <w:pStyle w:val="Otsikko2"/>
      </w:pPr>
      <w:bookmarkStart w:id="12" w:name="_Toc194345258"/>
      <w:r>
        <w:t>SIEM</w:t>
      </w:r>
      <w:bookmarkEnd w:id="12"/>
    </w:p>
    <w:p w14:paraId="06BEAA11" w14:textId="5DD12453" w:rsidR="00CC2CBA" w:rsidRDefault="24633001" w:rsidP="3DBD5C2D">
      <w:r w:rsidRPr="3DBD5C2D">
        <w:rPr>
          <w:lang w:val="en-US"/>
        </w:rPr>
        <w:t xml:space="preserve">SIEM </w:t>
      </w:r>
      <w:proofErr w:type="spellStart"/>
      <w:r w:rsidRPr="3DBD5C2D">
        <w:rPr>
          <w:lang w:val="en-US"/>
        </w:rPr>
        <w:t>eli</w:t>
      </w:r>
      <w:proofErr w:type="spellEnd"/>
      <w:r w:rsidRPr="3DBD5C2D">
        <w:rPr>
          <w:lang w:val="en-US"/>
        </w:rPr>
        <w:t xml:space="preserve"> Security information and event management. </w:t>
      </w:r>
      <w:r w:rsidRPr="00E95596">
        <w:t>S</w:t>
      </w:r>
      <w:r w:rsidR="5BC8C184" w:rsidRPr="00E95596">
        <w:t>IEM</w:t>
      </w:r>
      <w:r w:rsidRPr="00E95596">
        <w:t xml:space="preserve"> on kattava ratkaisu kyberturvallisuuden kann</w:t>
      </w:r>
      <w:r w:rsidR="3880730C" w:rsidRPr="00E95596">
        <w:t>alta. Se tarjoaa tietoturvatietojen hallinnan, s</w:t>
      </w:r>
      <w:r w:rsidR="5A8944AD" w:rsidRPr="00E95596">
        <w:t xml:space="preserve">ekä </w:t>
      </w:r>
      <w:r w:rsidR="3880730C" w:rsidRPr="00E95596">
        <w:t>tietoturvatapahtumien hallinnan</w:t>
      </w:r>
      <w:r w:rsidR="6F24C033" w:rsidRPr="00E95596">
        <w:t xml:space="preserve">. </w:t>
      </w:r>
      <w:proofErr w:type="spellStart"/>
      <w:r w:rsidR="6F24C033" w:rsidRPr="00E95596">
        <w:t>Siem</w:t>
      </w:r>
      <w:proofErr w:type="spellEnd"/>
      <w:r w:rsidR="6F24C033" w:rsidRPr="00E95596">
        <w:t xml:space="preserve"> mahdollistaa </w:t>
      </w:r>
      <w:r w:rsidR="6F24C033">
        <w:t>re</w:t>
      </w:r>
      <w:r w:rsidR="48349965">
        <w:t>a</w:t>
      </w:r>
      <w:r w:rsidR="6F24C033">
        <w:t>aliaikaisen</w:t>
      </w:r>
      <w:r w:rsidR="6F24C033" w:rsidRPr="00E95596">
        <w:t xml:space="preserve"> analyysin sovellusten ja verkkolaitteistojen tietotur</w:t>
      </w:r>
      <w:r w:rsidR="6667A45F" w:rsidRPr="00E95596">
        <w:t xml:space="preserve">vavaroituksista ja niiden luomisesta. </w:t>
      </w:r>
      <w:r w:rsidR="00CC2CBA">
        <w:t>(</w:t>
      </w:r>
      <w:proofErr w:type="spellStart"/>
      <w:r w:rsidR="00CC2CBA">
        <w:t>What</w:t>
      </w:r>
      <w:proofErr w:type="spellEnd"/>
      <w:r w:rsidR="00CC2CBA">
        <w:t xml:space="preserve"> is SIEM </w:t>
      </w:r>
      <w:proofErr w:type="spellStart"/>
      <w:r w:rsidR="00CC2CBA">
        <w:t>Logging</w:t>
      </w:r>
      <w:proofErr w:type="spellEnd"/>
      <w:r w:rsidR="00CC2CBA">
        <w:t xml:space="preserve">? </w:t>
      </w:r>
      <w:proofErr w:type="spellStart"/>
      <w:r w:rsidR="00CC2CBA">
        <w:t>n.d</w:t>
      </w:r>
      <w:proofErr w:type="spellEnd"/>
      <w:r w:rsidR="00CC2CBA">
        <w:t>.)</w:t>
      </w:r>
    </w:p>
    <w:p w14:paraId="4827472B" w14:textId="137E01AC" w:rsidR="604A5C6A" w:rsidRPr="00E95596" w:rsidRDefault="6667A45F" w:rsidP="3DBD5C2D">
      <w:r w:rsidRPr="00E95596">
        <w:t>SIEM-järjestelmät keräävät lokitietoja</w:t>
      </w:r>
      <w:r w:rsidR="24B39005" w:rsidRPr="00E95596">
        <w:t xml:space="preserve"> organisaation </w:t>
      </w:r>
      <w:proofErr w:type="spellStart"/>
      <w:r w:rsidR="24B39005" w:rsidRPr="00E95596">
        <w:t>host</w:t>
      </w:r>
      <w:proofErr w:type="spellEnd"/>
      <w:r w:rsidR="24B39005" w:rsidRPr="00E95596">
        <w:t xml:space="preserve"> järjestelmistä ja niihin asennetuista sovelluksista</w:t>
      </w:r>
      <w:r w:rsidR="6AE24C4F" w:rsidRPr="00E95596">
        <w:t>. SIEM-</w:t>
      </w:r>
      <w:proofErr w:type="spellStart"/>
      <w:r w:rsidR="6AE24C4F" w:rsidRPr="00E95596">
        <w:t>logging</w:t>
      </w:r>
      <w:proofErr w:type="spellEnd"/>
      <w:r w:rsidR="6AE24C4F" w:rsidRPr="00E95596">
        <w:t xml:space="preserve"> kerää ja analysoi lokitietoja eri lähteistä </w:t>
      </w:r>
      <w:r w:rsidR="604A5C6A" w:rsidRPr="00E95596">
        <w:t xml:space="preserve">organisaation IT-infrastruktuurissa. </w:t>
      </w:r>
      <w:proofErr w:type="spellStart"/>
      <w:r w:rsidR="604A5C6A" w:rsidRPr="00E95596">
        <w:t>SIEM</w:t>
      </w:r>
      <w:r w:rsidR="251CB0D8">
        <w:t>:iä</w:t>
      </w:r>
      <w:proofErr w:type="spellEnd"/>
      <w:r w:rsidR="604A5C6A" w:rsidRPr="00E95596">
        <w:t xml:space="preserve"> käytetään alustana</w:t>
      </w:r>
      <w:r w:rsidR="635C40BD">
        <w:t>,</w:t>
      </w:r>
      <w:r w:rsidR="604A5C6A" w:rsidRPr="00E95596">
        <w:t xml:space="preserve"> jonka avulla voidaan analysoida tietoturvaa ja selata kerättyä dataa havaitakseen mahdolliset tietoturvauhat ja </w:t>
      </w:r>
      <w:r w:rsidR="21F521F8" w:rsidRPr="00E95596">
        <w:t>vastata niihin tehokkaasti.</w:t>
      </w:r>
      <w:r w:rsidR="00CC2CBA" w:rsidRPr="00CC2CBA">
        <w:t xml:space="preserve"> </w:t>
      </w:r>
      <w:r w:rsidR="00CC2CBA">
        <w:t>(</w:t>
      </w:r>
      <w:proofErr w:type="spellStart"/>
      <w:r w:rsidR="00CC2CBA">
        <w:t>What</w:t>
      </w:r>
      <w:proofErr w:type="spellEnd"/>
      <w:r w:rsidR="00CC2CBA">
        <w:t xml:space="preserve"> is SIEM </w:t>
      </w:r>
      <w:proofErr w:type="spellStart"/>
      <w:r w:rsidR="00CC2CBA">
        <w:t>Logging</w:t>
      </w:r>
      <w:proofErr w:type="spellEnd"/>
      <w:r w:rsidR="00CC2CBA">
        <w:t xml:space="preserve">? </w:t>
      </w:r>
      <w:proofErr w:type="spellStart"/>
      <w:r w:rsidR="00CC2CBA">
        <w:t>n.d</w:t>
      </w:r>
      <w:proofErr w:type="spellEnd"/>
      <w:r w:rsidR="00CC2CBA">
        <w:t>.)</w:t>
      </w:r>
    </w:p>
    <w:p w14:paraId="5E13131F" w14:textId="14DE85C3" w:rsidR="006D584C" w:rsidRPr="006D584C" w:rsidRDefault="6168BE09" w:rsidP="006D584C">
      <w:pPr>
        <w:pStyle w:val="Otsikko1"/>
      </w:pPr>
      <w:bookmarkStart w:id="13" w:name="_Toc194345259"/>
      <w:r>
        <w:lastRenderedPageBreak/>
        <w:t>SIEM</w:t>
      </w:r>
      <w:r w:rsidR="41F078A9">
        <w:t xml:space="preserve"> konfigurointi</w:t>
      </w:r>
      <w:bookmarkEnd w:id="13"/>
    </w:p>
    <w:p w14:paraId="11A0D7FC" w14:textId="5AFC5C41" w:rsidR="3CC6563D" w:rsidRDefault="3CC6563D" w:rsidP="3DBD5C2D">
      <w:pPr>
        <w:keepNext/>
      </w:pPr>
      <w:r>
        <w:t xml:space="preserve">Otimme käyttöön kaikki säännöt </w:t>
      </w:r>
      <w:proofErr w:type="spellStart"/>
      <w:r>
        <w:t>Elasticissa</w:t>
      </w:r>
      <w:proofErr w:type="spellEnd"/>
      <w:r>
        <w:t xml:space="preserve"> (ks. </w:t>
      </w:r>
      <w:r w:rsidR="03F2C453">
        <w:t>k</w:t>
      </w:r>
      <w:r>
        <w:t xml:space="preserve">uvio 1). Sen jälkeen asensimme </w:t>
      </w:r>
      <w:proofErr w:type="spellStart"/>
      <w:r>
        <w:t>Fleet</w:t>
      </w:r>
      <w:proofErr w:type="spellEnd"/>
      <w:r>
        <w:t xml:space="preserve"> Serverin </w:t>
      </w:r>
      <w:proofErr w:type="spellStart"/>
      <w:r w:rsidR="73CEE203">
        <w:t>SIEMiin</w:t>
      </w:r>
      <w:proofErr w:type="spellEnd"/>
      <w:r w:rsidR="73CEE203">
        <w:t xml:space="preserve"> (ks. </w:t>
      </w:r>
      <w:r w:rsidR="47B8F16E">
        <w:t>kuviot</w:t>
      </w:r>
      <w:r w:rsidR="73CEE203">
        <w:t xml:space="preserve"> 2</w:t>
      </w:r>
      <w:r w:rsidR="14514F0E">
        <w:t>&amp;3</w:t>
      </w:r>
      <w:r w:rsidR="73CEE203">
        <w:t>)</w:t>
      </w:r>
      <w:r w:rsidR="256B79A4">
        <w:t xml:space="preserve">. </w:t>
      </w:r>
      <w:proofErr w:type="spellStart"/>
      <w:r w:rsidR="256B79A4">
        <w:t>Fleet</w:t>
      </w:r>
      <w:proofErr w:type="spellEnd"/>
      <w:r w:rsidR="256B79A4">
        <w:t xml:space="preserve"> Server asentui onnistuneesti ja </w:t>
      </w:r>
      <w:proofErr w:type="spellStart"/>
      <w:r w:rsidR="256B79A4">
        <w:t>siihin</w:t>
      </w:r>
      <w:proofErr w:type="spellEnd"/>
      <w:r w:rsidR="256B79A4">
        <w:t xml:space="preserve"> saatiin yhdistettyä (ks. Kuvio 4).</w:t>
      </w:r>
    </w:p>
    <w:p w14:paraId="1C6594D2" w14:textId="417B7A13" w:rsidR="00B67261" w:rsidRDefault="3064BBF3" w:rsidP="00B67261">
      <w:pPr>
        <w:keepNext/>
      </w:pPr>
      <w:r>
        <w:rPr>
          <w:noProof/>
        </w:rPr>
        <w:drawing>
          <wp:inline distT="0" distB="0" distL="0" distR="0" wp14:anchorId="12F05087" wp14:editId="1DD6C4FD">
            <wp:extent cx="6515007" cy="2130950"/>
            <wp:effectExtent l="0" t="0" r="635" b="3175"/>
            <wp:docPr id="1029118917" name="Picture 1029118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1189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031" cy="213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9913" w14:textId="6A709C8D" w:rsidR="3DBD5C2D" w:rsidRDefault="00B67261" w:rsidP="00B67261">
      <w:pPr>
        <w:pStyle w:val="Kuvaotsikko"/>
      </w:pPr>
      <w:bookmarkStart w:id="14" w:name="_Toc19434526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</w:t>
      </w:r>
      <w:r>
        <w:fldChar w:fldCharType="end"/>
      </w:r>
      <w:r>
        <w:t>. Elastic säännöt käyttöön</w:t>
      </w:r>
      <w:bookmarkEnd w:id="14"/>
    </w:p>
    <w:p w14:paraId="298A959B" w14:textId="77777777" w:rsidR="00B67261" w:rsidRDefault="009DE4B4" w:rsidP="00B67261">
      <w:pPr>
        <w:keepNext/>
      </w:pPr>
      <w:r>
        <w:rPr>
          <w:noProof/>
        </w:rPr>
        <w:drawing>
          <wp:inline distT="0" distB="0" distL="0" distR="0" wp14:anchorId="5E245C9E" wp14:editId="0D872E29">
            <wp:extent cx="5638800" cy="3336290"/>
            <wp:effectExtent l="0" t="0" r="0" b="0"/>
            <wp:docPr id="261282822" name="Picture 26128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730E" w14:textId="45E6EE63" w:rsidR="00A34D38" w:rsidRDefault="00B67261" w:rsidP="00B67261">
      <w:pPr>
        <w:pStyle w:val="Kuvaotsikko"/>
      </w:pPr>
      <w:bookmarkStart w:id="15" w:name="_Toc19434526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2</w:t>
      </w:r>
      <w:r>
        <w:fldChar w:fldCharType="end"/>
      </w:r>
      <w:r>
        <w:t xml:space="preserve">. </w:t>
      </w:r>
      <w:r w:rsidR="004C1C14">
        <w:t>Fleet Server</w:t>
      </w:r>
      <w:r>
        <w:t xml:space="preserve"> asennus</w:t>
      </w:r>
      <w:bookmarkEnd w:id="15"/>
    </w:p>
    <w:p w14:paraId="0B63BF13" w14:textId="77777777" w:rsidR="00A34D38" w:rsidRDefault="009DE4B4" w:rsidP="00A34D38">
      <w:pPr>
        <w:keepNext/>
      </w:pPr>
      <w:r>
        <w:rPr>
          <w:noProof/>
        </w:rPr>
        <w:lastRenderedPageBreak/>
        <w:drawing>
          <wp:inline distT="0" distB="0" distL="0" distR="0" wp14:anchorId="542A8359" wp14:editId="095F0886">
            <wp:extent cx="6667500" cy="958453"/>
            <wp:effectExtent l="0" t="0" r="0" b="0"/>
            <wp:docPr id="243925960" name="Picture 243925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95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A37D" w14:textId="5373F552" w:rsidR="009DE4B4" w:rsidRDefault="00A34D38" w:rsidP="00A34D38">
      <w:pPr>
        <w:pStyle w:val="Kuvaotsikko"/>
      </w:pPr>
      <w:bookmarkStart w:id="16" w:name="_Toc19434526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3</w:t>
      </w:r>
      <w:r>
        <w:fldChar w:fldCharType="end"/>
      </w:r>
      <w:r w:rsidR="00B67261">
        <w:t>.</w:t>
      </w:r>
      <w:r w:rsidR="004C1C14">
        <w:t xml:space="preserve"> Fleet Server</w:t>
      </w:r>
      <w:r w:rsidR="00B67261">
        <w:t xml:space="preserve"> asennus onnistui</w:t>
      </w:r>
      <w:bookmarkEnd w:id="16"/>
    </w:p>
    <w:p w14:paraId="2092C25B" w14:textId="77777777" w:rsidR="00A34D38" w:rsidRDefault="00BC1473" w:rsidP="00A34D38">
      <w:pPr>
        <w:keepNext/>
      </w:pPr>
      <w:bookmarkStart w:id="17" w:name="_Toc428542261"/>
      <w:bookmarkStart w:id="18" w:name="_Toc428799800"/>
      <w:bookmarkStart w:id="19" w:name="_Toc430675200"/>
      <w:bookmarkStart w:id="20" w:name="_Toc430768000"/>
      <w:bookmarkStart w:id="21" w:name="_Toc527546213"/>
      <w:bookmarkStart w:id="22" w:name="_Toc17205374"/>
      <w:r>
        <w:br w:type="page"/>
      </w:r>
      <w:r w:rsidR="000EA99A">
        <w:rPr>
          <w:noProof/>
        </w:rPr>
        <w:lastRenderedPageBreak/>
        <w:drawing>
          <wp:inline distT="0" distB="0" distL="0" distR="0" wp14:anchorId="34229288" wp14:editId="20481BCB">
            <wp:extent cx="6124574" cy="4038600"/>
            <wp:effectExtent l="0" t="0" r="0" b="0"/>
            <wp:docPr id="816153074" name="Picture 81615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4B12DAFA" w:rsidR="00BC1473" w:rsidRDefault="00A34D38" w:rsidP="00A34D38">
      <w:pPr>
        <w:pStyle w:val="Kuvaotsikko"/>
      </w:pPr>
      <w:bookmarkStart w:id="23" w:name="_Toc19434526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4</w:t>
      </w:r>
      <w:r>
        <w:fldChar w:fldCharType="end"/>
      </w:r>
      <w:r w:rsidR="004C1C14">
        <w:t>. Fleet Server yhdistetty onnistuneesti</w:t>
      </w:r>
      <w:bookmarkEnd w:id="23"/>
    </w:p>
    <w:p w14:paraId="669F34EA" w14:textId="1D907BC4" w:rsidR="29FEFE4F" w:rsidRDefault="29FEFE4F" w:rsidP="3DBD5C2D">
      <w:r>
        <w:t xml:space="preserve">Seuraavaksi asensimme </w:t>
      </w:r>
      <w:proofErr w:type="spellStart"/>
      <w:r>
        <w:t>Elastic</w:t>
      </w:r>
      <w:proofErr w:type="spellEnd"/>
      <w:r>
        <w:t xml:space="preserve"> Agentit eri laitteille. Lisäsimme ensin WS01-työaseman (ks. </w:t>
      </w:r>
      <w:r w:rsidR="008438FA">
        <w:t>k</w:t>
      </w:r>
      <w:r>
        <w:t>uvio 5). Lisäsimme me myös kaikki mu</w:t>
      </w:r>
      <w:r w:rsidR="728D9D3A">
        <w:t xml:space="preserve">ut tarpeelliset laitteet (ks. </w:t>
      </w:r>
      <w:r w:rsidR="008438FA">
        <w:t>k</w:t>
      </w:r>
      <w:r w:rsidR="728D9D3A">
        <w:t xml:space="preserve">uvio 6). Teimme palvelimille oman </w:t>
      </w:r>
      <w:proofErr w:type="spellStart"/>
      <w:r w:rsidR="728D9D3A">
        <w:t>policyn</w:t>
      </w:r>
      <w:proofErr w:type="spellEnd"/>
      <w:r w:rsidR="728D9D3A">
        <w:t>, kuten myös DMZ-laitteille.</w:t>
      </w:r>
    </w:p>
    <w:p w14:paraId="0C3D64B6" w14:textId="77777777" w:rsidR="00DA4F2A" w:rsidRDefault="00DA4F2A" w:rsidP="00DA4F2A">
      <w:pPr>
        <w:keepNext/>
      </w:pPr>
      <w:r w:rsidRPr="00DA4F2A">
        <w:rPr>
          <w:noProof/>
        </w:rPr>
        <w:lastRenderedPageBreak/>
        <w:drawing>
          <wp:inline distT="0" distB="0" distL="0" distR="0" wp14:anchorId="23761AC2" wp14:editId="53D4EFE2">
            <wp:extent cx="6120130" cy="3498850"/>
            <wp:effectExtent l="0" t="0" r="0" b="6350"/>
            <wp:docPr id="173911325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3258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EB0E" w14:textId="02EDE533" w:rsidR="00F3648E" w:rsidRPr="00F3648E" w:rsidRDefault="00DA4F2A" w:rsidP="00DA4F2A">
      <w:pPr>
        <w:pStyle w:val="Kuvaotsikko"/>
      </w:pPr>
      <w:bookmarkStart w:id="24" w:name="_Toc19434527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5</w:t>
      </w:r>
      <w:r>
        <w:fldChar w:fldCharType="end"/>
      </w:r>
      <w:r>
        <w:t xml:space="preserve">. </w:t>
      </w:r>
      <w:r w:rsidR="00120C11">
        <w:t>Elastic agent asennettu WS01-koneelle.</w:t>
      </w:r>
      <w:bookmarkEnd w:id="24"/>
    </w:p>
    <w:p w14:paraId="3DD6AA0F" w14:textId="77777777" w:rsidR="002744EA" w:rsidRDefault="002744EA" w:rsidP="002744EA">
      <w:pPr>
        <w:keepNext/>
      </w:pPr>
      <w:r>
        <w:rPr>
          <w:noProof/>
        </w:rPr>
        <w:drawing>
          <wp:inline distT="0" distB="0" distL="0" distR="0" wp14:anchorId="076AD369" wp14:editId="1D6C029F">
            <wp:extent cx="6120130" cy="3808730"/>
            <wp:effectExtent l="0" t="0" r="0" b="1270"/>
            <wp:docPr id="1641598433" name="Kuva 1" descr="Kuva, joka sisältää kohteen teksti, kuvakaappaus, numero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98433" name="Kuva 1" descr="Kuva, joka sisältää kohteen teksti, kuvakaappaus, numero, Fontti&#10;&#10;Tekoälyn generoima sisältö voi olla virheellist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8F41" w14:textId="69A86DCD" w:rsidR="002744EA" w:rsidRPr="002744EA" w:rsidRDefault="008438FA" w:rsidP="002744EA">
      <w:pPr>
        <w:pStyle w:val="Kuvaotsikko"/>
      </w:pPr>
      <w:bookmarkStart w:id="25" w:name="_Toc194345271"/>
      <w:r>
        <w:t>K</w:t>
      </w:r>
      <w:r w:rsidR="002744EA">
        <w:t xml:space="preserve">uvio </w:t>
      </w:r>
      <w:r w:rsidR="002744EA">
        <w:fldChar w:fldCharType="begin"/>
      </w:r>
      <w:r w:rsidR="002744EA">
        <w:instrText xml:space="preserve"> SEQ kuvio \* ARABIC </w:instrText>
      </w:r>
      <w:r w:rsidR="002744EA">
        <w:fldChar w:fldCharType="separate"/>
      </w:r>
      <w:r w:rsidR="00493935">
        <w:t>6</w:t>
      </w:r>
      <w:r w:rsidR="002744EA">
        <w:fldChar w:fldCharType="end"/>
      </w:r>
      <w:r w:rsidR="002744EA">
        <w:t xml:space="preserve">. </w:t>
      </w:r>
      <w:r w:rsidR="0052053F">
        <w:t>Lista fleet agentseista</w:t>
      </w:r>
      <w:bookmarkEnd w:id="25"/>
    </w:p>
    <w:p w14:paraId="2477BB8B" w14:textId="3CC35DA0" w:rsidR="00264198" w:rsidRDefault="4625A995" w:rsidP="00981C05">
      <w:pPr>
        <w:pStyle w:val="Otsikko2"/>
      </w:pPr>
      <w:bookmarkStart w:id="26" w:name="_Toc194345260"/>
      <w:bookmarkStart w:id="27" w:name="_Toc52971250"/>
      <w:bookmarkStart w:id="28" w:name="_Toc52971609"/>
      <w:bookmarkStart w:id="29" w:name="_Toc58338875"/>
      <w:bookmarkStart w:id="30" w:name="_Toc63413622"/>
      <w:r w:rsidRPr="5A52F4BB">
        <w:lastRenderedPageBreak/>
        <w:t>Säännöt</w:t>
      </w:r>
      <w:bookmarkEnd w:id="26"/>
    </w:p>
    <w:p w14:paraId="0A514A4B" w14:textId="4C5AE50E" w:rsidR="00E95596" w:rsidRPr="00E95596" w:rsidRDefault="00E95596" w:rsidP="00E95596">
      <w:r>
        <w:t xml:space="preserve">Lisäsimme säännöt, jolla </w:t>
      </w:r>
      <w:r w:rsidR="00BC119E">
        <w:t xml:space="preserve">yhteys menee läpi </w:t>
      </w:r>
      <w:proofErr w:type="spellStart"/>
      <w:r w:rsidR="004853B1">
        <w:t>admin</w:t>
      </w:r>
      <w:proofErr w:type="spellEnd"/>
      <w:r w:rsidR="004853B1">
        <w:t>-nettiin</w:t>
      </w:r>
      <w:r w:rsidR="00D16F85">
        <w:t xml:space="preserve"> ja </w:t>
      </w:r>
      <w:proofErr w:type="spellStart"/>
      <w:r w:rsidR="00D16F85">
        <w:t>elastic</w:t>
      </w:r>
      <w:proofErr w:type="spellEnd"/>
      <w:r w:rsidR="00BA3511">
        <w:t xml:space="preserve"> palveluun</w:t>
      </w:r>
      <w:r w:rsidR="002C760B">
        <w:t xml:space="preserve"> (ks. kuvio 7). </w:t>
      </w:r>
      <w:r w:rsidR="004853B1">
        <w:t>Lisäsimme</w:t>
      </w:r>
      <w:r w:rsidR="00BA3511">
        <w:t xml:space="preserve"> </w:t>
      </w:r>
      <w:r w:rsidR="00440291">
        <w:t>suoran os</w:t>
      </w:r>
      <w:r w:rsidR="00655C36">
        <w:t>oi</w:t>
      </w:r>
      <w:r w:rsidR="00BA3511">
        <w:t>t</w:t>
      </w:r>
      <w:r w:rsidR="00655C36">
        <w:t>teen</w:t>
      </w:r>
      <w:r w:rsidR="005F23D3">
        <w:t xml:space="preserve"> samaan sääntöön</w:t>
      </w:r>
      <w:r w:rsidR="00235537">
        <w:t>, jotta yhteys toimisi</w:t>
      </w:r>
      <w:r w:rsidR="002C760B">
        <w:t xml:space="preserve"> (ks. kuvio 8)</w:t>
      </w:r>
      <w:r w:rsidR="00235537">
        <w:t>.</w:t>
      </w:r>
    </w:p>
    <w:p w14:paraId="5968B00B" w14:textId="77777777" w:rsidR="00363D36" w:rsidRDefault="00363D36" w:rsidP="00363D36">
      <w:pPr>
        <w:keepNext/>
      </w:pPr>
      <w:r>
        <w:rPr>
          <w:noProof/>
        </w:rPr>
        <w:drawing>
          <wp:inline distT="0" distB="0" distL="0" distR="0" wp14:anchorId="610CA871" wp14:editId="71C6BD79">
            <wp:extent cx="6120130" cy="1692910"/>
            <wp:effectExtent l="0" t="0" r="0" b="2540"/>
            <wp:docPr id="167204601" name="Kuva 1" descr="Kuva, joka sisältää kohteen teksti, kuvakaappaus, viiva, T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601" name="Kuva 1" descr="Kuva, joka sisältää kohteen teksti, kuvakaappaus, viiva, Tontti&#10;&#10;Tekoälyn generoima sisältö voi olla virheellist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CC02" w14:textId="370988D8" w:rsidR="00264198" w:rsidRDefault="00C62375" w:rsidP="00363D36">
      <w:pPr>
        <w:pStyle w:val="Kuvaotsikko"/>
      </w:pPr>
      <w:bookmarkStart w:id="31" w:name="_Toc194345272"/>
      <w:r>
        <w:t>K</w:t>
      </w:r>
      <w:r w:rsidR="00363D36">
        <w:t xml:space="preserve">uvio </w:t>
      </w:r>
      <w:r w:rsidR="00363D36">
        <w:fldChar w:fldCharType="begin"/>
      </w:r>
      <w:r w:rsidR="00363D36">
        <w:instrText xml:space="preserve"> SEQ kuvio \* ARABIC </w:instrText>
      </w:r>
      <w:r w:rsidR="00363D36">
        <w:fldChar w:fldCharType="separate"/>
      </w:r>
      <w:r w:rsidR="00493935">
        <w:t>7</w:t>
      </w:r>
      <w:r w:rsidR="00363D36">
        <w:fldChar w:fldCharType="end"/>
      </w:r>
      <w:r w:rsidR="00363D36">
        <w:t>. Sääntö jolla saimme yhteyden elastic</w:t>
      </w:r>
      <w:r w:rsidR="00BA3511">
        <w:t xml:space="preserve"> palveluun</w:t>
      </w:r>
      <w:bookmarkEnd w:id="31"/>
    </w:p>
    <w:p w14:paraId="2636CCB5" w14:textId="77777777" w:rsidR="00363D36" w:rsidRDefault="00FD690D" w:rsidP="00363D36">
      <w:pPr>
        <w:keepNext/>
      </w:pPr>
      <w:r>
        <w:rPr>
          <w:noProof/>
        </w:rPr>
        <w:drawing>
          <wp:inline distT="0" distB="0" distL="0" distR="0" wp14:anchorId="06B118D3" wp14:editId="2219B355">
            <wp:extent cx="6120130" cy="1194435"/>
            <wp:effectExtent l="0" t="0" r="0" b="5715"/>
            <wp:docPr id="525997067" name="Kuva 1" descr="Kuva, joka sisältää kohteen teksti, viiva, kuvakaappaus, T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7067" name="Kuva 1" descr="Kuva, joka sisältää kohteen teksti, viiva, kuvakaappaus, Tontti&#10;&#10;Tekoälyn generoima sisältö voi olla virheellist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5C0F" w14:textId="6165F187" w:rsidR="00187F40" w:rsidRPr="00264198" w:rsidRDefault="00C62375" w:rsidP="00363D36">
      <w:pPr>
        <w:pStyle w:val="Kuvaotsikko"/>
      </w:pPr>
      <w:bookmarkStart w:id="32" w:name="_Toc194345273"/>
      <w:r>
        <w:t>K</w:t>
      </w:r>
      <w:r w:rsidR="00363D36">
        <w:t xml:space="preserve">uvio </w:t>
      </w:r>
      <w:r w:rsidR="00363D36">
        <w:fldChar w:fldCharType="begin"/>
      </w:r>
      <w:r w:rsidR="00363D36">
        <w:instrText xml:space="preserve"> SEQ kuvio \* ARABIC </w:instrText>
      </w:r>
      <w:r w:rsidR="00363D36">
        <w:fldChar w:fldCharType="separate"/>
      </w:r>
      <w:r w:rsidR="00493935">
        <w:t>8</w:t>
      </w:r>
      <w:r w:rsidR="00363D36">
        <w:fldChar w:fldCharType="end"/>
      </w:r>
      <w:r w:rsidR="00363D36">
        <w:t>. Jatkoa säännölle</w:t>
      </w:r>
      <w:bookmarkEnd w:id="32"/>
    </w:p>
    <w:p w14:paraId="7B775CA1" w14:textId="5A1B7721" w:rsidR="7104503A" w:rsidRDefault="7104503A" w:rsidP="3DBD5C2D">
      <w:r>
        <w:t xml:space="preserve">Ns1 piti sallia SSH-yhteydet, joten kävimme muokkaamassa sen </w:t>
      </w:r>
      <w:proofErr w:type="spellStart"/>
      <w:proofErr w:type="gramStart"/>
      <w:r>
        <w:t>sshd.configia</w:t>
      </w:r>
      <w:proofErr w:type="spellEnd"/>
      <w:proofErr w:type="gramEnd"/>
      <w:r w:rsidR="00720F2C">
        <w:t xml:space="preserve"> (ks. kuvio 9)</w:t>
      </w:r>
      <w:r>
        <w:t>.</w:t>
      </w:r>
    </w:p>
    <w:p w14:paraId="44F8C0C9" w14:textId="77777777" w:rsidR="00EB55B0" w:rsidRDefault="7F352C34" w:rsidP="00EB55B0">
      <w:pPr>
        <w:keepNext/>
      </w:pPr>
      <w:r>
        <w:rPr>
          <w:noProof/>
        </w:rPr>
        <w:lastRenderedPageBreak/>
        <w:drawing>
          <wp:inline distT="0" distB="0" distL="0" distR="0" wp14:anchorId="4618AE51" wp14:editId="6914B793">
            <wp:extent cx="4276725" cy="6124574"/>
            <wp:effectExtent l="0" t="0" r="0" b="0"/>
            <wp:docPr id="334404017" name="Picture 33440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9521" w14:textId="53D74632" w:rsidR="7F352C34" w:rsidRDefault="00EB55B0" w:rsidP="00EB55B0">
      <w:pPr>
        <w:pStyle w:val="Kuvaotsikko"/>
      </w:pPr>
      <w:bookmarkStart w:id="33" w:name="_Toc19434527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9</w:t>
      </w:r>
      <w:r>
        <w:fldChar w:fldCharType="end"/>
      </w:r>
      <w:r w:rsidR="00E41010">
        <w:t>.</w:t>
      </w:r>
      <w:r w:rsidR="00C62375">
        <w:t xml:space="preserve"> Ns1 sshd_config</w:t>
      </w:r>
      <w:bookmarkEnd w:id="33"/>
    </w:p>
    <w:p w14:paraId="46A99DBB" w14:textId="33BF147B" w:rsidR="62DE7BDB" w:rsidRDefault="62DE7BDB" w:rsidP="3DBD5C2D">
      <w:r>
        <w:t xml:space="preserve">Muokkasimme </w:t>
      </w:r>
      <w:proofErr w:type="spellStart"/>
      <w:r>
        <w:t>SIEMin</w:t>
      </w:r>
      <w:proofErr w:type="spellEnd"/>
      <w:r>
        <w:t xml:space="preserve"> palomuurin sääntöjä hieman avaamalla UDP-portin 514</w:t>
      </w:r>
      <w:r w:rsidR="5C446696">
        <w:t xml:space="preserve">. Portin avaamisen jälkeen tarkistimme, että kaikki tarpeelliset portit oli avattu </w:t>
      </w:r>
      <w:proofErr w:type="spellStart"/>
      <w:r w:rsidR="5C446696">
        <w:t>firewall-cmd</w:t>
      </w:r>
      <w:proofErr w:type="spellEnd"/>
      <w:r w:rsidR="5C446696">
        <w:t xml:space="preserve"> –</w:t>
      </w:r>
      <w:proofErr w:type="spellStart"/>
      <w:r w:rsidR="5C446696">
        <w:t>list-all</w:t>
      </w:r>
      <w:proofErr w:type="spellEnd"/>
      <w:r w:rsidR="5C446696">
        <w:t xml:space="preserve"> komennolla</w:t>
      </w:r>
      <w:r w:rsidR="00C62375">
        <w:t xml:space="preserve"> (ks. kuvio 10)</w:t>
      </w:r>
      <w:r w:rsidR="5C446696">
        <w:t>.</w:t>
      </w:r>
    </w:p>
    <w:p w14:paraId="3AA4F66C" w14:textId="77777777" w:rsidR="00675C74" w:rsidRDefault="00675C74" w:rsidP="00675C74">
      <w:pPr>
        <w:keepNext/>
      </w:pPr>
      <w:r w:rsidRPr="00675C74">
        <w:rPr>
          <w:noProof/>
        </w:rPr>
        <w:lastRenderedPageBreak/>
        <w:drawing>
          <wp:inline distT="0" distB="0" distL="0" distR="0" wp14:anchorId="01075E30" wp14:editId="4650E61A">
            <wp:extent cx="4772691" cy="4934639"/>
            <wp:effectExtent l="0" t="0" r="8890" b="0"/>
            <wp:docPr id="1450972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279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E881" w14:textId="48AC3BB4" w:rsidR="00675C74" w:rsidRDefault="00675C74" w:rsidP="00675C74">
      <w:pPr>
        <w:pStyle w:val="Kuvaotsikko"/>
      </w:pPr>
      <w:bookmarkStart w:id="34" w:name="_Toc19434527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10</w:t>
      </w:r>
      <w:r>
        <w:fldChar w:fldCharType="end"/>
      </w:r>
      <w:r>
        <w:t xml:space="preserve">. SIEM-koneen </w:t>
      </w:r>
      <w:r w:rsidR="009A5232">
        <w:t>port 514/udp lisätty.</w:t>
      </w:r>
      <w:bookmarkEnd w:id="34"/>
    </w:p>
    <w:p w14:paraId="711E5993" w14:textId="5E1763C2" w:rsidR="30B3704A" w:rsidRDefault="6E5116F3" w:rsidP="3DBD5C2D">
      <w:pPr>
        <w:pStyle w:val="Otsikko2"/>
      </w:pPr>
      <w:bookmarkStart w:id="35" w:name="_Toc194345261"/>
      <w:proofErr w:type="spellStart"/>
      <w:r>
        <w:t>Beatsin</w:t>
      </w:r>
      <w:proofErr w:type="spellEnd"/>
      <w:r>
        <w:t xml:space="preserve"> käyttö</w:t>
      </w:r>
      <w:bookmarkEnd w:id="35"/>
    </w:p>
    <w:p w14:paraId="7C81B565" w14:textId="078C6785" w:rsidR="30B3704A" w:rsidRDefault="30B3704A" w:rsidP="3DBD5C2D">
      <w:r>
        <w:t xml:space="preserve">Seuraavaksi lisäsimme Filebeatin. </w:t>
      </w:r>
      <w:proofErr w:type="spellStart"/>
      <w:r>
        <w:t>Filebeat.yml</w:t>
      </w:r>
      <w:proofErr w:type="spellEnd"/>
      <w:r w:rsidR="16ACE688">
        <w:t xml:space="preserve">-tiedostoon piti lisätä </w:t>
      </w:r>
      <w:proofErr w:type="spellStart"/>
      <w:r w:rsidR="16ACE688">
        <w:t>Elasticin</w:t>
      </w:r>
      <w:proofErr w:type="spellEnd"/>
      <w:r w:rsidR="16ACE688">
        <w:t xml:space="preserve"> </w:t>
      </w:r>
      <w:proofErr w:type="spellStart"/>
      <w:r w:rsidR="16ACE688">
        <w:t>host</w:t>
      </w:r>
      <w:proofErr w:type="spellEnd"/>
      <w:r w:rsidR="16ACE688">
        <w:t>, käyttäjänimi ja salasana</w:t>
      </w:r>
      <w:r w:rsidR="00FD472B">
        <w:t xml:space="preserve"> (ks. kuvio 11)</w:t>
      </w:r>
      <w:r w:rsidR="16ACE688">
        <w:t xml:space="preserve">. </w:t>
      </w:r>
      <w:proofErr w:type="spellStart"/>
      <w:r w:rsidR="003134AE">
        <w:t>Pawn.yml</w:t>
      </w:r>
      <w:proofErr w:type="spellEnd"/>
      <w:r w:rsidR="003134AE">
        <w:t xml:space="preserve">-tiedostoon lisäsimme </w:t>
      </w:r>
      <w:proofErr w:type="spellStart"/>
      <w:proofErr w:type="gramStart"/>
      <w:r w:rsidR="003134AE">
        <w:t>var.syslogiin</w:t>
      </w:r>
      <w:proofErr w:type="spellEnd"/>
      <w:proofErr w:type="gramEnd"/>
      <w:r w:rsidR="003134AE">
        <w:t xml:space="preserve"> oikea</w:t>
      </w:r>
      <w:r w:rsidR="7CF9DD18">
        <w:t>n</w:t>
      </w:r>
      <w:r w:rsidR="003134AE">
        <w:t xml:space="preserve"> </w:t>
      </w:r>
      <w:proofErr w:type="spellStart"/>
      <w:r w:rsidR="003134AE">
        <w:t>host</w:t>
      </w:r>
      <w:r w:rsidR="1A6A3DDB">
        <w:t>in</w:t>
      </w:r>
      <w:proofErr w:type="spellEnd"/>
      <w:r w:rsidR="003134AE">
        <w:t xml:space="preserve"> ja</w:t>
      </w:r>
      <w:r w:rsidR="473084AB">
        <w:t xml:space="preserve"> port</w:t>
      </w:r>
      <w:r w:rsidR="39BA8373">
        <w:t>in</w:t>
      </w:r>
      <w:r w:rsidR="00FD472B">
        <w:t xml:space="preserve"> (ks. kuvio 12)</w:t>
      </w:r>
      <w:r w:rsidR="473084AB">
        <w:t>.</w:t>
      </w:r>
      <w:r w:rsidR="3C54E8CE">
        <w:t xml:space="preserve"> Tämä onnistui ja </w:t>
      </w:r>
      <w:proofErr w:type="spellStart"/>
      <w:r w:rsidR="3C54E8CE">
        <w:t>module</w:t>
      </w:r>
      <w:proofErr w:type="spellEnd"/>
      <w:r w:rsidR="3C54E8CE">
        <w:t xml:space="preserve"> status näytti saaneen dataa moduulista</w:t>
      </w:r>
      <w:r w:rsidR="00FD472B">
        <w:t xml:space="preserve"> (ks. kuvio 13). Myös</w:t>
      </w:r>
      <w:r w:rsidR="00576654">
        <w:t xml:space="preserve"> </w:t>
      </w:r>
      <w:proofErr w:type="spellStart"/>
      <w:r w:rsidR="00576654">
        <w:t>Elasticin</w:t>
      </w:r>
      <w:proofErr w:type="spellEnd"/>
      <w:r w:rsidR="00576654">
        <w:t xml:space="preserve"> Securitystä näki, että jotain </w:t>
      </w:r>
      <w:proofErr w:type="spellStart"/>
      <w:r w:rsidR="00293E59">
        <w:t>jotain</w:t>
      </w:r>
      <w:proofErr w:type="spellEnd"/>
      <w:r w:rsidR="00293E59">
        <w:t xml:space="preserve"> dataa filebeatin kautta kulki (ks. kuvio 14).</w:t>
      </w:r>
    </w:p>
    <w:p w14:paraId="08138E86" w14:textId="43003C33" w:rsidR="0090617E" w:rsidRPr="0090617E" w:rsidRDefault="0090617E" w:rsidP="0090617E"/>
    <w:p w14:paraId="2036F152" w14:textId="77E27E9F" w:rsidR="00C47151" w:rsidRDefault="723A2214" w:rsidP="00C47151">
      <w:pPr>
        <w:keepNext/>
      </w:pPr>
      <w:r>
        <w:rPr>
          <w:noProof/>
        </w:rPr>
        <w:lastRenderedPageBreak/>
        <w:drawing>
          <wp:inline distT="0" distB="0" distL="0" distR="0" wp14:anchorId="7DE0A8B9" wp14:editId="47209372">
            <wp:extent cx="6124574" cy="2238375"/>
            <wp:effectExtent l="0" t="0" r="0" b="0"/>
            <wp:docPr id="1298374580" name="Picture 1910649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6496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B232" w14:textId="2544D2AA" w:rsidR="0004545D" w:rsidRDefault="00C47151" w:rsidP="00C47151">
      <w:pPr>
        <w:pStyle w:val="Kuvaotsikko"/>
      </w:pPr>
      <w:bookmarkStart w:id="36" w:name="_Toc19434527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11</w:t>
      </w:r>
      <w:r>
        <w:fldChar w:fldCharType="end"/>
      </w:r>
      <w:r>
        <w:t>.</w:t>
      </w:r>
      <w:r w:rsidR="000C6614">
        <w:t xml:space="preserve"> Muutettu</w:t>
      </w:r>
      <w:r w:rsidR="007A7804">
        <w:t xml:space="preserve"> hosts</w:t>
      </w:r>
      <w:r w:rsidR="0074291C">
        <w:t>, username ja password, sekä</w:t>
      </w:r>
      <w:r w:rsidR="007129D3">
        <w:t xml:space="preserve"> fingerprint lisätty.</w:t>
      </w:r>
      <w:bookmarkEnd w:id="36"/>
    </w:p>
    <w:p w14:paraId="20E932F5" w14:textId="6211D55B" w:rsidR="00FD21C9" w:rsidRDefault="41F2039C" w:rsidP="00FD21C9">
      <w:pPr>
        <w:keepNext/>
      </w:pPr>
      <w:r>
        <w:rPr>
          <w:noProof/>
        </w:rPr>
        <w:drawing>
          <wp:inline distT="0" distB="0" distL="0" distR="0" wp14:anchorId="5EF6E4CF" wp14:editId="5CB6492F">
            <wp:extent cx="6124574" cy="2495550"/>
            <wp:effectExtent l="0" t="0" r="0" b="0"/>
            <wp:docPr id="645342371" name="Picture 645342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79CC" w14:textId="07A9BD90" w:rsidR="34C34420" w:rsidRDefault="00FD21C9" w:rsidP="3DBD5C2D">
      <w:pPr>
        <w:pStyle w:val="Kuvaotsikko"/>
      </w:pPr>
      <w:bookmarkStart w:id="37" w:name="_Toc19434527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12</w:t>
      </w:r>
      <w:r>
        <w:fldChar w:fldCharType="end"/>
      </w:r>
      <w:r>
        <w:t>.</w:t>
      </w:r>
      <w:r w:rsidR="00F36D7F">
        <w:t xml:space="preserve"> </w:t>
      </w:r>
      <w:r w:rsidR="005573CE">
        <w:t>pawn.yml-tiedostoon lisätty var.s</w:t>
      </w:r>
      <w:r w:rsidR="00AE2CDB">
        <w:t>ysl</w:t>
      </w:r>
      <w:r w:rsidR="001C7244">
        <w:t>og: host ja port.</w:t>
      </w:r>
      <w:bookmarkEnd w:id="37"/>
    </w:p>
    <w:p w14:paraId="7653A9ED" w14:textId="77777777" w:rsidR="005F23D3" w:rsidRDefault="3B1BDA8C" w:rsidP="005F23D3">
      <w:pPr>
        <w:keepNext/>
      </w:pPr>
      <w:r>
        <w:rPr>
          <w:noProof/>
        </w:rPr>
        <w:lastRenderedPageBreak/>
        <w:drawing>
          <wp:inline distT="0" distB="0" distL="0" distR="0" wp14:anchorId="66F6CA7B" wp14:editId="2139F81C">
            <wp:extent cx="6234546" cy="2428875"/>
            <wp:effectExtent l="0" t="0" r="0" b="0"/>
            <wp:docPr id="228153576" name="Picture 22815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546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1732" w14:textId="09A9681A" w:rsidR="04E5A66C" w:rsidRDefault="00F10042" w:rsidP="005F23D3">
      <w:pPr>
        <w:pStyle w:val="Kuvaotsikko"/>
      </w:pPr>
      <w:bookmarkStart w:id="38" w:name="_Toc194345278"/>
      <w:r>
        <w:t>K</w:t>
      </w:r>
      <w:r w:rsidR="005F23D3">
        <w:t xml:space="preserve">uvio </w:t>
      </w:r>
      <w:r w:rsidR="005F23D3">
        <w:fldChar w:fldCharType="begin"/>
      </w:r>
      <w:r w:rsidR="005F23D3">
        <w:instrText xml:space="preserve"> SEQ kuvio \* ARABIC </w:instrText>
      </w:r>
      <w:r w:rsidR="005F23D3">
        <w:fldChar w:fldCharType="separate"/>
      </w:r>
      <w:r w:rsidR="00493935">
        <w:t>13</w:t>
      </w:r>
      <w:r w:rsidR="005F23D3">
        <w:fldChar w:fldCharType="end"/>
      </w:r>
      <w:r w:rsidR="005F23D3">
        <w:t>.</w:t>
      </w:r>
      <w:r>
        <w:t xml:space="preserve"> Module Status onnistunut</w:t>
      </w:r>
      <w:bookmarkEnd w:id="38"/>
    </w:p>
    <w:p w14:paraId="75A6CDDE" w14:textId="77777777" w:rsidR="005F23D3" w:rsidRDefault="454E5D86" w:rsidP="005F23D3">
      <w:pPr>
        <w:keepNext/>
      </w:pPr>
      <w:r>
        <w:rPr>
          <w:noProof/>
        </w:rPr>
        <w:drawing>
          <wp:inline distT="0" distB="0" distL="0" distR="0" wp14:anchorId="1E3C4DEC" wp14:editId="4CCE8924">
            <wp:extent cx="6334126" cy="2494062"/>
            <wp:effectExtent l="0" t="0" r="0" b="0"/>
            <wp:docPr id="1689673596" name="Picture 168967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96735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24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60D4" w14:textId="495E5C99" w:rsidR="454E5D86" w:rsidRDefault="00F10042" w:rsidP="005F23D3">
      <w:pPr>
        <w:pStyle w:val="Kuvaotsikko"/>
      </w:pPr>
      <w:bookmarkStart w:id="39" w:name="_Toc194345279"/>
      <w:r>
        <w:t>K</w:t>
      </w:r>
      <w:r w:rsidR="005F23D3">
        <w:t xml:space="preserve">uvio </w:t>
      </w:r>
      <w:r w:rsidR="005F23D3">
        <w:fldChar w:fldCharType="begin"/>
      </w:r>
      <w:r w:rsidR="005F23D3">
        <w:instrText xml:space="preserve"> SEQ kuvio \* ARABIC </w:instrText>
      </w:r>
      <w:r w:rsidR="005F23D3">
        <w:fldChar w:fldCharType="separate"/>
      </w:r>
      <w:r w:rsidR="00493935">
        <w:t>14</w:t>
      </w:r>
      <w:r w:rsidR="005F23D3">
        <w:fldChar w:fldCharType="end"/>
      </w:r>
      <w:r w:rsidR="005F23D3">
        <w:t>.</w:t>
      </w:r>
      <w:r w:rsidR="00627368">
        <w:t xml:space="preserve"> </w:t>
      </w:r>
      <w:r w:rsidR="006A5A71">
        <w:t>Tilastoja saadusta datasta</w:t>
      </w:r>
      <w:bookmarkEnd w:id="39"/>
    </w:p>
    <w:p w14:paraId="51037362" w14:textId="386859D0" w:rsidR="3DBD5C2D" w:rsidRDefault="002F0E72" w:rsidP="002F0E72">
      <w:pPr>
        <w:pStyle w:val="Otsikko2"/>
      </w:pPr>
      <w:bookmarkStart w:id="40" w:name="_Toc194345262"/>
      <w:r>
        <w:t>Integraatiot</w:t>
      </w:r>
      <w:bookmarkEnd w:id="40"/>
    </w:p>
    <w:p w14:paraId="6539BD00" w14:textId="5FC40CB6" w:rsidR="00CD688F" w:rsidRPr="00D02C70" w:rsidRDefault="002F0E72" w:rsidP="00CD688F">
      <w:r>
        <w:t xml:space="preserve">Lisäsimme seuraavaksi Windows ja </w:t>
      </w:r>
      <w:proofErr w:type="spellStart"/>
      <w:r>
        <w:t>Endpoint</w:t>
      </w:r>
      <w:proofErr w:type="spellEnd"/>
      <w:r>
        <w:t xml:space="preserve"> integraatiot. </w:t>
      </w:r>
      <w:r w:rsidR="00A87A52">
        <w:t xml:space="preserve">Ensin teimme </w:t>
      </w:r>
      <w:proofErr w:type="spellStart"/>
      <w:r w:rsidR="00A87A52">
        <w:t>windows</w:t>
      </w:r>
      <w:proofErr w:type="spellEnd"/>
      <w:r w:rsidR="00A87A52">
        <w:t xml:space="preserve"> integraatiot, joille määriteltiin tietyt asetukset (ks. kuvio 15). Lisäsimme </w:t>
      </w:r>
      <w:proofErr w:type="spellStart"/>
      <w:r w:rsidR="00A87A52">
        <w:t>windowsiin</w:t>
      </w:r>
      <w:proofErr w:type="spellEnd"/>
      <w:r w:rsidR="00A87A52">
        <w:t xml:space="preserve"> WS01-työaseman</w:t>
      </w:r>
      <w:r w:rsidR="00032442">
        <w:t xml:space="preserve"> kategoriaan ja</w:t>
      </w:r>
      <w:r w:rsidR="00A87A52">
        <w:t xml:space="preserve"> DC01, WSUS ja SRV01-palvelimet</w:t>
      </w:r>
      <w:r w:rsidR="00032442">
        <w:t xml:space="preserve"> omaansa (ks. kuvio 16)</w:t>
      </w:r>
      <w:r w:rsidR="00A87A52">
        <w:t xml:space="preserve">. </w:t>
      </w:r>
      <w:r w:rsidR="00CD688F">
        <w:t xml:space="preserve"> Windowsin jälkeen lisäsimme </w:t>
      </w:r>
      <w:proofErr w:type="spellStart"/>
      <w:r w:rsidR="00CD688F">
        <w:t>Endpoint</w:t>
      </w:r>
      <w:proofErr w:type="spellEnd"/>
      <w:r w:rsidR="00CD688F">
        <w:t xml:space="preserve"> integraatiot. (ks. kuvio 17).</w:t>
      </w:r>
    </w:p>
    <w:p w14:paraId="59D10BD6" w14:textId="7314A4DB" w:rsidR="002F0E72" w:rsidRPr="002F0E72" w:rsidRDefault="002F0E72" w:rsidP="002F0E72"/>
    <w:p w14:paraId="1E5945CC" w14:textId="77777777" w:rsidR="005F23D3" w:rsidRDefault="2CAC269C" w:rsidP="005F23D3">
      <w:pPr>
        <w:keepNext/>
      </w:pPr>
      <w:r>
        <w:rPr>
          <w:noProof/>
        </w:rPr>
        <w:lastRenderedPageBreak/>
        <w:drawing>
          <wp:inline distT="0" distB="0" distL="0" distR="0" wp14:anchorId="4CDE6314" wp14:editId="40C56F4A">
            <wp:extent cx="5551514" cy="4429125"/>
            <wp:effectExtent l="0" t="0" r="0" b="0"/>
            <wp:docPr id="137267398" name="Picture 13726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2673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514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5995" w14:textId="2B5A8600" w:rsidR="005F23D3" w:rsidRDefault="006A5A71" w:rsidP="005F23D3">
      <w:pPr>
        <w:pStyle w:val="Kuvaotsikko"/>
      </w:pPr>
      <w:bookmarkStart w:id="41" w:name="_Toc194345280"/>
      <w:r>
        <w:t>K</w:t>
      </w:r>
      <w:r w:rsidR="005F23D3">
        <w:t xml:space="preserve">uvio </w:t>
      </w:r>
      <w:r w:rsidR="005F23D3">
        <w:fldChar w:fldCharType="begin"/>
      </w:r>
      <w:r w:rsidR="005F23D3">
        <w:instrText xml:space="preserve"> SEQ kuvio \* ARABIC </w:instrText>
      </w:r>
      <w:r w:rsidR="005F23D3">
        <w:fldChar w:fldCharType="separate"/>
      </w:r>
      <w:r w:rsidR="00493935">
        <w:t>15</w:t>
      </w:r>
      <w:r w:rsidR="005F23D3">
        <w:fldChar w:fldCharType="end"/>
      </w:r>
      <w:r w:rsidR="005F23D3">
        <w:t>.</w:t>
      </w:r>
      <w:r>
        <w:t xml:space="preserve"> Workstationeiden integraation asetukset</w:t>
      </w:r>
      <w:bookmarkEnd w:id="41"/>
    </w:p>
    <w:p w14:paraId="0DABD115" w14:textId="77777777" w:rsidR="00A87A52" w:rsidRDefault="002F0E72" w:rsidP="00A87A52">
      <w:pPr>
        <w:keepNext/>
      </w:pPr>
      <w:r w:rsidRPr="002F0E72">
        <w:rPr>
          <w:noProof/>
        </w:rPr>
        <w:drawing>
          <wp:inline distT="0" distB="0" distL="0" distR="0" wp14:anchorId="1E7E44B9" wp14:editId="71B4F225">
            <wp:extent cx="6120130" cy="1924050"/>
            <wp:effectExtent l="0" t="0" r="0" b="0"/>
            <wp:docPr id="1367507437" name="Kuva 1" descr="Kuva, joka sisältää kohteen teksti, kuvakaappaus, Fontti, viiv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7437" name="Kuva 1" descr="Kuva, joka sisältää kohteen teksti, kuvakaappaus, Fontti, viiva&#10;&#10;Tekoälyn generoima sisältö voi olla virheellist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67F8" w14:textId="078611E2" w:rsidR="005F23D3" w:rsidRDefault="00A87A52" w:rsidP="00CD688F">
      <w:pPr>
        <w:pStyle w:val="Kuvaotsikko"/>
      </w:pPr>
      <w:bookmarkStart w:id="42" w:name="_Toc19434528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16</w:t>
      </w:r>
      <w:r>
        <w:fldChar w:fldCharType="end"/>
      </w:r>
      <w:r>
        <w:t>. Windows integration policyt</w:t>
      </w:r>
      <w:bookmarkEnd w:id="42"/>
    </w:p>
    <w:p w14:paraId="4B9EAC23" w14:textId="77777777" w:rsidR="005D79DE" w:rsidRDefault="00EF50B9" w:rsidP="005D79DE">
      <w:pPr>
        <w:keepNext/>
      </w:pPr>
      <w:r w:rsidRPr="00EF50B9">
        <w:rPr>
          <w:noProof/>
        </w:rPr>
        <w:lastRenderedPageBreak/>
        <w:drawing>
          <wp:inline distT="0" distB="0" distL="0" distR="0" wp14:anchorId="69B9E611" wp14:editId="7F9F7D39">
            <wp:extent cx="6120130" cy="2280920"/>
            <wp:effectExtent l="0" t="0" r="0" b="5080"/>
            <wp:docPr id="671575832" name="Kuva 1" descr="Kuva, joka sisältää kohteen teksti, kuvakaappaus, Fontti, numer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5832" name="Kuva 1" descr="Kuva, joka sisältää kohteen teksti, kuvakaappaus, Fontti, numero&#10;&#10;Tekoälyn generoima sisältö voi olla virheellist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8C97" w14:textId="3803F280" w:rsidR="00EF50B9" w:rsidRPr="00EF50B9" w:rsidRDefault="005D79DE" w:rsidP="005D79DE">
      <w:pPr>
        <w:pStyle w:val="Kuvaotsikko"/>
      </w:pPr>
      <w:bookmarkStart w:id="43" w:name="_Toc19434528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17</w:t>
      </w:r>
      <w:r>
        <w:fldChar w:fldCharType="end"/>
      </w:r>
      <w:r>
        <w:t xml:space="preserve">. </w:t>
      </w:r>
      <w:r w:rsidRPr="00A94791">
        <w:t>Endpoint integration policyt</w:t>
      </w:r>
      <w:bookmarkEnd w:id="43"/>
    </w:p>
    <w:p w14:paraId="5A55B5AC" w14:textId="1D8615F6" w:rsidR="007632D0" w:rsidRDefault="007632D0" w:rsidP="007632D0">
      <w:pPr>
        <w:pStyle w:val="Otsikko1"/>
      </w:pPr>
      <w:bookmarkStart w:id="44" w:name="_Toc194345263"/>
      <w:r>
        <w:t>Hälytykset ja testi caset</w:t>
      </w:r>
      <w:bookmarkEnd w:id="44"/>
    </w:p>
    <w:p w14:paraId="03EE2BFB" w14:textId="6CADA5CB" w:rsidR="007632D0" w:rsidRPr="00F0588C" w:rsidRDefault="00F0588C" w:rsidP="007632D0">
      <w:r w:rsidRPr="00F0588C">
        <w:t xml:space="preserve">Pyrimme etsimään ohjeissa olleesta </w:t>
      </w:r>
      <w:r>
        <w:t xml:space="preserve">GitHub </w:t>
      </w:r>
      <w:proofErr w:type="spellStart"/>
      <w:r>
        <w:t>reposta</w:t>
      </w:r>
      <w:proofErr w:type="spellEnd"/>
      <w:r>
        <w:t xml:space="preserve"> eri </w:t>
      </w:r>
      <w:r w:rsidR="00C95831">
        <w:t xml:space="preserve">hyökkäyksien testattavaksi. </w:t>
      </w:r>
      <w:r w:rsidR="002133BA">
        <w:t xml:space="preserve">Joidenkin kohdalla </w:t>
      </w:r>
      <w:r w:rsidR="0046401F">
        <w:t xml:space="preserve">niiden suorittaminen ei onnistunut, koska </w:t>
      </w:r>
      <w:r w:rsidR="006C0D9D">
        <w:t xml:space="preserve">Security </w:t>
      </w:r>
      <w:proofErr w:type="spellStart"/>
      <w:r w:rsidR="006C0D9D">
        <w:t>Viewissä</w:t>
      </w:r>
      <w:proofErr w:type="spellEnd"/>
      <w:r w:rsidR="006C0D9D">
        <w:t xml:space="preserve"> ne eivät tulleet Alerts -sivulla näkyvii</w:t>
      </w:r>
      <w:r w:rsidR="00983D1A">
        <w:t>n, mutta osa tuli (ks. kuvio 1</w:t>
      </w:r>
      <w:r w:rsidR="00F72CF9">
        <w:t>8</w:t>
      </w:r>
      <w:r w:rsidR="00983D1A">
        <w:t>)</w:t>
      </w:r>
      <w:r w:rsidR="006C0D9D">
        <w:t xml:space="preserve">. </w:t>
      </w:r>
      <w:r w:rsidR="00146754">
        <w:t xml:space="preserve">Saimme 4 </w:t>
      </w:r>
      <w:proofErr w:type="spellStart"/>
      <w:r w:rsidR="00146754">
        <w:t>test</w:t>
      </w:r>
      <w:proofErr w:type="spellEnd"/>
      <w:r w:rsidR="00146754">
        <w:t xml:space="preserve"> </w:t>
      </w:r>
      <w:proofErr w:type="spellStart"/>
      <w:r w:rsidR="00146754">
        <w:t>casea</w:t>
      </w:r>
      <w:proofErr w:type="spellEnd"/>
      <w:r w:rsidR="00146754">
        <w:t xml:space="preserve"> kuitenkin tehtyä</w:t>
      </w:r>
      <w:r w:rsidR="00983D1A">
        <w:t xml:space="preserve"> (ks. kuvio 1</w:t>
      </w:r>
      <w:r w:rsidR="00F72CF9">
        <w:t>9</w:t>
      </w:r>
      <w:r w:rsidR="00983D1A">
        <w:t>).</w:t>
      </w:r>
    </w:p>
    <w:p w14:paraId="4C0018A4" w14:textId="77777777" w:rsidR="005D79DE" w:rsidRDefault="5C2657BD" w:rsidP="005D79DE">
      <w:pPr>
        <w:keepNext/>
      </w:pPr>
      <w:r>
        <w:rPr>
          <w:noProof/>
        </w:rPr>
        <w:drawing>
          <wp:inline distT="0" distB="0" distL="0" distR="0" wp14:anchorId="346698A8" wp14:editId="1894D1FA">
            <wp:extent cx="6228184" cy="2543175"/>
            <wp:effectExtent l="0" t="0" r="0" b="0"/>
            <wp:docPr id="1594703162" name="Picture 1594703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184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8B0D" w14:textId="78AED7D5" w:rsidR="5C2657BD" w:rsidRDefault="005D79DE" w:rsidP="005D79DE">
      <w:pPr>
        <w:pStyle w:val="Kuvaotsikko"/>
      </w:pPr>
      <w:bookmarkStart w:id="45" w:name="_Toc19434528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18</w:t>
      </w:r>
      <w:r>
        <w:fldChar w:fldCharType="end"/>
      </w:r>
      <w:r>
        <w:t xml:space="preserve">. </w:t>
      </w:r>
      <w:r w:rsidRPr="00326989">
        <w:t>Security Viewin hälytyksien etusivu</w:t>
      </w:r>
      <w:bookmarkEnd w:id="45"/>
    </w:p>
    <w:p w14:paraId="7F3C4BD2" w14:textId="77777777" w:rsidR="005D79DE" w:rsidRDefault="00146754" w:rsidP="005D79DE">
      <w:pPr>
        <w:keepNext/>
      </w:pPr>
      <w:r w:rsidRPr="00146754">
        <w:rPr>
          <w:noProof/>
        </w:rPr>
        <w:lastRenderedPageBreak/>
        <w:drawing>
          <wp:inline distT="0" distB="0" distL="0" distR="0" wp14:anchorId="1206844D" wp14:editId="43C0EF8B">
            <wp:extent cx="6120130" cy="2180590"/>
            <wp:effectExtent l="0" t="0" r="0" b="0"/>
            <wp:docPr id="375348658" name="Kuva 1" descr="Kuva, joka sisältää kohteen teksti, numero, viiva, kuvakaappaus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8658" name="Kuva 1" descr="Kuva, joka sisältää kohteen teksti, numero, viiva, kuvakaappaus&#10;&#10;Tekoälyn generoima sisältö voi olla virheellist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EADC" w14:textId="2D4A5D55" w:rsidR="005F23D3" w:rsidRPr="005F23D3" w:rsidRDefault="005D79DE" w:rsidP="005D79DE">
      <w:pPr>
        <w:pStyle w:val="Kuvaotsikko"/>
      </w:pPr>
      <w:bookmarkStart w:id="46" w:name="_Toc19434528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493935">
        <w:t>19</w:t>
      </w:r>
      <w:r>
        <w:fldChar w:fldCharType="end"/>
      </w:r>
      <w:r>
        <w:t xml:space="preserve">. </w:t>
      </w:r>
      <w:r w:rsidRPr="003A24EE">
        <w:t>Test cases</w:t>
      </w:r>
      <w:bookmarkEnd w:id="46"/>
    </w:p>
    <w:p w14:paraId="724B059C" w14:textId="5E6F0199" w:rsidR="571BE81F" w:rsidRDefault="0427D64A" w:rsidP="00290B1D">
      <w:pPr>
        <w:pStyle w:val="Otsikko1"/>
      </w:pPr>
      <w:bookmarkStart w:id="47" w:name="_Toc194345264"/>
      <w:r w:rsidRPr="5A52F4BB">
        <w:t>Pohdinta</w:t>
      </w:r>
      <w:bookmarkEnd w:id="47"/>
    </w:p>
    <w:p w14:paraId="3B832F4C" w14:textId="35EAA51A" w:rsidR="571BE81F" w:rsidRDefault="571BE81F" w:rsidP="3DBD5C2D">
      <w:r>
        <w:t xml:space="preserve">Harjoituksessa harjoittelimme </w:t>
      </w:r>
      <w:proofErr w:type="spellStart"/>
      <w:r>
        <w:t>Siem:n</w:t>
      </w:r>
      <w:proofErr w:type="spellEnd"/>
      <w:r>
        <w:t xml:space="preserve"> </w:t>
      </w:r>
      <w:r w:rsidR="06C8EEF4">
        <w:t xml:space="preserve">ja </w:t>
      </w:r>
      <w:proofErr w:type="spellStart"/>
      <w:r w:rsidR="06C8EEF4">
        <w:t>elastic:n</w:t>
      </w:r>
      <w:proofErr w:type="spellEnd"/>
      <w:r w:rsidR="06C8EEF4">
        <w:t xml:space="preserve"> käyttöä.</w:t>
      </w:r>
      <w:r>
        <w:t xml:space="preserve"> </w:t>
      </w:r>
      <w:r w:rsidR="41002C85">
        <w:t xml:space="preserve">Ryhmässämme opittiin lukemaan ja tulkitsemaan </w:t>
      </w:r>
      <w:proofErr w:type="spellStart"/>
      <w:r>
        <w:t>logitiedostoj</w:t>
      </w:r>
      <w:r w:rsidR="58315C41">
        <w:t>a</w:t>
      </w:r>
      <w:proofErr w:type="spellEnd"/>
      <w:r>
        <w:t xml:space="preserve">. </w:t>
      </w:r>
      <w:r w:rsidR="00564232">
        <w:t xml:space="preserve">Valitsimme Red </w:t>
      </w:r>
      <w:proofErr w:type="spellStart"/>
      <w:r w:rsidR="00564232">
        <w:t>Canary</w:t>
      </w:r>
      <w:proofErr w:type="spellEnd"/>
      <w:r w:rsidR="00564232">
        <w:t xml:space="preserve"> </w:t>
      </w:r>
      <w:proofErr w:type="spellStart"/>
      <w:r w:rsidR="00564232">
        <w:t>Githubista</w:t>
      </w:r>
      <w:proofErr w:type="spellEnd"/>
      <w:r w:rsidR="00564232">
        <w:t xml:space="preserve"> muutaman </w:t>
      </w:r>
      <w:proofErr w:type="spellStart"/>
      <w:r w:rsidR="00564232">
        <w:t>mitre</w:t>
      </w:r>
      <w:proofErr w:type="spellEnd"/>
      <w:r w:rsidR="00564232">
        <w:t xml:space="preserve"> tekniikan ja loimme niiden pohjalta </w:t>
      </w:r>
      <w:r w:rsidR="38E87326">
        <w:t xml:space="preserve">muutaman </w:t>
      </w:r>
      <w:proofErr w:type="spellStart"/>
      <w:r w:rsidR="00564232">
        <w:t>casen</w:t>
      </w:r>
      <w:proofErr w:type="spellEnd"/>
      <w:r w:rsidR="38E87326">
        <w:t xml:space="preserve">, johon merkitsimme havaintomme ja annoimme niille omat </w:t>
      </w:r>
      <w:proofErr w:type="spellStart"/>
      <w:r w:rsidR="38E87326">
        <w:t>categoriat</w:t>
      </w:r>
      <w:proofErr w:type="spellEnd"/>
      <w:r w:rsidR="38E87326">
        <w:t>.</w:t>
      </w:r>
    </w:p>
    <w:p w14:paraId="5CD20B86" w14:textId="36BD3D6B" w:rsidR="37FB13FC" w:rsidRDefault="009315F0" w:rsidP="009315F0">
      <w:pPr>
        <w:spacing w:after="160" w:line="259" w:lineRule="auto"/>
      </w:pPr>
      <w:r>
        <w:br w:type="page"/>
      </w:r>
    </w:p>
    <w:p w14:paraId="66EFCFB7" w14:textId="77777777" w:rsidR="00AC0315" w:rsidRPr="00E95596" w:rsidRDefault="7221E92F" w:rsidP="00A46B18">
      <w:pPr>
        <w:pStyle w:val="LhteetOtsikko"/>
        <w:rPr>
          <w:lang w:val="en-US"/>
        </w:rPr>
      </w:pPr>
      <w:bookmarkStart w:id="48" w:name="_Toc194345265"/>
      <w:r w:rsidRPr="5A52F4BB">
        <w:rPr>
          <w:lang w:val="en-US"/>
        </w:rPr>
        <w:lastRenderedPageBreak/>
        <w:t>Lähteet</w:t>
      </w:r>
      <w:bookmarkEnd w:id="17"/>
      <w:bookmarkEnd w:id="18"/>
      <w:bookmarkEnd w:id="19"/>
      <w:bookmarkEnd w:id="20"/>
      <w:bookmarkEnd w:id="21"/>
      <w:bookmarkEnd w:id="22"/>
      <w:bookmarkEnd w:id="27"/>
      <w:bookmarkEnd w:id="28"/>
      <w:bookmarkEnd w:id="29"/>
      <w:bookmarkEnd w:id="30"/>
      <w:bookmarkEnd w:id="48"/>
    </w:p>
    <w:p w14:paraId="6692C838" w14:textId="779C9E99" w:rsidR="00FE70F1" w:rsidRPr="00E95596" w:rsidRDefault="16BB1A10" w:rsidP="3DBD5C2D">
      <w:pPr>
        <w:pStyle w:val="Lhdeluettelo"/>
        <w:sectPr w:rsidR="00FE70F1" w:rsidRPr="00E95596" w:rsidSect="001A0CE3">
          <w:headerReference w:type="even" r:id="rId32"/>
          <w:headerReference w:type="default" r:id="rId33"/>
          <w:footerReference w:type="default" r:id="rId34"/>
          <w:headerReference w:type="first" r:id="rId35"/>
          <w:pgSz w:w="11906" w:h="16838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 w:rsidRPr="3DBD5C2D">
        <w:rPr>
          <w:lang w:val="en-US"/>
        </w:rPr>
        <w:t xml:space="preserve">What is SIEM Logging? </w:t>
      </w:r>
      <w:proofErr w:type="spellStart"/>
      <w:r w:rsidR="00FE70F1" w:rsidRPr="00FE70F1">
        <w:t>N.d</w:t>
      </w:r>
      <w:proofErr w:type="spellEnd"/>
      <w:r w:rsidR="00FE70F1" w:rsidRPr="00FE70F1">
        <w:t xml:space="preserve">. </w:t>
      </w:r>
      <w:r w:rsidRPr="00FE70F1">
        <w:t xml:space="preserve">Palo </w:t>
      </w:r>
      <w:r w:rsidR="00FE70F1" w:rsidRPr="00FE70F1">
        <w:t>A</w:t>
      </w:r>
      <w:r w:rsidRPr="00FE70F1">
        <w:t>lto</w:t>
      </w:r>
      <w:r w:rsidR="00FE70F1" w:rsidRPr="00FE70F1">
        <w:t xml:space="preserve"> </w:t>
      </w:r>
      <w:proofErr w:type="spellStart"/>
      <w:r w:rsidR="00FE70F1" w:rsidRPr="00FE70F1">
        <w:t>Cyberpedia</w:t>
      </w:r>
      <w:proofErr w:type="spellEnd"/>
      <w:r w:rsidR="77F0E388" w:rsidRPr="00FE70F1">
        <w:t xml:space="preserve">. </w:t>
      </w:r>
      <w:r w:rsidR="77F0E388" w:rsidRPr="00E95596">
        <w:t xml:space="preserve">Viitattu 31.3.2025. </w:t>
      </w:r>
      <w:hyperlink r:id="rId36">
        <w:r w:rsidR="77F0E388" w:rsidRPr="00E95596">
          <w:rPr>
            <w:rStyle w:val="Hyperlinkki"/>
          </w:rPr>
          <w:t>https://www.paloaltonetworks.com/cyberpedia/what-is-siem-logging</w:t>
        </w:r>
      </w:hyperlink>
    </w:p>
    <w:p w14:paraId="5A39BBE3" w14:textId="235F0522" w:rsidR="00493935" w:rsidRPr="00493935" w:rsidRDefault="00493935" w:rsidP="00493935">
      <w:pPr>
        <w:pStyle w:val="Lhdeluettelo"/>
        <w:tabs>
          <w:tab w:val="left" w:pos="7501"/>
        </w:tabs>
        <w:sectPr w:rsidR="00493935" w:rsidRPr="00493935" w:rsidSect="001A0CE3">
          <w:headerReference w:type="even" r:id="rId37"/>
          <w:headerReference w:type="default" r:id="rId38"/>
          <w:footerReference w:type="default" r:id="rId39"/>
          <w:headerReference w:type="first" r:id="rId40"/>
          <w:pgSz w:w="11906" w:h="16838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72A3D3EC" w14:textId="53DE0366" w:rsidR="00AB2429" w:rsidRDefault="00AB2429" w:rsidP="3DBD5C2D">
      <w:pPr>
        <w:spacing w:after="160" w:line="259" w:lineRule="auto"/>
      </w:pPr>
    </w:p>
    <w:sectPr w:rsidR="00AB2429" w:rsidSect="0058148B">
      <w:headerReference w:type="even" r:id="rId41"/>
      <w:headerReference w:type="default" r:id="rId42"/>
      <w:headerReference w:type="first" r:id="rId43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DCD9C" w14:textId="77777777" w:rsidR="00656E14" w:rsidRDefault="00656E14" w:rsidP="00520772">
      <w:pPr>
        <w:spacing w:after="0" w:line="240" w:lineRule="auto"/>
      </w:pPr>
      <w:r>
        <w:separator/>
      </w:r>
    </w:p>
    <w:p w14:paraId="17E5C0DA" w14:textId="77777777" w:rsidR="00656E14" w:rsidRDefault="00656E14"/>
    <w:p w14:paraId="642431A0" w14:textId="77777777" w:rsidR="00656E14" w:rsidRDefault="00656E14"/>
  </w:endnote>
  <w:endnote w:type="continuationSeparator" w:id="0">
    <w:p w14:paraId="5AC04442" w14:textId="77777777" w:rsidR="00656E14" w:rsidRDefault="00656E14" w:rsidP="00520772">
      <w:pPr>
        <w:spacing w:after="0" w:line="240" w:lineRule="auto"/>
      </w:pPr>
      <w:r>
        <w:continuationSeparator/>
      </w:r>
    </w:p>
    <w:p w14:paraId="1D077843" w14:textId="77777777" w:rsidR="00656E14" w:rsidRDefault="00656E14"/>
    <w:p w14:paraId="429D657A" w14:textId="77777777" w:rsidR="00656E14" w:rsidRDefault="00656E14"/>
  </w:endnote>
  <w:endnote w:type="continuationNotice" w:id="1">
    <w:p w14:paraId="6F23AE1E" w14:textId="77777777" w:rsidR="00656E14" w:rsidRDefault="00656E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A67A4F" w:rsidRDefault="00A67A4F">
    <w:pPr>
      <w:pStyle w:val="Alatunniste"/>
      <w:rPr>
        <w:noProof/>
      </w:rPr>
    </w:pPr>
  </w:p>
  <w:p w14:paraId="44EAFD9C" w14:textId="77777777" w:rsidR="00A67A4F" w:rsidRDefault="00A67A4F">
    <w:pPr>
      <w:pStyle w:val="Alatunniste"/>
      <w:rPr>
        <w:noProof/>
      </w:rPr>
    </w:pPr>
  </w:p>
  <w:p w14:paraId="4B94D5A5" w14:textId="77777777" w:rsidR="00A67A4F" w:rsidRDefault="00A67A4F">
    <w:pPr>
      <w:pStyle w:val="Alatunniste"/>
      <w:rPr>
        <w:noProof/>
      </w:rPr>
    </w:pPr>
  </w:p>
  <w:p w14:paraId="3DEEC669" w14:textId="77777777" w:rsidR="00A67A4F" w:rsidRDefault="00A67A4F">
    <w:pPr>
      <w:pStyle w:val="Alatunniste"/>
      <w:rPr>
        <w:noProof/>
      </w:rPr>
    </w:pPr>
  </w:p>
  <w:p w14:paraId="3656B9AB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72695D34" wp14:editId="4F299870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:arto="http://schemas.microsoft.com/office/word/2006/arto" xmlns:adec="http://schemas.microsoft.com/office/drawing/2017/decorative" xmlns:w="http://schemas.openxmlformats.org/wordprocessingml/2006/main" xmlns:w10="urn:schemas-microsoft-com:office:word" xmlns:v="urn:schemas-microsoft-com:vml" xmlns:o="urn:schemas-microsoft-com:office:office" xmlns="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35DA4" w14:textId="77777777" w:rsidR="00A67A4F" w:rsidRPr="00701321" w:rsidRDefault="00A67A4F" w:rsidP="00701321">
    <w:pPr>
      <w:pStyle w:val="Alatunnist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77777777" w:rsidR="00A67A4F" w:rsidRPr="00701321" w:rsidRDefault="00A67A4F" w:rsidP="00701321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573E" w14:textId="77777777" w:rsidR="00656E14" w:rsidRDefault="00656E14" w:rsidP="00520772">
      <w:pPr>
        <w:spacing w:after="0" w:line="240" w:lineRule="auto"/>
      </w:pPr>
      <w:r>
        <w:separator/>
      </w:r>
    </w:p>
    <w:p w14:paraId="6295D624" w14:textId="77777777" w:rsidR="00656E14" w:rsidRDefault="00656E14"/>
    <w:p w14:paraId="2944FD25" w14:textId="77777777" w:rsidR="00656E14" w:rsidRDefault="00656E14"/>
  </w:footnote>
  <w:footnote w:type="continuationSeparator" w:id="0">
    <w:p w14:paraId="40E0DE0F" w14:textId="77777777" w:rsidR="00656E14" w:rsidRDefault="00656E14" w:rsidP="00520772">
      <w:pPr>
        <w:spacing w:after="0" w:line="240" w:lineRule="auto"/>
      </w:pPr>
      <w:r>
        <w:continuationSeparator/>
      </w:r>
    </w:p>
    <w:p w14:paraId="0DB3B4CD" w14:textId="77777777" w:rsidR="00656E14" w:rsidRDefault="00656E14"/>
    <w:p w14:paraId="422BDDA9" w14:textId="77777777" w:rsidR="00656E14" w:rsidRDefault="00656E14"/>
  </w:footnote>
  <w:footnote w:type="continuationNotice" w:id="1">
    <w:p w14:paraId="5C63EBA8" w14:textId="77777777" w:rsidR="00656E14" w:rsidRDefault="00656E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2CD1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0B1FFBEB" wp14:editId="65102EAD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DB878D" wp14:editId="58EC0ADB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432A1E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EA909" w14:textId="77777777" w:rsidR="00BE7BF8" w:rsidRDefault="00BE7BF8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6244499"/>
      <w:docPartObj>
        <w:docPartGallery w:val="Page Numbers (Top of Page)"/>
        <w:docPartUnique/>
      </w:docPartObj>
    </w:sdtPr>
    <w:sdtEndPr/>
    <w:sdtContent>
      <w:p w14:paraId="2F077C2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330C15" w14:textId="77777777" w:rsidR="00BE7BF8" w:rsidRDefault="00BE7BF8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C3885" w14:textId="77777777" w:rsidR="00A67A4F" w:rsidRDefault="00D40AAA" w:rsidP="00A764D6">
    <w:pPr>
      <w:pStyle w:val="Yltunniste"/>
      <w:jc w:val="right"/>
    </w:pPr>
    <w:sdt>
      <w:sdtPr>
        <w:id w:val="-1136637259"/>
        <w:docPartObj>
          <w:docPartGallery w:val="Page Numbers (Top of Page)"/>
          <w:docPartUnique/>
        </w:docPartObj>
      </w:sdtPr>
      <w:sdtEndPr/>
      <w:sdtContent>
        <w:r w:rsidR="00A67A4F">
          <w:fldChar w:fldCharType="begin"/>
        </w:r>
        <w:r w:rsidR="00A67A4F">
          <w:instrText>PAGE   \* MERGEFORMAT</w:instrText>
        </w:r>
        <w:r w:rsidR="00A67A4F">
          <w:fldChar w:fldCharType="separate"/>
        </w:r>
        <w:r w:rsidR="00A67A4F">
          <w:rPr>
            <w:noProof/>
          </w:rPr>
          <w:t>1</w:t>
        </w:r>
        <w:r w:rsidR="00A67A4F">
          <w:fldChar w:fldCharType="end"/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31CB" w14:textId="77777777" w:rsidR="00BE7BF8" w:rsidRDefault="00BE7BF8">
    <w:pPr>
      <w:pStyle w:val="Yltunnis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C3B9" w14:textId="480ADE0E" w:rsidR="000860CA" w:rsidRDefault="000860CA" w:rsidP="00493935">
    <w:pPr>
      <w:pStyle w:val="Yltunniste"/>
    </w:pPr>
  </w:p>
  <w:p w14:paraId="45FB0818" w14:textId="77777777" w:rsidR="00BE7BF8" w:rsidRDefault="00BE7BF8">
    <w:pPr>
      <w:pStyle w:val="Yltunnis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E2FB" w14:textId="77777777" w:rsidR="00A67A4F" w:rsidRDefault="00D40AAA" w:rsidP="00A764D6">
    <w:pPr>
      <w:pStyle w:val="Yltunniste"/>
      <w:jc w:val="right"/>
    </w:pPr>
    <w:sdt>
      <w:sdtPr>
        <w:id w:val="1375190810"/>
        <w:docPartObj>
          <w:docPartGallery w:val="Page Numbers (Top of Page)"/>
          <w:docPartUnique/>
        </w:docPartObj>
      </w:sdtPr>
      <w:sdtEndPr/>
      <w:sdtContent>
        <w:r w:rsidR="00A67A4F">
          <w:fldChar w:fldCharType="begin"/>
        </w:r>
        <w:r w:rsidR="00A67A4F">
          <w:instrText>PAGE   \* MERGEFORMAT</w:instrText>
        </w:r>
        <w:r w:rsidR="00A67A4F">
          <w:fldChar w:fldCharType="separate"/>
        </w:r>
        <w:r w:rsidR="00A67A4F">
          <w:rPr>
            <w:noProof/>
          </w:rPr>
          <w:t>1</w:t>
        </w:r>
        <w:r w:rsidR="00A67A4F">
          <w:fldChar w:fldCharType="end"/>
        </w:r>
      </w:sdtContent>
    </w:sdt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E7BF8" w:rsidRDefault="00BE7BF8">
    <w:pPr>
      <w:pStyle w:val="Yltunnis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46F9" w14:textId="5354C9DF" w:rsidR="000860CA" w:rsidRDefault="00493935" w:rsidP="00493935">
    <w:pPr>
      <w:pStyle w:val="Yltunniste"/>
      <w:tabs>
        <w:tab w:val="left" w:pos="889"/>
      </w:tabs>
    </w:pPr>
    <w:r>
      <w:tab/>
    </w:r>
    <w:r>
      <w:tab/>
    </w:r>
  </w:p>
  <w:p w14:paraId="0E27B00A" w14:textId="77777777" w:rsidR="00BE7BF8" w:rsidRDefault="00BE7BF8">
    <w:pPr>
      <w:pStyle w:val="Yltunnis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000F1B19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110FFD37" w14:textId="77777777" w:rsidR="00A67A4F" w:rsidRDefault="00A67A4F"/>
  <w:p w14:paraId="6B69937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2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501284">
    <w:abstractNumId w:val="18"/>
  </w:num>
  <w:num w:numId="2" w16cid:durableId="749303954">
    <w:abstractNumId w:val="23"/>
  </w:num>
  <w:num w:numId="3" w16cid:durableId="176382947">
    <w:abstractNumId w:val="32"/>
  </w:num>
  <w:num w:numId="4" w16cid:durableId="1352419532">
    <w:abstractNumId w:val="26"/>
  </w:num>
  <w:num w:numId="5" w16cid:durableId="1656181334">
    <w:abstractNumId w:val="30"/>
  </w:num>
  <w:num w:numId="6" w16cid:durableId="557127317">
    <w:abstractNumId w:val="19"/>
  </w:num>
  <w:num w:numId="7" w16cid:durableId="349646458">
    <w:abstractNumId w:val="27"/>
  </w:num>
  <w:num w:numId="8" w16cid:durableId="1657101905">
    <w:abstractNumId w:val="28"/>
  </w:num>
  <w:num w:numId="9" w16cid:durableId="238054826">
    <w:abstractNumId w:val="22"/>
  </w:num>
  <w:num w:numId="10" w16cid:durableId="945699169">
    <w:abstractNumId w:val="21"/>
  </w:num>
  <w:num w:numId="11" w16cid:durableId="989480491">
    <w:abstractNumId w:val="21"/>
    <w:lvlOverride w:ilvl="0">
      <w:startOverride w:val="1"/>
    </w:lvlOverride>
  </w:num>
  <w:num w:numId="12" w16cid:durableId="769930126">
    <w:abstractNumId w:val="10"/>
  </w:num>
  <w:num w:numId="13" w16cid:durableId="722680703">
    <w:abstractNumId w:val="17"/>
  </w:num>
  <w:num w:numId="14" w16cid:durableId="435910954">
    <w:abstractNumId w:val="11"/>
  </w:num>
  <w:num w:numId="15" w16cid:durableId="1616788140">
    <w:abstractNumId w:val="15"/>
  </w:num>
  <w:num w:numId="16" w16cid:durableId="663165269">
    <w:abstractNumId w:val="34"/>
  </w:num>
  <w:num w:numId="17" w16cid:durableId="662050803">
    <w:abstractNumId w:val="24"/>
  </w:num>
  <w:num w:numId="18" w16cid:durableId="1957440587">
    <w:abstractNumId w:val="35"/>
  </w:num>
  <w:num w:numId="19" w16cid:durableId="1072778132">
    <w:abstractNumId w:val="14"/>
  </w:num>
  <w:num w:numId="20" w16cid:durableId="1102074214">
    <w:abstractNumId w:val="36"/>
  </w:num>
  <w:num w:numId="21" w16cid:durableId="9307806">
    <w:abstractNumId w:val="31"/>
  </w:num>
  <w:num w:numId="22" w16cid:durableId="2147237646">
    <w:abstractNumId w:val="25"/>
  </w:num>
  <w:num w:numId="23" w16cid:durableId="118496844">
    <w:abstractNumId w:val="12"/>
  </w:num>
  <w:num w:numId="24" w16cid:durableId="561019772">
    <w:abstractNumId w:val="16"/>
  </w:num>
  <w:num w:numId="25" w16cid:durableId="975988683">
    <w:abstractNumId w:val="37"/>
  </w:num>
  <w:num w:numId="26" w16cid:durableId="509686400">
    <w:abstractNumId w:val="13"/>
  </w:num>
  <w:num w:numId="27" w16cid:durableId="371807841">
    <w:abstractNumId w:val="33"/>
  </w:num>
  <w:num w:numId="28" w16cid:durableId="843398141">
    <w:abstractNumId w:val="9"/>
  </w:num>
  <w:num w:numId="29" w16cid:durableId="1254826524">
    <w:abstractNumId w:val="7"/>
  </w:num>
  <w:num w:numId="30" w16cid:durableId="81145190">
    <w:abstractNumId w:val="6"/>
  </w:num>
  <w:num w:numId="31" w16cid:durableId="757556357">
    <w:abstractNumId w:val="5"/>
  </w:num>
  <w:num w:numId="32" w16cid:durableId="1644390611">
    <w:abstractNumId w:val="4"/>
  </w:num>
  <w:num w:numId="33" w16cid:durableId="1828865013">
    <w:abstractNumId w:val="8"/>
  </w:num>
  <w:num w:numId="34" w16cid:durableId="1150560260">
    <w:abstractNumId w:val="3"/>
  </w:num>
  <w:num w:numId="35" w16cid:durableId="1081756899">
    <w:abstractNumId w:val="2"/>
  </w:num>
  <w:num w:numId="36" w16cid:durableId="2056737440">
    <w:abstractNumId w:val="1"/>
  </w:num>
  <w:num w:numId="37" w16cid:durableId="1762136955">
    <w:abstractNumId w:val="0"/>
  </w:num>
  <w:num w:numId="38" w16cid:durableId="1259407353">
    <w:abstractNumId w:val="29"/>
  </w:num>
  <w:num w:numId="39" w16cid:durableId="274872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4644"/>
    <w:rsid w:val="00004E52"/>
    <w:rsid w:val="000054C0"/>
    <w:rsid w:val="000107CB"/>
    <w:rsid w:val="0001273A"/>
    <w:rsid w:val="000130F9"/>
    <w:rsid w:val="00013B32"/>
    <w:rsid w:val="00014C14"/>
    <w:rsid w:val="00016333"/>
    <w:rsid w:val="00016973"/>
    <w:rsid w:val="00017DF5"/>
    <w:rsid w:val="000228D4"/>
    <w:rsid w:val="00022DF3"/>
    <w:rsid w:val="0003045D"/>
    <w:rsid w:val="000320C7"/>
    <w:rsid w:val="00032442"/>
    <w:rsid w:val="000351DC"/>
    <w:rsid w:val="00042B5C"/>
    <w:rsid w:val="000446C3"/>
    <w:rsid w:val="00044E92"/>
    <w:rsid w:val="0004545D"/>
    <w:rsid w:val="00050096"/>
    <w:rsid w:val="00052D1D"/>
    <w:rsid w:val="00054018"/>
    <w:rsid w:val="0006305A"/>
    <w:rsid w:val="000642D0"/>
    <w:rsid w:val="00066995"/>
    <w:rsid w:val="000706C7"/>
    <w:rsid w:val="00071568"/>
    <w:rsid w:val="000722FD"/>
    <w:rsid w:val="00072B1F"/>
    <w:rsid w:val="00077B69"/>
    <w:rsid w:val="000860CA"/>
    <w:rsid w:val="00091716"/>
    <w:rsid w:val="0009234A"/>
    <w:rsid w:val="000935D8"/>
    <w:rsid w:val="00094175"/>
    <w:rsid w:val="00096CAF"/>
    <w:rsid w:val="000A4E81"/>
    <w:rsid w:val="000A6F4C"/>
    <w:rsid w:val="000C125C"/>
    <w:rsid w:val="000C2C4D"/>
    <w:rsid w:val="000C3E91"/>
    <w:rsid w:val="000C6614"/>
    <w:rsid w:val="000D7133"/>
    <w:rsid w:val="000E48D3"/>
    <w:rsid w:val="000E78B5"/>
    <w:rsid w:val="000EA99A"/>
    <w:rsid w:val="000F5244"/>
    <w:rsid w:val="000F6AEA"/>
    <w:rsid w:val="00100979"/>
    <w:rsid w:val="00100B3E"/>
    <w:rsid w:val="00100D56"/>
    <w:rsid w:val="00103D79"/>
    <w:rsid w:val="00104A9F"/>
    <w:rsid w:val="001077C2"/>
    <w:rsid w:val="00111400"/>
    <w:rsid w:val="00115876"/>
    <w:rsid w:val="00116F3D"/>
    <w:rsid w:val="00117EFF"/>
    <w:rsid w:val="00120C11"/>
    <w:rsid w:val="00123E0F"/>
    <w:rsid w:val="00124277"/>
    <w:rsid w:val="00125552"/>
    <w:rsid w:val="00126A20"/>
    <w:rsid w:val="0013258F"/>
    <w:rsid w:val="00137590"/>
    <w:rsid w:val="00140C79"/>
    <w:rsid w:val="001446DE"/>
    <w:rsid w:val="00146754"/>
    <w:rsid w:val="001475E7"/>
    <w:rsid w:val="00151CCD"/>
    <w:rsid w:val="00154B4A"/>
    <w:rsid w:val="0015583D"/>
    <w:rsid w:val="00155890"/>
    <w:rsid w:val="00156A42"/>
    <w:rsid w:val="00160592"/>
    <w:rsid w:val="00161AFB"/>
    <w:rsid w:val="001660DC"/>
    <w:rsid w:val="00167580"/>
    <w:rsid w:val="00167609"/>
    <w:rsid w:val="00171BA7"/>
    <w:rsid w:val="00174B7C"/>
    <w:rsid w:val="001753C7"/>
    <w:rsid w:val="00176D81"/>
    <w:rsid w:val="00180EDE"/>
    <w:rsid w:val="00181FE6"/>
    <w:rsid w:val="00183968"/>
    <w:rsid w:val="001844E9"/>
    <w:rsid w:val="00184E0B"/>
    <w:rsid w:val="00185E1C"/>
    <w:rsid w:val="00187F40"/>
    <w:rsid w:val="00192F3C"/>
    <w:rsid w:val="0019529B"/>
    <w:rsid w:val="00197222"/>
    <w:rsid w:val="001A0CE3"/>
    <w:rsid w:val="001A5545"/>
    <w:rsid w:val="001B070E"/>
    <w:rsid w:val="001B3F97"/>
    <w:rsid w:val="001B437E"/>
    <w:rsid w:val="001B4943"/>
    <w:rsid w:val="001B70D0"/>
    <w:rsid w:val="001C1C56"/>
    <w:rsid w:val="001C1ECB"/>
    <w:rsid w:val="001C30E3"/>
    <w:rsid w:val="001C3C89"/>
    <w:rsid w:val="001C5D8E"/>
    <w:rsid w:val="001C7244"/>
    <w:rsid w:val="001D3E06"/>
    <w:rsid w:val="001D50D8"/>
    <w:rsid w:val="001D7BE2"/>
    <w:rsid w:val="001E13CF"/>
    <w:rsid w:val="001E3EDE"/>
    <w:rsid w:val="001E3F77"/>
    <w:rsid w:val="001E78E3"/>
    <w:rsid w:val="001F0DBF"/>
    <w:rsid w:val="001F2FEA"/>
    <w:rsid w:val="001F5142"/>
    <w:rsid w:val="001F6724"/>
    <w:rsid w:val="00202D9F"/>
    <w:rsid w:val="0020639B"/>
    <w:rsid w:val="002133BA"/>
    <w:rsid w:val="00226AE3"/>
    <w:rsid w:val="00232E0D"/>
    <w:rsid w:val="00235537"/>
    <w:rsid w:val="00236B10"/>
    <w:rsid w:val="0023782C"/>
    <w:rsid w:val="002417F0"/>
    <w:rsid w:val="0024223C"/>
    <w:rsid w:val="00242901"/>
    <w:rsid w:val="002445EE"/>
    <w:rsid w:val="0025246C"/>
    <w:rsid w:val="00253BEC"/>
    <w:rsid w:val="00257821"/>
    <w:rsid w:val="00257DB4"/>
    <w:rsid w:val="00262A9E"/>
    <w:rsid w:val="00264198"/>
    <w:rsid w:val="00264A19"/>
    <w:rsid w:val="00264F59"/>
    <w:rsid w:val="00264FCC"/>
    <w:rsid w:val="00270C24"/>
    <w:rsid w:val="002717C1"/>
    <w:rsid w:val="002739B8"/>
    <w:rsid w:val="002744EA"/>
    <w:rsid w:val="00276E8D"/>
    <w:rsid w:val="002902D6"/>
    <w:rsid w:val="00290B1D"/>
    <w:rsid w:val="002916BA"/>
    <w:rsid w:val="002924EB"/>
    <w:rsid w:val="00293E59"/>
    <w:rsid w:val="00294108"/>
    <w:rsid w:val="0029580C"/>
    <w:rsid w:val="002A4B4F"/>
    <w:rsid w:val="002A6034"/>
    <w:rsid w:val="002B2452"/>
    <w:rsid w:val="002B676B"/>
    <w:rsid w:val="002C00C0"/>
    <w:rsid w:val="002C3FEF"/>
    <w:rsid w:val="002C5DBE"/>
    <w:rsid w:val="002C760B"/>
    <w:rsid w:val="002D63C8"/>
    <w:rsid w:val="002D67AA"/>
    <w:rsid w:val="002E5DD7"/>
    <w:rsid w:val="002F0E72"/>
    <w:rsid w:val="002F1CB9"/>
    <w:rsid w:val="002F20AC"/>
    <w:rsid w:val="002F4301"/>
    <w:rsid w:val="00302794"/>
    <w:rsid w:val="00306988"/>
    <w:rsid w:val="003072AB"/>
    <w:rsid w:val="003108CB"/>
    <w:rsid w:val="003134AE"/>
    <w:rsid w:val="0032014B"/>
    <w:rsid w:val="00325452"/>
    <w:rsid w:val="003255A1"/>
    <w:rsid w:val="003274A5"/>
    <w:rsid w:val="00333439"/>
    <w:rsid w:val="0033481D"/>
    <w:rsid w:val="00335D05"/>
    <w:rsid w:val="00337C17"/>
    <w:rsid w:val="003403C1"/>
    <w:rsid w:val="0035226B"/>
    <w:rsid w:val="003555A9"/>
    <w:rsid w:val="00360EC7"/>
    <w:rsid w:val="003617CD"/>
    <w:rsid w:val="00362349"/>
    <w:rsid w:val="00363452"/>
    <w:rsid w:val="00363D36"/>
    <w:rsid w:val="003772DD"/>
    <w:rsid w:val="00377F38"/>
    <w:rsid w:val="003820A9"/>
    <w:rsid w:val="00390AE8"/>
    <w:rsid w:val="003A03DF"/>
    <w:rsid w:val="003A581F"/>
    <w:rsid w:val="003A74CA"/>
    <w:rsid w:val="003B285D"/>
    <w:rsid w:val="003B746F"/>
    <w:rsid w:val="003C1A16"/>
    <w:rsid w:val="003C6BE6"/>
    <w:rsid w:val="003C7AE8"/>
    <w:rsid w:val="003D1545"/>
    <w:rsid w:val="003D1C31"/>
    <w:rsid w:val="003D2BDC"/>
    <w:rsid w:val="003D3422"/>
    <w:rsid w:val="003D6423"/>
    <w:rsid w:val="003D6A06"/>
    <w:rsid w:val="003E0724"/>
    <w:rsid w:val="003E2737"/>
    <w:rsid w:val="003E29A3"/>
    <w:rsid w:val="004003C9"/>
    <w:rsid w:val="00400622"/>
    <w:rsid w:val="0040073D"/>
    <w:rsid w:val="00413C62"/>
    <w:rsid w:val="00417823"/>
    <w:rsid w:val="00421501"/>
    <w:rsid w:val="00422232"/>
    <w:rsid w:val="00422786"/>
    <w:rsid w:val="00422958"/>
    <w:rsid w:val="004236EF"/>
    <w:rsid w:val="00435883"/>
    <w:rsid w:val="00440291"/>
    <w:rsid w:val="004415A6"/>
    <w:rsid w:val="004464EA"/>
    <w:rsid w:val="0045147C"/>
    <w:rsid w:val="00452B7D"/>
    <w:rsid w:val="004574DC"/>
    <w:rsid w:val="00462249"/>
    <w:rsid w:val="004622F4"/>
    <w:rsid w:val="0046401F"/>
    <w:rsid w:val="004644AC"/>
    <w:rsid w:val="004666C1"/>
    <w:rsid w:val="004739E2"/>
    <w:rsid w:val="0047441F"/>
    <w:rsid w:val="00474C88"/>
    <w:rsid w:val="004753D9"/>
    <w:rsid w:val="004853B1"/>
    <w:rsid w:val="004865AB"/>
    <w:rsid w:val="00493935"/>
    <w:rsid w:val="0049471F"/>
    <w:rsid w:val="004955A5"/>
    <w:rsid w:val="004958F1"/>
    <w:rsid w:val="004A457A"/>
    <w:rsid w:val="004A4B2A"/>
    <w:rsid w:val="004A651C"/>
    <w:rsid w:val="004A6AA1"/>
    <w:rsid w:val="004B30A1"/>
    <w:rsid w:val="004B381A"/>
    <w:rsid w:val="004C1C14"/>
    <w:rsid w:val="004C3D82"/>
    <w:rsid w:val="004D64BB"/>
    <w:rsid w:val="004E1A02"/>
    <w:rsid w:val="004E5E3B"/>
    <w:rsid w:val="004E78BA"/>
    <w:rsid w:val="004F363D"/>
    <w:rsid w:val="005016B7"/>
    <w:rsid w:val="00502C33"/>
    <w:rsid w:val="0051034F"/>
    <w:rsid w:val="00510438"/>
    <w:rsid w:val="0051113C"/>
    <w:rsid w:val="0051149F"/>
    <w:rsid w:val="00512DF3"/>
    <w:rsid w:val="00514822"/>
    <w:rsid w:val="00514CC4"/>
    <w:rsid w:val="00514FA3"/>
    <w:rsid w:val="00517AF2"/>
    <w:rsid w:val="0052053F"/>
    <w:rsid w:val="00520772"/>
    <w:rsid w:val="005215D4"/>
    <w:rsid w:val="00527965"/>
    <w:rsid w:val="005301B3"/>
    <w:rsid w:val="005329C1"/>
    <w:rsid w:val="00534424"/>
    <w:rsid w:val="00536351"/>
    <w:rsid w:val="005372CF"/>
    <w:rsid w:val="005535F6"/>
    <w:rsid w:val="005573CE"/>
    <w:rsid w:val="00560194"/>
    <w:rsid w:val="00561F76"/>
    <w:rsid w:val="00562AA8"/>
    <w:rsid w:val="00564232"/>
    <w:rsid w:val="005643B0"/>
    <w:rsid w:val="0056618C"/>
    <w:rsid w:val="0056647B"/>
    <w:rsid w:val="00567614"/>
    <w:rsid w:val="00570E92"/>
    <w:rsid w:val="005713A7"/>
    <w:rsid w:val="00574475"/>
    <w:rsid w:val="00576405"/>
    <w:rsid w:val="00576654"/>
    <w:rsid w:val="0058148B"/>
    <w:rsid w:val="005A63F7"/>
    <w:rsid w:val="005B0711"/>
    <w:rsid w:val="005B1701"/>
    <w:rsid w:val="005B2D56"/>
    <w:rsid w:val="005B3070"/>
    <w:rsid w:val="005B3185"/>
    <w:rsid w:val="005B3EBF"/>
    <w:rsid w:val="005C14BB"/>
    <w:rsid w:val="005C189B"/>
    <w:rsid w:val="005C4E3D"/>
    <w:rsid w:val="005C53E5"/>
    <w:rsid w:val="005C6A23"/>
    <w:rsid w:val="005D0555"/>
    <w:rsid w:val="005D332D"/>
    <w:rsid w:val="005D3B9D"/>
    <w:rsid w:val="005D3DA5"/>
    <w:rsid w:val="005D79DE"/>
    <w:rsid w:val="005E07C4"/>
    <w:rsid w:val="005E3550"/>
    <w:rsid w:val="005F1A52"/>
    <w:rsid w:val="005F23D3"/>
    <w:rsid w:val="005F6037"/>
    <w:rsid w:val="006021D2"/>
    <w:rsid w:val="00602BD9"/>
    <w:rsid w:val="00606E2F"/>
    <w:rsid w:val="00610785"/>
    <w:rsid w:val="00612A66"/>
    <w:rsid w:val="00616A56"/>
    <w:rsid w:val="006219F6"/>
    <w:rsid w:val="00627368"/>
    <w:rsid w:val="006300B6"/>
    <w:rsid w:val="00633FB9"/>
    <w:rsid w:val="00634739"/>
    <w:rsid w:val="00635B13"/>
    <w:rsid w:val="0064199F"/>
    <w:rsid w:val="0064242C"/>
    <w:rsid w:val="00643DA0"/>
    <w:rsid w:val="006460AE"/>
    <w:rsid w:val="00652B09"/>
    <w:rsid w:val="00655C36"/>
    <w:rsid w:val="00656E14"/>
    <w:rsid w:val="00670C27"/>
    <w:rsid w:val="006723A3"/>
    <w:rsid w:val="006735A8"/>
    <w:rsid w:val="00674A17"/>
    <w:rsid w:val="00675C74"/>
    <w:rsid w:val="00677FCF"/>
    <w:rsid w:val="00682035"/>
    <w:rsid w:val="00690C1F"/>
    <w:rsid w:val="00691307"/>
    <w:rsid w:val="0069174D"/>
    <w:rsid w:val="00693697"/>
    <w:rsid w:val="006A23A2"/>
    <w:rsid w:val="006A5A71"/>
    <w:rsid w:val="006A5B90"/>
    <w:rsid w:val="006B0DEA"/>
    <w:rsid w:val="006B2951"/>
    <w:rsid w:val="006B68D8"/>
    <w:rsid w:val="006C0D9D"/>
    <w:rsid w:val="006C6EC3"/>
    <w:rsid w:val="006D2E34"/>
    <w:rsid w:val="006D584C"/>
    <w:rsid w:val="006E1CF5"/>
    <w:rsid w:val="006E69C0"/>
    <w:rsid w:val="006E69F6"/>
    <w:rsid w:val="006F20E2"/>
    <w:rsid w:val="006F3486"/>
    <w:rsid w:val="007012DC"/>
    <w:rsid w:val="00701321"/>
    <w:rsid w:val="0070589A"/>
    <w:rsid w:val="00705A3D"/>
    <w:rsid w:val="00710C9C"/>
    <w:rsid w:val="007129D3"/>
    <w:rsid w:val="0071788B"/>
    <w:rsid w:val="00720F2C"/>
    <w:rsid w:val="007227DD"/>
    <w:rsid w:val="00725AC4"/>
    <w:rsid w:val="00733EEB"/>
    <w:rsid w:val="00734A97"/>
    <w:rsid w:val="00735EA0"/>
    <w:rsid w:val="007373C4"/>
    <w:rsid w:val="00737D7E"/>
    <w:rsid w:val="00742812"/>
    <w:rsid w:val="0074291C"/>
    <w:rsid w:val="0074339C"/>
    <w:rsid w:val="00743E76"/>
    <w:rsid w:val="00745E71"/>
    <w:rsid w:val="00750CC5"/>
    <w:rsid w:val="007577AE"/>
    <w:rsid w:val="007632D0"/>
    <w:rsid w:val="007669BE"/>
    <w:rsid w:val="00766B4A"/>
    <w:rsid w:val="00794D86"/>
    <w:rsid w:val="007A5821"/>
    <w:rsid w:val="007A73F8"/>
    <w:rsid w:val="007A7804"/>
    <w:rsid w:val="007A7E6F"/>
    <w:rsid w:val="007B27E3"/>
    <w:rsid w:val="007B2E8E"/>
    <w:rsid w:val="007B6427"/>
    <w:rsid w:val="007B6B52"/>
    <w:rsid w:val="007E1145"/>
    <w:rsid w:val="007F15FD"/>
    <w:rsid w:val="007F2C91"/>
    <w:rsid w:val="007F45AA"/>
    <w:rsid w:val="007F5AEB"/>
    <w:rsid w:val="007F5CBE"/>
    <w:rsid w:val="007F5D8C"/>
    <w:rsid w:val="007F5EB3"/>
    <w:rsid w:val="00801352"/>
    <w:rsid w:val="0080270F"/>
    <w:rsid w:val="00802C53"/>
    <w:rsid w:val="0080536E"/>
    <w:rsid w:val="0080572A"/>
    <w:rsid w:val="008072DE"/>
    <w:rsid w:val="008073FA"/>
    <w:rsid w:val="008128E8"/>
    <w:rsid w:val="008129B9"/>
    <w:rsid w:val="00812A6D"/>
    <w:rsid w:val="008210E3"/>
    <w:rsid w:val="00824A23"/>
    <w:rsid w:val="00825FED"/>
    <w:rsid w:val="00834065"/>
    <w:rsid w:val="00834209"/>
    <w:rsid w:val="00841333"/>
    <w:rsid w:val="008426C1"/>
    <w:rsid w:val="00843065"/>
    <w:rsid w:val="008438FA"/>
    <w:rsid w:val="008531E2"/>
    <w:rsid w:val="00853269"/>
    <w:rsid w:val="008539C9"/>
    <w:rsid w:val="00861905"/>
    <w:rsid w:val="00862A92"/>
    <w:rsid w:val="008660B9"/>
    <w:rsid w:val="00876DC4"/>
    <w:rsid w:val="00877956"/>
    <w:rsid w:val="00880298"/>
    <w:rsid w:val="00881780"/>
    <w:rsid w:val="00890A41"/>
    <w:rsid w:val="00893194"/>
    <w:rsid w:val="008933BA"/>
    <w:rsid w:val="008955D1"/>
    <w:rsid w:val="008A30DA"/>
    <w:rsid w:val="008A67DB"/>
    <w:rsid w:val="008A7D5E"/>
    <w:rsid w:val="008B04ED"/>
    <w:rsid w:val="008B137C"/>
    <w:rsid w:val="008B5072"/>
    <w:rsid w:val="008B61E0"/>
    <w:rsid w:val="008C22D4"/>
    <w:rsid w:val="008C3364"/>
    <w:rsid w:val="008C7CAE"/>
    <w:rsid w:val="008D1A47"/>
    <w:rsid w:val="008D285B"/>
    <w:rsid w:val="008D301A"/>
    <w:rsid w:val="008E1D38"/>
    <w:rsid w:val="008E48D2"/>
    <w:rsid w:val="008E5325"/>
    <w:rsid w:val="008E6EC1"/>
    <w:rsid w:val="008F11D6"/>
    <w:rsid w:val="008F483D"/>
    <w:rsid w:val="008F685F"/>
    <w:rsid w:val="0090617E"/>
    <w:rsid w:val="0091258C"/>
    <w:rsid w:val="00923111"/>
    <w:rsid w:val="009315F0"/>
    <w:rsid w:val="00931C1F"/>
    <w:rsid w:val="00935401"/>
    <w:rsid w:val="00957BF9"/>
    <w:rsid w:val="00965F0A"/>
    <w:rsid w:val="00974F3E"/>
    <w:rsid w:val="00975B3F"/>
    <w:rsid w:val="00981C05"/>
    <w:rsid w:val="00983D1A"/>
    <w:rsid w:val="00985257"/>
    <w:rsid w:val="009902D1"/>
    <w:rsid w:val="009946BB"/>
    <w:rsid w:val="009A0079"/>
    <w:rsid w:val="009A5232"/>
    <w:rsid w:val="009A5414"/>
    <w:rsid w:val="009A6D08"/>
    <w:rsid w:val="009B5325"/>
    <w:rsid w:val="009C2BF4"/>
    <w:rsid w:val="009C69F2"/>
    <w:rsid w:val="009D55B7"/>
    <w:rsid w:val="009D7120"/>
    <w:rsid w:val="009D7153"/>
    <w:rsid w:val="009D7834"/>
    <w:rsid w:val="009DE4B4"/>
    <w:rsid w:val="009E1ECE"/>
    <w:rsid w:val="009E50C9"/>
    <w:rsid w:val="009F1084"/>
    <w:rsid w:val="009F63D2"/>
    <w:rsid w:val="009F6441"/>
    <w:rsid w:val="00A02EAC"/>
    <w:rsid w:val="00A03995"/>
    <w:rsid w:val="00A04C9B"/>
    <w:rsid w:val="00A1155B"/>
    <w:rsid w:val="00A12435"/>
    <w:rsid w:val="00A128AB"/>
    <w:rsid w:val="00A15440"/>
    <w:rsid w:val="00A1558D"/>
    <w:rsid w:val="00A25B15"/>
    <w:rsid w:val="00A273D4"/>
    <w:rsid w:val="00A34D38"/>
    <w:rsid w:val="00A37FFB"/>
    <w:rsid w:val="00A40F4C"/>
    <w:rsid w:val="00A41F79"/>
    <w:rsid w:val="00A42510"/>
    <w:rsid w:val="00A44A4F"/>
    <w:rsid w:val="00A46B18"/>
    <w:rsid w:val="00A51204"/>
    <w:rsid w:val="00A53B4A"/>
    <w:rsid w:val="00A65D2F"/>
    <w:rsid w:val="00A6737F"/>
    <w:rsid w:val="00A675DA"/>
    <w:rsid w:val="00A67A4F"/>
    <w:rsid w:val="00A70B6B"/>
    <w:rsid w:val="00A736B6"/>
    <w:rsid w:val="00A7584E"/>
    <w:rsid w:val="00A75A7B"/>
    <w:rsid w:val="00A764D6"/>
    <w:rsid w:val="00A85CA9"/>
    <w:rsid w:val="00A86868"/>
    <w:rsid w:val="00A87A52"/>
    <w:rsid w:val="00A933EB"/>
    <w:rsid w:val="00A944C4"/>
    <w:rsid w:val="00A97395"/>
    <w:rsid w:val="00AA0963"/>
    <w:rsid w:val="00AA1156"/>
    <w:rsid w:val="00AA1946"/>
    <w:rsid w:val="00AB2429"/>
    <w:rsid w:val="00AB2C13"/>
    <w:rsid w:val="00AB2F95"/>
    <w:rsid w:val="00AB457A"/>
    <w:rsid w:val="00AB46CD"/>
    <w:rsid w:val="00AC0315"/>
    <w:rsid w:val="00AC1B71"/>
    <w:rsid w:val="00AC4580"/>
    <w:rsid w:val="00AC73F8"/>
    <w:rsid w:val="00AD3D9A"/>
    <w:rsid w:val="00AD5276"/>
    <w:rsid w:val="00AD6154"/>
    <w:rsid w:val="00AE284B"/>
    <w:rsid w:val="00AE2CDB"/>
    <w:rsid w:val="00AE4E8A"/>
    <w:rsid w:val="00AE5CCE"/>
    <w:rsid w:val="00AF1D80"/>
    <w:rsid w:val="00AF3457"/>
    <w:rsid w:val="00AF4172"/>
    <w:rsid w:val="00B06AC9"/>
    <w:rsid w:val="00B0722F"/>
    <w:rsid w:val="00B148BB"/>
    <w:rsid w:val="00B15D91"/>
    <w:rsid w:val="00B16EF8"/>
    <w:rsid w:val="00B24CD2"/>
    <w:rsid w:val="00B2542D"/>
    <w:rsid w:val="00B27912"/>
    <w:rsid w:val="00B33822"/>
    <w:rsid w:val="00B3728C"/>
    <w:rsid w:val="00B3760C"/>
    <w:rsid w:val="00B40243"/>
    <w:rsid w:val="00B4154D"/>
    <w:rsid w:val="00B45680"/>
    <w:rsid w:val="00B45F85"/>
    <w:rsid w:val="00B469FC"/>
    <w:rsid w:val="00B56B38"/>
    <w:rsid w:val="00B61F6E"/>
    <w:rsid w:val="00B67261"/>
    <w:rsid w:val="00B71D85"/>
    <w:rsid w:val="00B73915"/>
    <w:rsid w:val="00B75F2C"/>
    <w:rsid w:val="00B7604E"/>
    <w:rsid w:val="00B804B5"/>
    <w:rsid w:val="00B80541"/>
    <w:rsid w:val="00B82C18"/>
    <w:rsid w:val="00B82D6C"/>
    <w:rsid w:val="00B83D20"/>
    <w:rsid w:val="00BA0D66"/>
    <w:rsid w:val="00BA3511"/>
    <w:rsid w:val="00BA3E3B"/>
    <w:rsid w:val="00BA563A"/>
    <w:rsid w:val="00BB7E4E"/>
    <w:rsid w:val="00BC119E"/>
    <w:rsid w:val="00BC1473"/>
    <w:rsid w:val="00BC3408"/>
    <w:rsid w:val="00BC44C8"/>
    <w:rsid w:val="00BC4ABF"/>
    <w:rsid w:val="00BC6F18"/>
    <w:rsid w:val="00BD1DCE"/>
    <w:rsid w:val="00BD52F1"/>
    <w:rsid w:val="00BD5327"/>
    <w:rsid w:val="00BE125F"/>
    <w:rsid w:val="00BE22ED"/>
    <w:rsid w:val="00BE41EF"/>
    <w:rsid w:val="00BE7BF8"/>
    <w:rsid w:val="00BF0A2D"/>
    <w:rsid w:val="00BF2C62"/>
    <w:rsid w:val="00BF48B3"/>
    <w:rsid w:val="00BF647E"/>
    <w:rsid w:val="00C01873"/>
    <w:rsid w:val="00C01D73"/>
    <w:rsid w:val="00C02995"/>
    <w:rsid w:val="00C03E35"/>
    <w:rsid w:val="00C067B7"/>
    <w:rsid w:val="00C07705"/>
    <w:rsid w:val="00C07FD0"/>
    <w:rsid w:val="00C14923"/>
    <w:rsid w:val="00C206C3"/>
    <w:rsid w:val="00C24705"/>
    <w:rsid w:val="00C2483F"/>
    <w:rsid w:val="00C35D7A"/>
    <w:rsid w:val="00C403A8"/>
    <w:rsid w:val="00C47151"/>
    <w:rsid w:val="00C53EC9"/>
    <w:rsid w:val="00C55E26"/>
    <w:rsid w:val="00C62375"/>
    <w:rsid w:val="00C66718"/>
    <w:rsid w:val="00C66D46"/>
    <w:rsid w:val="00C768FE"/>
    <w:rsid w:val="00C76E5A"/>
    <w:rsid w:val="00C95831"/>
    <w:rsid w:val="00C96CF9"/>
    <w:rsid w:val="00CA1851"/>
    <w:rsid w:val="00CA2971"/>
    <w:rsid w:val="00CA77C5"/>
    <w:rsid w:val="00CB2B2F"/>
    <w:rsid w:val="00CB55F0"/>
    <w:rsid w:val="00CB5863"/>
    <w:rsid w:val="00CC068C"/>
    <w:rsid w:val="00CC2CBA"/>
    <w:rsid w:val="00CC32F8"/>
    <w:rsid w:val="00CC6264"/>
    <w:rsid w:val="00CD2694"/>
    <w:rsid w:val="00CD2D68"/>
    <w:rsid w:val="00CD4F68"/>
    <w:rsid w:val="00CD5963"/>
    <w:rsid w:val="00CD688F"/>
    <w:rsid w:val="00CF0673"/>
    <w:rsid w:val="00CF0964"/>
    <w:rsid w:val="00CF7F3F"/>
    <w:rsid w:val="00D00191"/>
    <w:rsid w:val="00D02C70"/>
    <w:rsid w:val="00D16F85"/>
    <w:rsid w:val="00D2427A"/>
    <w:rsid w:val="00D24368"/>
    <w:rsid w:val="00D26C21"/>
    <w:rsid w:val="00D27C61"/>
    <w:rsid w:val="00D31D44"/>
    <w:rsid w:val="00D32055"/>
    <w:rsid w:val="00D3653A"/>
    <w:rsid w:val="00D40AAA"/>
    <w:rsid w:val="00D421E4"/>
    <w:rsid w:val="00D427B2"/>
    <w:rsid w:val="00D514DD"/>
    <w:rsid w:val="00D54DFF"/>
    <w:rsid w:val="00D61AF4"/>
    <w:rsid w:val="00D71C14"/>
    <w:rsid w:val="00D7549C"/>
    <w:rsid w:val="00D814C2"/>
    <w:rsid w:val="00D87DAF"/>
    <w:rsid w:val="00D92E1E"/>
    <w:rsid w:val="00DA06E2"/>
    <w:rsid w:val="00DA2F6E"/>
    <w:rsid w:val="00DA4F2A"/>
    <w:rsid w:val="00DA75DE"/>
    <w:rsid w:val="00DB3A38"/>
    <w:rsid w:val="00DB5251"/>
    <w:rsid w:val="00DB6A5E"/>
    <w:rsid w:val="00DC4F04"/>
    <w:rsid w:val="00DC746A"/>
    <w:rsid w:val="00DD0A8A"/>
    <w:rsid w:val="00DD1003"/>
    <w:rsid w:val="00DE6469"/>
    <w:rsid w:val="00DF4DA4"/>
    <w:rsid w:val="00E04AF2"/>
    <w:rsid w:val="00E1184E"/>
    <w:rsid w:val="00E16311"/>
    <w:rsid w:val="00E21491"/>
    <w:rsid w:val="00E22821"/>
    <w:rsid w:val="00E2634B"/>
    <w:rsid w:val="00E26ADF"/>
    <w:rsid w:val="00E314B6"/>
    <w:rsid w:val="00E3699E"/>
    <w:rsid w:val="00E36D33"/>
    <w:rsid w:val="00E41010"/>
    <w:rsid w:val="00E41DA2"/>
    <w:rsid w:val="00E46C63"/>
    <w:rsid w:val="00E47B26"/>
    <w:rsid w:val="00E50D8B"/>
    <w:rsid w:val="00E521E9"/>
    <w:rsid w:val="00E70488"/>
    <w:rsid w:val="00E730B7"/>
    <w:rsid w:val="00E73E75"/>
    <w:rsid w:val="00E82901"/>
    <w:rsid w:val="00E868F1"/>
    <w:rsid w:val="00E875C4"/>
    <w:rsid w:val="00E90FED"/>
    <w:rsid w:val="00E95596"/>
    <w:rsid w:val="00E97CA7"/>
    <w:rsid w:val="00EA09B7"/>
    <w:rsid w:val="00EA4688"/>
    <w:rsid w:val="00EA630B"/>
    <w:rsid w:val="00EB55B0"/>
    <w:rsid w:val="00EC2013"/>
    <w:rsid w:val="00EC40AD"/>
    <w:rsid w:val="00EC4BEA"/>
    <w:rsid w:val="00EC619A"/>
    <w:rsid w:val="00EC6E41"/>
    <w:rsid w:val="00ED213A"/>
    <w:rsid w:val="00ED386C"/>
    <w:rsid w:val="00ED7B66"/>
    <w:rsid w:val="00EF0AF8"/>
    <w:rsid w:val="00EF2CE0"/>
    <w:rsid w:val="00EF36ED"/>
    <w:rsid w:val="00EF407A"/>
    <w:rsid w:val="00EF4BAB"/>
    <w:rsid w:val="00EF50B9"/>
    <w:rsid w:val="00EF75D2"/>
    <w:rsid w:val="00EF7901"/>
    <w:rsid w:val="00EF7B0E"/>
    <w:rsid w:val="00EF7BDB"/>
    <w:rsid w:val="00F0080E"/>
    <w:rsid w:val="00F02C17"/>
    <w:rsid w:val="00F04E34"/>
    <w:rsid w:val="00F0588C"/>
    <w:rsid w:val="00F10042"/>
    <w:rsid w:val="00F131CE"/>
    <w:rsid w:val="00F15461"/>
    <w:rsid w:val="00F16D1C"/>
    <w:rsid w:val="00F222D4"/>
    <w:rsid w:val="00F2347E"/>
    <w:rsid w:val="00F24321"/>
    <w:rsid w:val="00F25C24"/>
    <w:rsid w:val="00F26E58"/>
    <w:rsid w:val="00F3648E"/>
    <w:rsid w:val="00F36D7F"/>
    <w:rsid w:val="00F37D61"/>
    <w:rsid w:val="00F41B04"/>
    <w:rsid w:val="00F57D42"/>
    <w:rsid w:val="00F57E37"/>
    <w:rsid w:val="00F6264E"/>
    <w:rsid w:val="00F71BA0"/>
    <w:rsid w:val="00F72CF9"/>
    <w:rsid w:val="00F73BF4"/>
    <w:rsid w:val="00F76039"/>
    <w:rsid w:val="00F811D3"/>
    <w:rsid w:val="00F859C9"/>
    <w:rsid w:val="00F9422F"/>
    <w:rsid w:val="00F97AB7"/>
    <w:rsid w:val="00FA1DE4"/>
    <w:rsid w:val="00FB0572"/>
    <w:rsid w:val="00FB0885"/>
    <w:rsid w:val="00FB1FED"/>
    <w:rsid w:val="00FC1C42"/>
    <w:rsid w:val="00FC3779"/>
    <w:rsid w:val="00FC6BA7"/>
    <w:rsid w:val="00FD01D7"/>
    <w:rsid w:val="00FD21C9"/>
    <w:rsid w:val="00FD472B"/>
    <w:rsid w:val="00FD606F"/>
    <w:rsid w:val="00FD618A"/>
    <w:rsid w:val="00FD690D"/>
    <w:rsid w:val="00FD77AE"/>
    <w:rsid w:val="00FE247C"/>
    <w:rsid w:val="00FE3270"/>
    <w:rsid w:val="00FE4624"/>
    <w:rsid w:val="00FE70F1"/>
    <w:rsid w:val="00FF0A6E"/>
    <w:rsid w:val="00FF0C88"/>
    <w:rsid w:val="00FF4C28"/>
    <w:rsid w:val="01F03D3C"/>
    <w:rsid w:val="02411ECC"/>
    <w:rsid w:val="0323E7B1"/>
    <w:rsid w:val="03F2C453"/>
    <w:rsid w:val="042172E5"/>
    <w:rsid w:val="0427D64A"/>
    <w:rsid w:val="04E5A66C"/>
    <w:rsid w:val="05EF2C9A"/>
    <w:rsid w:val="06C8EEF4"/>
    <w:rsid w:val="07D2352D"/>
    <w:rsid w:val="0850C023"/>
    <w:rsid w:val="0BFF9D7A"/>
    <w:rsid w:val="0D947D4B"/>
    <w:rsid w:val="0E50811C"/>
    <w:rsid w:val="10B4301C"/>
    <w:rsid w:val="12BF0E04"/>
    <w:rsid w:val="12F49E22"/>
    <w:rsid w:val="14514F0E"/>
    <w:rsid w:val="152CA868"/>
    <w:rsid w:val="16ACE688"/>
    <w:rsid w:val="16BB1A10"/>
    <w:rsid w:val="1701A938"/>
    <w:rsid w:val="171897FC"/>
    <w:rsid w:val="1816293E"/>
    <w:rsid w:val="1A6A3DDB"/>
    <w:rsid w:val="1C609D35"/>
    <w:rsid w:val="1CED52ED"/>
    <w:rsid w:val="1E16DB97"/>
    <w:rsid w:val="1E9DE7EE"/>
    <w:rsid w:val="2039A4E7"/>
    <w:rsid w:val="213BFADB"/>
    <w:rsid w:val="21F521F8"/>
    <w:rsid w:val="239B7D33"/>
    <w:rsid w:val="23A1F79B"/>
    <w:rsid w:val="24633001"/>
    <w:rsid w:val="246D050F"/>
    <w:rsid w:val="24B39005"/>
    <w:rsid w:val="251CB0D8"/>
    <w:rsid w:val="256B570D"/>
    <w:rsid w:val="256B79A4"/>
    <w:rsid w:val="26C997BA"/>
    <w:rsid w:val="26CDD315"/>
    <w:rsid w:val="2903462C"/>
    <w:rsid w:val="298CC8FD"/>
    <w:rsid w:val="29D0F6BD"/>
    <w:rsid w:val="29FEFE4F"/>
    <w:rsid w:val="2A4F2481"/>
    <w:rsid w:val="2B31B428"/>
    <w:rsid w:val="2B61EBD9"/>
    <w:rsid w:val="2BC3F4B1"/>
    <w:rsid w:val="2CAC269C"/>
    <w:rsid w:val="2CD6DFD7"/>
    <w:rsid w:val="2D32B7F2"/>
    <w:rsid w:val="2E544FB3"/>
    <w:rsid w:val="2FA78525"/>
    <w:rsid w:val="3064BBF3"/>
    <w:rsid w:val="3095552C"/>
    <w:rsid w:val="30B3704A"/>
    <w:rsid w:val="31743C37"/>
    <w:rsid w:val="3259CC08"/>
    <w:rsid w:val="32918BFE"/>
    <w:rsid w:val="34C34420"/>
    <w:rsid w:val="3680F698"/>
    <w:rsid w:val="37FB13FC"/>
    <w:rsid w:val="3880730C"/>
    <w:rsid w:val="38E87326"/>
    <w:rsid w:val="39BA8373"/>
    <w:rsid w:val="3B1BDA8C"/>
    <w:rsid w:val="3BC79F40"/>
    <w:rsid w:val="3C54E8CE"/>
    <w:rsid w:val="3CC6563D"/>
    <w:rsid w:val="3D93A86D"/>
    <w:rsid w:val="3DBD5C2D"/>
    <w:rsid w:val="41002C85"/>
    <w:rsid w:val="41698753"/>
    <w:rsid w:val="41F078A9"/>
    <w:rsid w:val="41F2039C"/>
    <w:rsid w:val="42D838E7"/>
    <w:rsid w:val="4436E595"/>
    <w:rsid w:val="4521C171"/>
    <w:rsid w:val="454E5D86"/>
    <w:rsid w:val="460291AD"/>
    <w:rsid w:val="4625A995"/>
    <w:rsid w:val="470760C2"/>
    <w:rsid w:val="473084AB"/>
    <w:rsid w:val="47460A96"/>
    <w:rsid w:val="47AEAEBC"/>
    <w:rsid w:val="47B8F16E"/>
    <w:rsid w:val="48349965"/>
    <w:rsid w:val="4887AC60"/>
    <w:rsid w:val="4896119F"/>
    <w:rsid w:val="49C39432"/>
    <w:rsid w:val="4A45CA5F"/>
    <w:rsid w:val="4A4F5E81"/>
    <w:rsid w:val="4B002E0B"/>
    <w:rsid w:val="4B46D917"/>
    <w:rsid w:val="4BF16CD7"/>
    <w:rsid w:val="4C87FD74"/>
    <w:rsid w:val="4D52AF1F"/>
    <w:rsid w:val="4E6BB26D"/>
    <w:rsid w:val="4F9C22E5"/>
    <w:rsid w:val="4FE9A9B0"/>
    <w:rsid w:val="515AC0CD"/>
    <w:rsid w:val="5203A240"/>
    <w:rsid w:val="52E3AA36"/>
    <w:rsid w:val="52F8DA63"/>
    <w:rsid w:val="53D8299C"/>
    <w:rsid w:val="53F749C1"/>
    <w:rsid w:val="549DA05F"/>
    <w:rsid w:val="5548E85E"/>
    <w:rsid w:val="558C2963"/>
    <w:rsid w:val="55C427FB"/>
    <w:rsid w:val="56EBA649"/>
    <w:rsid w:val="571BE81F"/>
    <w:rsid w:val="57F9CF4D"/>
    <w:rsid w:val="58315C41"/>
    <w:rsid w:val="5887D2FF"/>
    <w:rsid w:val="589B7400"/>
    <w:rsid w:val="58BDD485"/>
    <w:rsid w:val="5A08D915"/>
    <w:rsid w:val="5A0D6972"/>
    <w:rsid w:val="5A52F4BB"/>
    <w:rsid w:val="5A5E7225"/>
    <w:rsid w:val="5A8944AD"/>
    <w:rsid w:val="5BC8C184"/>
    <w:rsid w:val="5C2657BD"/>
    <w:rsid w:val="5C446696"/>
    <w:rsid w:val="5CA9386E"/>
    <w:rsid w:val="5FD1BAEC"/>
    <w:rsid w:val="604A5C6A"/>
    <w:rsid w:val="6168BE09"/>
    <w:rsid w:val="61BF7D6C"/>
    <w:rsid w:val="624B4BD4"/>
    <w:rsid w:val="62BE8E59"/>
    <w:rsid w:val="62DE7BDB"/>
    <w:rsid w:val="635C40BD"/>
    <w:rsid w:val="64FE3EA6"/>
    <w:rsid w:val="65F4F0FF"/>
    <w:rsid w:val="6667A45F"/>
    <w:rsid w:val="66DDCEBA"/>
    <w:rsid w:val="67BD9D37"/>
    <w:rsid w:val="681A67EC"/>
    <w:rsid w:val="6855C098"/>
    <w:rsid w:val="69FAE0B9"/>
    <w:rsid w:val="6AE24C4F"/>
    <w:rsid w:val="6B59DA38"/>
    <w:rsid w:val="6D475D4F"/>
    <w:rsid w:val="6DC2BF47"/>
    <w:rsid w:val="6E5116F3"/>
    <w:rsid w:val="6EE44EF1"/>
    <w:rsid w:val="6F24C033"/>
    <w:rsid w:val="70442375"/>
    <w:rsid w:val="70AAF9AF"/>
    <w:rsid w:val="70E39932"/>
    <w:rsid w:val="7104503A"/>
    <w:rsid w:val="71532477"/>
    <w:rsid w:val="7221E92F"/>
    <w:rsid w:val="723A2214"/>
    <w:rsid w:val="723B7734"/>
    <w:rsid w:val="728D9D3A"/>
    <w:rsid w:val="73C25E0E"/>
    <w:rsid w:val="73CEE203"/>
    <w:rsid w:val="75194032"/>
    <w:rsid w:val="77F0E388"/>
    <w:rsid w:val="78F7C7F6"/>
    <w:rsid w:val="79917814"/>
    <w:rsid w:val="7A8329BF"/>
    <w:rsid w:val="7CF9DD18"/>
    <w:rsid w:val="7D8F2C13"/>
    <w:rsid w:val="7DD4F6EE"/>
    <w:rsid w:val="7F352C34"/>
    <w:rsid w:val="7F908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7C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42" Type="http://schemas.openxmlformats.org/officeDocument/2006/relationships/header" Target="header9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37" Type="http://schemas.openxmlformats.org/officeDocument/2006/relationships/header" Target="header5.xml"/><Relationship Id="rId40" Type="http://schemas.openxmlformats.org/officeDocument/2006/relationships/header" Target="header7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www.paloaltonetworks.com/cyberpedia/what-is-siem-logging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4.xml"/><Relationship Id="rId43" Type="http://schemas.openxmlformats.org/officeDocument/2006/relationships/header" Target="header10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3.xml"/><Relationship Id="rId38" Type="http://schemas.openxmlformats.org/officeDocument/2006/relationships/header" Target="header6.xml"/><Relationship Id="rId20" Type="http://schemas.openxmlformats.org/officeDocument/2006/relationships/image" Target="media/image10.png"/><Relationship Id="rId41" Type="http://schemas.openxmlformats.org/officeDocument/2006/relationships/header" Target="head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acf611e02482e80a44d9e2d95d9b0120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ed8747d236c74f9df298e61ac3d698d4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61709-5BED-4225-A0FA-243C1B7221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2DC3-8302-4FE8-8685-0E0E7A07D574}">
  <ds:schemaRefs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  <ds:schemaRef ds:uri="http://schemas.microsoft.com/office/2006/documentManagement/types"/>
    <ds:schemaRef ds:uri="caf29c9d-b463-4ebe-a844-179547ac768e"/>
    <ds:schemaRef ds:uri="http://purl.org/dc/terms/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18</Pages>
  <Words>867</Words>
  <Characters>7027</Characters>
  <Application>Microsoft Office Word</Application>
  <DocSecurity>0</DocSecurity>
  <Lines>58</Lines>
  <Paragraphs>15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Opinnäytetyön raportoinnin mallipohja</vt:lpstr>
    </vt:vector>
  </TitlesOfParts>
  <Manager/>
  <Company/>
  <LinksUpToDate>false</LinksUpToDate>
  <CharactersWithSpaces>7879</CharactersWithSpaces>
  <SharedDoc>false</SharedDoc>
  <HLinks>
    <vt:vector size="180" baseType="variant">
      <vt:variant>
        <vt:i4>5308485</vt:i4>
      </vt:variant>
      <vt:variant>
        <vt:i4>237</vt:i4>
      </vt:variant>
      <vt:variant>
        <vt:i4>0</vt:i4>
      </vt:variant>
      <vt:variant>
        <vt:i4>5</vt:i4>
      </vt:variant>
      <vt:variant>
        <vt:lpwstr>https://www.paloaltonetworks.com/cyberpedia/what-is-siem-logging</vt:lpwstr>
      </vt:variant>
      <vt:variant>
        <vt:lpwstr/>
      </vt:variant>
      <vt:variant>
        <vt:i4>1048627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_Toc194345284</vt:lpwstr>
      </vt:variant>
      <vt:variant>
        <vt:i4>1048627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_Toc194345283</vt:lpwstr>
      </vt:variant>
      <vt:variant>
        <vt:i4>1048627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_Toc194345282</vt:lpwstr>
      </vt:variant>
      <vt:variant>
        <vt:i4>1048627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_Toc194345281</vt:lpwstr>
      </vt:variant>
      <vt:variant>
        <vt:i4>1048627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_Toc194345280</vt:lpwstr>
      </vt:variant>
      <vt:variant>
        <vt:i4>2031667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_Toc194345279</vt:lpwstr>
      </vt:variant>
      <vt:variant>
        <vt:i4>2031667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_Toc194345278</vt:lpwstr>
      </vt:variant>
      <vt:variant>
        <vt:i4>2031667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_Toc194345277</vt:lpwstr>
      </vt:variant>
      <vt:variant>
        <vt:i4>2031667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_Toc194345276</vt:lpwstr>
      </vt:variant>
      <vt:variant>
        <vt:i4>2031667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_Toc194345275</vt:lpwstr>
      </vt:variant>
      <vt:variant>
        <vt:i4>2031667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_Toc194345274</vt:lpwstr>
      </vt:variant>
      <vt:variant>
        <vt:i4>2031667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_Toc194345273</vt:lpwstr>
      </vt:variant>
      <vt:variant>
        <vt:i4>2031667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_Toc194345272</vt:lpwstr>
      </vt:variant>
      <vt:variant>
        <vt:i4>2031667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_Toc194345271</vt:lpwstr>
      </vt:variant>
      <vt:variant>
        <vt:i4>2031667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_Toc194345270</vt:lpwstr>
      </vt:variant>
      <vt:variant>
        <vt:i4>1966131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_Toc194345269</vt:lpwstr>
      </vt:variant>
      <vt:variant>
        <vt:i4>1966131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_Toc194345268</vt:lpwstr>
      </vt:variant>
      <vt:variant>
        <vt:i4>1966131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_Toc194345267</vt:lpwstr>
      </vt:variant>
      <vt:variant>
        <vt:i4>1966131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_Toc194345266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_Toc194345265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_Toc194345264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_Toc194345263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_Toc194345262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_Toc194345261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_Toc194345260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_Toc194345259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_Toc194345258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_Toc194345257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_Toc194345256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2026-02-03T07:50:00Z</dcterms:created>
  <dcterms:modified xsi:type="dcterms:W3CDTF">2026-02-03T07:50:00Z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