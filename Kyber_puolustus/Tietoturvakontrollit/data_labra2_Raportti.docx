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FABF" w14:textId="5E499A1B" w:rsidR="00616A56" w:rsidRPr="00F401FE" w:rsidRDefault="1CF7ED5A" w:rsidP="00606E2F">
      <w:pPr>
        <w:pStyle w:val="Otsikko"/>
      </w:pPr>
      <w:r>
        <w:t xml:space="preserve">Labra </w:t>
      </w:r>
      <w:r w:rsidR="7FE8B968">
        <w:t>2</w:t>
      </w:r>
    </w:p>
    <w:p w14:paraId="75239166" w14:textId="07B9C5C9" w:rsidR="47A3AF52" w:rsidRDefault="47A3AF52" w:rsidP="7D6A6227">
      <w:pPr>
        <w:pStyle w:val="Kansilehtialanimi"/>
        <w:rPr>
          <w:rFonts w:eastAsia="Calibri" w:cs="Calibri"/>
          <w:bCs/>
        </w:rPr>
      </w:pPr>
      <w:r w:rsidRPr="7D6A6227">
        <w:rPr>
          <w:rFonts w:eastAsia="Calibri" w:cs="Calibri"/>
          <w:bCs/>
        </w:rPr>
        <w:t>Ryhmä 14</w:t>
      </w:r>
    </w:p>
    <w:p w14:paraId="66C948DC" w14:textId="4229A23E" w:rsidR="47A3AF52" w:rsidRDefault="47A3AF52" w:rsidP="7D6A6227">
      <w:pPr>
        <w:pStyle w:val="Kansilehtitekij1"/>
        <w:rPr>
          <w:rFonts w:eastAsia="Calibri" w:cs="Calibri"/>
          <w:color w:val="000000" w:themeColor="text1"/>
        </w:rPr>
      </w:pPr>
      <w:r w:rsidRPr="7D6A6227">
        <w:rPr>
          <w:rFonts w:eastAsia="Calibri" w:cs="Calibri"/>
          <w:color w:val="000000" w:themeColor="text1"/>
        </w:rPr>
        <w:t>Helminen Mikko</w:t>
      </w:r>
    </w:p>
    <w:p w14:paraId="3FA13BC5" w14:textId="5BA291F6" w:rsidR="47A3AF52" w:rsidRDefault="47A3AF52" w:rsidP="7D6A6227">
      <w:pPr>
        <w:pStyle w:val="Kansilehtitekij1"/>
        <w:rPr>
          <w:rFonts w:eastAsia="Calibri" w:cs="Calibri"/>
          <w:color w:val="000000" w:themeColor="text1"/>
        </w:rPr>
      </w:pPr>
      <w:r w:rsidRPr="7D6A6227">
        <w:rPr>
          <w:rFonts w:eastAsia="Calibri" w:cs="Calibri"/>
          <w:color w:val="000000" w:themeColor="text1"/>
        </w:rPr>
        <w:t>Hyyrynen Eetu</w:t>
      </w:r>
    </w:p>
    <w:p w14:paraId="7566AA01" w14:textId="44BA4694" w:rsidR="47A3AF52" w:rsidRDefault="47A3AF52" w:rsidP="7D6A6227">
      <w:pPr>
        <w:pStyle w:val="Kansilehtitekij1"/>
        <w:rPr>
          <w:rFonts w:eastAsia="Calibri" w:cs="Calibri"/>
          <w:color w:val="000000" w:themeColor="text1"/>
        </w:rPr>
      </w:pPr>
      <w:r w:rsidRPr="7D6A6227">
        <w:rPr>
          <w:rFonts w:eastAsia="Calibri" w:cs="Calibri"/>
          <w:color w:val="000000" w:themeColor="text1"/>
        </w:rPr>
        <w:t>Kallio Niko</w:t>
      </w:r>
    </w:p>
    <w:p w14:paraId="0C7E2665" w14:textId="5A98387A" w:rsidR="47A3AF52" w:rsidRDefault="47A3AF52" w:rsidP="7D6A6227">
      <w:pPr>
        <w:pStyle w:val="Kansilehtitekij1"/>
        <w:rPr>
          <w:rFonts w:eastAsia="Calibri" w:cs="Calibri"/>
          <w:color w:val="000000" w:themeColor="text1"/>
        </w:rPr>
      </w:pPr>
      <w:r w:rsidRPr="7D6A6227">
        <w:rPr>
          <w:rFonts w:eastAsia="Calibri" w:cs="Calibri"/>
          <w:color w:val="000000" w:themeColor="text1"/>
        </w:rPr>
        <w:t>Leppänen Juuso</w:t>
      </w:r>
    </w:p>
    <w:p w14:paraId="20FEBE9F" w14:textId="1CEFC931" w:rsidR="47A3AF52" w:rsidRDefault="47A3AF52" w:rsidP="7D6A6227">
      <w:pPr>
        <w:pStyle w:val="Kansilehtitekij1"/>
        <w:rPr>
          <w:rFonts w:eastAsia="Calibri" w:cs="Calibri"/>
          <w:color w:val="000000" w:themeColor="text1"/>
        </w:rPr>
      </w:pPr>
      <w:r w:rsidRPr="7D6A6227">
        <w:rPr>
          <w:rFonts w:eastAsia="Calibri" w:cs="Calibri"/>
          <w:color w:val="000000" w:themeColor="text1"/>
        </w:rPr>
        <w:t>Martin Mikko</w:t>
      </w:r>
    </w:p>
    <w:p w14:paraId="18795E84" w14:textId="14EF97F3" w:rsidR="47A3AF52" w:rsidRDefault="47A3AF52" w:rsidP="7D6A6227">
      <w:pPr>
        <w:pStyle w:val="Kansilehtitekij1"/>
        <w:rPr>
          <w:rFonts w:eastAsia="Calibri" w:cs="Calibri"/>
          <w:color w:val="000000" w:themeColor="text1"/>
        </w:rPr>
      </w:pPr>
      <w:r>
        <w:br/>
      </w:r>
      <w:r w:rsidR="77B265C0" w:rsidRPr="7D6A6227">
        <w:rPr>
          <w:rFonts w:eastAsia="Calibri" w:cs="Calibri"/>
          <w:color w:val="000000" w:themeColor="text1"/>
        </w:rPr>
        <w:t>4</w:t>
      </w:r>
      <w:r w:rsidRPr="7D6A6227">
        <w:rPr>
          <w:rFonts w:eastAsia="Calibri" w:cs="Calibri"/>
          <w:color w:val="000000" w:themeColor="text1"/>
        </w:rPr>
        <w:t>.</w:t>
      </w:r>
      <w:r w:rsidR="62F9BE4B" w:rsidRPr="7D6A6227">
        <w:rPr>
          <w:rFonts w:eastAsia="Calibri" w:cs="Calibri"/>
          <w:color w:val="000000" w:themeColor="text1"/>
        </w:rPr>
        <w:t>2</w:t>
      </w:r>
      <w:r w:rsidRPr="7D6A6227">
        <w:rPr>
          <w:rFonts w:eastAsia="Calibri" w:cs="Calibri"/>
          <w:color w:val="000000" w:themeColor="text1"/>
        </w:rPr>
        <w:t>.2025</w:t>
      </w:r>
      <w:r>
        <w:br/>
      </w:r>
      <w:r w:rsidRPr="7D6A6227">
        <w:rPr>
          <w:rFonts w:eastAsia="Calibri" w:cs="Calibri"/>
          <w:color w:val="000000" w:themeColor="text1"/>
        </w:rPr>
        <w:t>Opiskelutehtävä</w:t>
      </w:r>
      <w:r>
        <w:br/>
      </w:r>
      <w:r w:rsidRPr="7D6A6227">
        <w:rPr>
          <w:rFonts w:eastAsia="Calibri" w:cs="Calibri"/>
          <w:color w:val="000000" w:themeColor="text1"/>
        </w:rPr>
        <w:t>TTC6010-3008, Jarmo Viinikanoja</w:t>
      </w:r>
      <w:r>
        <w:br/>
      </w:r>
      <w:r w:rsidRPr="7D6A6227">
        <w:rPr>
          <w:rFonts w:eastAsia="Calibri" w:cs="Calibri"/>
          <w:color w:val="000000" w:themeColor="text1"/>
        </w:rPr>
        <w:t>Tieto- ja viestintätekniikan tutkinto-ohjelma (AMK)</w:t>
      </w:r>
    </w:p>
    <w:p w14:paraId="121F6E23" w14:textId="21EB6421" w:rsidR="7D6A6227" w:rsidRDefault="7D6A6227" w:rsidP="7D6A6227">
      <w:pPr>
        <w:pStyle w:val="KansilehtiOpintotiedot"/>
        <w:sectPr w:rsidR="7D6A6227" w:rsidSect="0058148B">
          <w:headerReference w:type="default" r:id="rId11"/>
          <w:footerReference w:type="default" r:id="rId12"/>
          <w:pgSz w:w="11907" w:h="16839" w:code="9"/>
          <w:pgMar w:top="1134" w:right="1134" w:bottom="1134" w:left="1134" w:header="1128" w:footer="1162" w:gutter="0"/>
          <w:cols w:space="708"/>
          <w:docGrid w:linePitch="360"/>
        </w:sectPr>
      </w:pPr>
    </w:p>
    <w:p w14:paraId="41B8C5C9" w14:textId="77777777" w:rsidR="00115876" w:rsidRDefault="005B1701" w:rsidP="00FF4C28">
      <w:pPr>
        <w:pStyle w:val="Sisllysluettelootsikko"/>
      </w:pPr>
      <w:r>
        <w:lastRenderedPageBreak/>
        <w:t>Sisä</w:t>
      </w:r>
      <w:r w:rsidR="004666C1">
        <w:t>ltö</w:t>
      </w:r>
    </w:p>
    <w:p w14:paraId="34C89B0D" w14:textId="37893C50" w:rsidR="002A0603" w:rsidRDefault="00626BDD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r>
        <w:fldChar w:fldCharType="begin"/>
      </w:r>
      <w:r w:rsidR="00F131CE">
        <w:instrText>TOC \o "1-3" \z \u \h</w:instrText>
      </w:r>
      <w:r>
        <w:fldChar w:fldCharType="separate"/>
      </w:r>
      <w:hyperlink w:anchor="_Toc189568178" w:history="1">
        <w:r w:rsidR="002A0603" w:rsidRPr="00BD4412">
          <w:rPr>
            <w:rStyle w:val="Hyperlinkki"/>
            <w:lang w:val="fi-FI"/>
          </w:rPr>
          <w:t>1</w:t>
        </w:r>
        <w:r w:rsidR="002A0603"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="002A0603" w:rsidRPr="00BD4412">
          <w:rPr>
            <w:rStyle w:val="Hyperlinkki"/>
          </w:rPr>
          <w:t>Johdanto</w:t>
        </w:r>
        <w:r w:rsidR="002A0603">
          <w:rPr>
            <w:webHidden/>
          </w:rPr>
          <w:tab/>
        </w:r>
        <w:r w:rsidR="002A0603">
          <w:rPr>
            <w:webHidden/>
          </w:rPr>
          <w:fldChar w:fldCharType="begin"/>
        </w:r>
        <w:r w:rsidR="002A0603">
          <w:rPr>
            <w:webHidden/>
          </w:rPr>
          <w:instrText xml:space="preserve"> PAGEREF _Toc189568178 \h </w:instrText>
        </w:r>
        <w:r w:rsidR="002A0603">
          <w:rPr>
            <w:webHidden/>
          </w:rPr>
        </w:r>
        <w:r w:rsidR="002A0603">
          <w:rPr>
            <w:webHidden/>
          </w:rPr>
          <w:fldChar w:fldCharType="separate"/>
        </w:r>
        <w:r w:rsidR="00F3556E">
          <w:rPr>
            <w:webHidden/>
          </w:rPr>
          <w:t>2</w:t>
        </w:r>
        <w:r w:rsidR="002A0603">
          <w:rPr>
            <w:webHidden/>
          </w:rPr>
          <w:fldChar w:fldCharType="end"/>
        </w:r>
      </w:hyperlink>
    </w:p>
    <w:p w14:paraId="0EF10337" w14:textId="218A61F2" w:rsidR="002A0603" w:rsidRDefault="002A0603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89568179" w:history="1">
        <w:r w:rsidRPr="00BD4412">
          <w:rPr>
            <w:rStyle w:val="Hyperlinkki"/>
          </w:rPr>
          <w:t>2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BD4412">
          <w:rPr>
            <w:rStyle w:val="Hyperlinkki"/>
          </w:rPr>
          <w:t>Teoria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_Toc189568179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3556E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F14FF04" w14:textId="20ACFCAA" w:rsidR="002A0603" w:rsidRDefault="002A0603">
      <w:pPr>
        <w:pStyle w:val="Sisluet2"/>
        <w:rPr>
          <w:rFonts w:asciiTheme="minorHAnsi" w:eastAsiaTheme="minorEastAsia" w:hAnsiTheme="minorHAnsi" w:cstheme="minorBidi"/>
          <w:color w:val="auto"/>
          <w:kern w:val="2"/>
          <w:lang w:eastAsia="fi-FI"/>
          <w14:ligatures w14:val="standardContextual"/>
        </w:rPr>
      </w:pPr>
      <w:hyperlink w:anchor="_Toc189568180" w:history="1">
        <w:r w:rsidRPr="00BD4412">
          <w:rPr>
            <w:rStyle w:val="Hyperlinkki"/>
          </w:rPr>
          <w:t>2.1</w:t>
        </w:r>
        <w:r>
          <w:rPr>
            <w:rFonts w:asciiTheme="minorHAnsi" w:eastAsiaTheme="minorEastAsia" w:hAnsiTheme="minorHAnsi" w:cstheme="minorBidi"/>
            <w:color w:val="auto"/>
            <w:kern w:val="2"/>
            <w:lang w:eastAsia="fi-FI"/>
            <w14:ligatures w14:val="standardContextual"/>
          </w:rPr>
          <w:tab/>
        </w:r>
        <w:r w:rsidRPr="00BD4412">
          <w:rPr>
            <w:rStyle w:val="Hyperlinkki"/>
          </w:rPr>
          <w:t>NAT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_Toc189568180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3556E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73881278" w14:textId="06041303" w:rsidR="002A0603" w:rsidRDefault="002A0603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89568181" w:history="1">
        <w:r w:rsidRPr="00BD4412">
          <w:rPr>
            <w:rStyle w:val="Hyperlinkki"/>
          </w:rPr>
          <w:t>3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BD4412">
          <w:rPr>
            <w:rStyle w:val="Hyperlinkki"/>
          </w:rPr>
          <w:t>Labra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_Toc189568181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3556E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46397383" w14:textId="4D930525" w:rsidR="002A0603" w:rsidRDefault="002A0603">
      <w:pPr>
        <w:pStyle w:val="Sisluet2"/>
        <w:rPr>
          <w:rFonts w:asciiTheme="minorHAnsi" w:eastAsiaTheme="minorEastAsia" w:hAnsiTheme="minorHAnsi" w:cstheme="minorBidi"/>
          <w:color w:val="auto"/>
          <w:kern w:val="2"/>
          <w:lang w:eastAsia="fi-FI"/>
          <w14:ligatures w14:val="standardContextual"/>
        </w:rPr>
      </w:pPr>
      <w:hyperlink w:anchor="_Toc189568182" w:history="1">
        <w:r w:rsidRPr="00BD4412">
          <w:rPr>
            <w:rStyle w:val="Hyperlinkki"/>
          </w:rPr>
          <w:t>3.1</w:t>
        </w:r>
        <w:r>
          <w:rPr>
            <w:rFonts w:asciiTheme="minorHAnsi" w:eastAsiaTheme="minorEastAsia" w:hAnsiTheme="minorHAnsi" w:cstheme="minorBidi"/>
            <w:color w:val="auto"/>
            <w:kern w:val="2"/>
            <w:lang w:eastAsia="fi-FI"/>
            <w14:ligatures w14:val="standardContextual"/>
          </w:rPr>
          <w:tab/>
        </w:r>
        <w:r w:rsidRPr="00BD4412">
          <w:rPr>
            <w:rStyle w:val="Hyperlinkki"/>
          </w:rPr>
          <w:t>Mitä eroa on INTERZONE-, INTRAZONE- ja UNIVERSAL-säännöillä?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_Toc189568182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3556E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511546A" w14:textId="5B45C9EB" w:rsidR="002A0603" w:rsidRDefault="002A0603">
      <w:pPr>
        <w:pStyle w:val="Sisluet2"/>
        <w:rPr>
          <w:rFonts w:asciiTheme="minorHAnsi" w:eastAsiaTheme="minorEastAsia" w:hAnsiTheme="minorHAnsi" w:cstheme="minorBidi"/>
          <w:color w:val="auto"/>
          <w:kern w:val="2"/>
          <w:lang w:eastAsia="fi-FI"/>
          <w14:ligatures w14:val="standardContextual"/>
        </w:rPr>
      </w:pPr>
      <w:hyperlink w:anchor="_Toc189568183" w:history="1">
        <w:r w:rsidRPr="00BD4412">
          <w:rPr>
            <w:rStyle w:val="Hyperlinkki"/>
          </w:rPr>
          <w:t>3.2</w:t>
        </w:r>
        <w:r>
          <w:rPr>
            <w:rFonts w:asciiTheme="minorHAnsi" w:eastAsiaTheme="minorEastAsia" w:hAnsiTheme="minorHAnsi" w:cstheme="minorBidi"/>
            <w:color w:val="auto"/>
            <w:kern w:val="2"/>
            <w:lang w:eastAsia="fi-FI"/>
            <w14:ligatures w14:val="standardContextual"/>
          </w:rPr>
          <w:tab/>
        </w:r>
        <w:r w:rsidRPr="00BD4412">
          <w:rPr>
            <w:rStyle w:val="Hyperlinkki"/>
          </w:rPr>
          <w:t>Mitä eroa on Palo Alton suojauskäytännöissä "Application" ja "Service"?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_Toc189568183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3556E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4E02899" w14:textId="48B613F2" w:rsidR="002A0603" w:rsidRDefault="002A0603">
      <w:pPr>
        <w:pStyle w:val="Sisluet2"/>
        <w:rPr>
          <w:rFonts w:asciiTheme="minorHAnsi" w:eastAsiaTheme="minorEastAsia" w:hAnsiTheme="minorHAnsi" w:cstheme="minorBidi"/>
          <w:color w:val="auto"/>
          <w:kern w:val="2"/>
          <w:lang w:eastAsia="fi-FI"/>
          <w14:ligatures w14:val="standardContextual"/>
        </w:rPr>
      </w:pPr>
      <w:hyperlink w:anchor="_Toc189568184" w:history="1">
        <w:r w:rsidRPr="00BD4412">
          <w:rPr>
            <w:rStyle w:val="Hyperlinkki"/>
            <w:lang w:val="en-US"/>
          </w:rPr>
          <w:t>3.3</w:t>
        </w:r>
        <w:r>
          <w:rPr>
            <w:rFonts w:asciiTheme="minorHAnsi" w:eastAsiaTheme="minorEastAsia" w:hAnsiTheme="minorHAnsi" w:cstheme="minorBidi"/>
            <w:color w:val="auto"/>
            <w:kern w:val="2"/>
            <w:lang w:eastAsia="fi-FI"/>
            <w14:ligatures w14:val="standardContextual"/>
          </w:rPr>
          <w:tab/>
        </w:r>
        <w:r w:rsidRPr="00BD4412">
          <w:rPr>
            <w:rStyle w:val="Hyperlinkki"/>
          </w:rPr>
          <w:t xml:space="preserve">Mitä suojauskäytäntöjen profiilien avulla voidaan tehdä? </w:t>
        </w:r>
        <w:r w:rsidRPr="00BD4412">
          <w:rPr>
            <w:rStyle w:val="Hyperlinkki"/>
            <w:lang w:val="en-US"/>
          </w:rPr>
          <w:t>(Security Policy Rule -&gt; Actions -&gt; Profile)?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_Toc189568184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3556E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6823100" w14:textId="78423B26" w:rsidR="002A0603" w:rsidRDefault="002A0603">
      <w:pPr>
        <w:pStyle w:val="Sisluet2"/>
        <w:rPr>
          <w:rFonts w:asciiTheme="minorHAnsi" w:eastAsiaTheme="minorEastAsia" w:hAnsiTheme="minorHAnsi" w:cstheme="minorBidi"/>
          <w:color w:val="auto"/>
          <w:kern w:val="2"/>
          <w:lang w:eastAsia="fi-FI"/>
          <w14:ligatures w14:val="standardContextual"/>
        </w:rPr>
      </w:pPr>
      <w:hyperlink w:anchor="_Toc189568185" w:history="1">
        <w:r w:rsidRPr="00BD4412">
          <w:rPr>
            <w:rStyle w:val="Hyperlinkki"/>
            <w:lang w:val="en-US"/>
          </w:rPr>
          <w:t>3.4</w:t>
        </w:r>
        <w:r>
          <w:rPr>
            <w:rFonts w:asciiTheme="minorHAnsi" w:eastAsiaTheme="minorEastAsia" w:hAnsiTheme="minorHAnsi" w:cstheme="minorBidi"/>
            <w:color w:val="auto"/>
            <w:kern w:val="2"/>
            <w:lang w:eastAsia="fi-FI"/>
            <w14:ligatures w14:val="standardContextual"/>
          </w:rPr>
          <w:tab/>
        </w:r>
        <w:r w:rsidRPr="00BD4412">
          <w:rPr>
            <w:rStyle w:val="Hyperlinkki"/>
            <w:lang w:val="en-US"/>
          </w:rPr>
          <w:t>NAT ja security policies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_Toc189568185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3556E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B9EA86B" w14:textId="0EE9EEDB" w:rsidR="002A0603" w:rsidRDefault="002A0603">
      <w:pPr>
        <w:pStyle w:val="Sisluet2"/>
        <w:rPr>
          <w:rFonts w:asciiTheme="minorHAnsi" w:eastAsiaTheme="minorEastAsia" w:hAnsiTheme="minorHAnsi" w:cstheme="minorBidi"/>
          <w:color w:val="auto"/>
          <w:kern w:val="2"/>
          <w:lang w:eastAsia="fi-FI"/>
          <w14:ligatures w14:val="standardContextual"/>
        </w:rPr>
      </w:pPr>
      <w:hyperlink w:anchor="_Toc189568186" w:history="1">
        <w:r w:rsidRPr="00BD4412">
          <w:rPr>
            <w:rStyle w:val="Hyperlinkki"/>
            <w:lang w:val="en-US"/>
          </w:rPr>
          <w:t>3.5</w:t>
        </w:r>
        <w:r>
          <w:rPr>
            <w:rFonts w:asciiTheme="minorHAnsi" w:eastAsiaTheme="minorEastAsia" w:hAnsiTheme="minorHAnsi" w:cstheme="minorBidi"/>
            <w:color w:val="auto"/>
            <w:kern w:val="2"/>
            <w:lang w:eastAsia="fi-FI"/>
            <w14:ligatures w14:val="standardContextual"/>
          </w:rPr>
          <w:tab/>
        </w:r>
        <w:r w:rsidRPr="00BD4412">
          <w:rPr>
            <w:rStyle w:val="Hyperlinkki"/>
            <w:lang w:val="en-US"/>
          </w:rPr>
          <w:t>Access to the machines in the DMZ from the internet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_Toc189568186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3556E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0AFB50F" w14:textId="3BFBD44F" w:rsidR="002A0603" w:rsidRDefault="002A0603">
      <w:pPr>
        <w:pStyle w:val="Sisluet2"/>
        <w:rPr>
          <w:rFonts w:asciiTheme="minorHAnsi" w:eastAsiaTheme="minorEastAsia" w:hAnsiTheme="minorHAnsi" w:cstheme="minorBidi"/>
          <w:color w:val="auto"/>
          <w:kern w:val="2"/>
          <w:lang w:eastAsia="fi-FI"/>
          <w14:ligatures w14:val="standardContextual"/>
        </w:rPr>
      </w:pPr>
      <w:hyperlink w:anchor="_Toc189568187" w:history="1">
        <w:r w:rsidRPr="00BD4412">
          <w:rPr>
            <w:rStyle w:val="Hyperlinkki"/>
            <w:lang w:val="en-US"/>
          </w:rPr>
          <w:t>3.6</w:t>
        </w:r>
        <w:r>
          <w:rPr>
            <w:rFonts w:asciiTheme="minorHAnsi" w:eastAsiaTheme="minorEastAsia" w:hAnsiTheme="minorHAnsi" w:cstheme="minorBidi"/>
            <w:color w:val="auto"/>
            <w:kern w:val="2"/>
            <w:lang w:eastAsia="fi-FI"/>
            <w14:ligatures w14:val="standardContextual"/>
          </w:rPr>
          <w:tab/>
        </w:r>
        <w:r w:rsidRPr="00BD4412">
          <w:rPr>
            <w:rStyle w:val="Hyperlinkki"/>
            <w:lang w:val="en-US"/>
          </w:rPr>
          <w:t>RDP should be accessible from the WS network to devices in the Servers network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_Toc189568187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3556E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FC1F663" w14:textId="4BE755C8" w:rsidR="002A0603" w:rsidRDefault="002A0603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89568188" w:history="1">
        <w:r w:rsidRPr="00BD4412">
          <w:rPr>
            <w:rStyle w:val="Hyperlinkki"/>
            <w:lang w:val="fi-FI"/>
          </w:rPr>
          <w:t>4</w:t>
        </w:r>
        <w:r>
          <w:rPr>
            <w:rFonts w:asciiTheme="minorHAnsi" w:eastAsiaTheme="minorEastAsia" w:hAnsiTheme="minorHAnsi" w:cstheme="minorBidi"/>
            <w:b w:val="0"/>
            <w:color w:val="auto"/>
            <w:kern w:val="2"/>
            <w:szCs w:val="24"/>
            <w:lang w:val="fi-FI" w:eastAsia="fi-FI"/>
            <w14:ligatures w14:val="standardContextual"/>
          </w:rPr>
          <w:tab/>
        </w:r>
        <w:r w:rsidRPr="00BD4412">
          <w:rPr>
            <w:rStyle w:val="Hyperlinkki"/>
          </w:rPr>
          <w:t>Pohdinta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_Toc189568188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3556E"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F160A0E" w14:textId="21C7061D" w:rsidR="002A0603" w:rsidRDefault="002A0603">
      <w:pPr>
        <w:pStyle w:val="Sisluet1"/>
        <w:rPr>
          <w:rFonts w:asciiTheme="minorHAnsi" w:eastAsiaTheme="minorEastAsia" w:hAnsiTheme="minorHAnsi" w:cstheme="minorBidi"/>
          <w:b w:val="0"/>
          <w:color w:val="auto"/>
          <w:kern w:val="2"/>
          <w:szCs w:val="24"/>
          <w:lang w:val="fi-FI" w:eastAsia="fi-FI"/>
          <w14:ligatures w14:val="standardContextual"/>
        </w:rPr>
      </w:pPr>
      <w:hyperlink w:anchor="_Toc189568189" w:history="1">
        <w:r w:rsidRPr="00BD4412">
          <w:rPr>
            <w:rStyle w:val="Hyperlinkki"/>
          </w:rPr>
          <w:t>Lähteet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_Toc189568189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F3556E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8385D89" w14:textId="6B8CAFF9" w:rsidR="00626BDD" w:rsidRDefault="00626BDD" w:rsidP="7D6A6227">
      <w:pPr>
        <w:pStyle w:val="Sisluet1"/>
        <w:tabs>
          <w:tab w:val="clear" w:pos="9214"/>
          <w:tab w:val="right" w:leader="dot" w:pos="9210"/>
        </w:tabs>
        <w:rPr>
          <w:rFonts w:asciiTheme="minorHAnsi" w:eastAsiaTheme="minorEastAsia" w:hAnsiTheme="minorHAnsi" w:cstheme="minorBidi"/>
          <w:b w:val="0"/>
          <w:color w:val="auto"/>
          <w:kern w:val="2"/>
          <w:lang w:val="fi-FI" w:eastAsia="fi-FI"/>
          <w14:ligatures w14:val="standardContextual"/>
        </w:rPr>
      </w:pPr>
      <w:r>
        <w:fldChar w:fldCharType="end"/>
      </w:r>
    </w:p>
    <w:p w14:paraId="256A1E41" w14:textId="77777777" w:rsidR="002A0603" w:rsidRDefault="16BF9152" w:rsidP="00CA77C5">
      <w:pPr>
        <w:pStyle w:val="Sisllysluettelootsikko"/>
      </w:pPr>
      <w:r>
        <w:t>Kuviot</w:t>
      </w:r>
      <w:r w:rsidR="00CA77C5">
        <w:fldChar w:fldCharType="begin"/>
      </w:r>
      <w:r w:rsidR="00F131CE">
        <w:instrText xml:space="preserve"> TOC \h \z \c "Kuvio" </w:instrText>
      </w:r>
      <w:r w:rsidR="00CA77C5">
        <w:fldChar w:fldCharType="separate"/>
      </w:r>
    </w:p>
    <w:p w14:paraId="731757FC" w14:textId="032C6336" w:rsidR="002A0603" w:rsidRDefault="002A0603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89568190" w:history="1">
        <w:r w:rsidRPr="001B75D7">
          <w:rPr>
            <w:rStyle w:val="Hyperlinkki"/>
            <w:noProof/>
          </w:rPr>
          <w:t>Kuvio 1. WWW security sääntö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_Toc189568190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556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975D79" w14:textId="25E7D8F5" w:rsidR="002A0603" w:rsidRDefault="002A0603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89568191" w:history="1">
        <w:r w:rsidRPr="001B75D7">
          <w:rPr>
            <w:rStyle w:val="Hyperlinkki"/>
            <w:noProof/>
          </w:rPr>
          <w:t>Kuvio 2. WWW security sääntö2.0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_Toc189568191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556E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E9DFC6" w14:textId="6B266E20" w:rsidR="002A0603" w:rsidRDefault="002A0603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89568192" w:history="1">
        <w:r w:rsidRPr="001B75D7">
          <w:rPr>
            <w:rStyle w:val="Hyperlinkki"/>
            <w:noProof/>
          </w:rPr>
          <w:t>Kuvio 3. WWW NAT sääntö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_Toc189568192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556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3A6939" w14:textId="22D7E56D" w:rsidR="002A0603" w:rsidRDefault="002A0603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89568193" w:history="1">
        <w:r w:rsidRPr="001B75D7">
          <w:rPr>
            <w:rStyle w:val="Hyperlinkki"/>
            <w:noProof/>
          </w:rPr>
          <w:t>Kuvio 4. WWW NAT sääntö2.0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_Toc189568193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556E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E395AF" w14:textId="60EFC0C4" w:rsidR="002A0603" w:rsidRDefault="002A0603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89568194" w:history="1">
        <w:r w:rsidRPr="001B75D7">
          <w:rPr>
            <w:rStyle w:val="Hyperlinkki"/>
            <w:noProof/>
          </w:rPr>
          <w:t>Kuvio 5. Docker WordPress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_Toc189568194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556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F23C96" w14:textId="1FFA9191" w:rsidR="002A0603" w:rsidRDefault="002A0603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89568195" w:history="1">
        <w:r w:rsidRPr="001B75D7">
          <w:rPr>
            <w:rStyle w:val="Hyperlinkki"/>
            <w:noProof/>
          </w:rPr>
          <w:t>Kuvio 6. WS-TO-SERVERS sääntö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_Toc189568195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556E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0AEA15" w14:textId="5FD8DD7A" w:rsidR="002A0603" w:rsidRDefault="002A0603">
      <w:pPr>
        <w:pStyle w:val="Kuvaotsikkoluettelo"/>
        <w:rPr>
          <w:rFonts w:asciiTheme="minorHAnsi" w:eastAsiaTheme="minorEastAsia" w:hAnsiTheme="minorHAnsi" w:cstheme="minorBidi"/>
          <w:noProof/>
          <w:color w:val="auto"/>
          <w:kern w:val="2"/>
          <w:lang w:eastAsia="fi-FI"/>
          <w14:ligatures w14:val="standardContextual"/>
        </w:rPr>
      </w:pPr>
      <w:hyperlink w:anchor="_Toc189568196" w:history="1">
        <w:r w:rsidRPr="001B75D7">
          <w:rPr>
            <w:rStyle w:val="Hyperlinkki"/>
            <w:noProof/>
          </w:rPr>
          <w:t>Kuvio 7. RDP to DC01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_Toc189568196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3556E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BD7FE7" w14:textId="7E1E8EC8" w:rsidR="002A0603" w:rsidRDefault="00CA77C5" w:rsidP="00431083">
      <w:pPr>
        <w:pStyle w:val="Sisllysluettelootsikko"/>
      </w:pPr>
      <w:r>
        <w:fldChar w:fldCharType="end"/>
      </w:r>
      <w:bookmarkStart w:id="0" w:name="_Toc428542252"/>
      <w:bookmarkStart w:id="1" w:name="_Toc428799791"/>
      <w:bookmarkStart w:id="2" w:name="_Toc430675189"/>
      <w:bookmarkStart w:id="3" w:name="_Toc430767989"/>
      <w:bookmarkStart w:id="4" w:name="_Toc527546201"/>
      <w:bookmarkStart w:id="5" w:name="_Toc17205362"/>
      <w:bookmarkStart w:id="6" w:name="_Toc52971244"/>
      <w:bookmarkStart w:id="7" w:name="_Toc52971603"/>
      <w:bookmarkStart w:id="8" w:name="_Toc58338869"/>
      <w:bookmarkStart w:id="9" w:name="_Toc63413616"/>
    </w:p>
    <w:p w14:paraId="5A92BCC1" w14:textId="38BF18F4" w:rsidR="00431083" w:rsidRPr="002A0603" w:rsidRDefault="002A0603" w:rsidP="002A0603">
      <w:pPr>
        <w:spacing w:after="160" w:line="259" w:lineRule="auto"/>
        <w:rPr>
          <w:rFonts w:eastAsiaTheme="majorEastAsia" w:cstheme="majorHAnsi"/>
          <w:b/>
          <w:noProof/>
          <w:szCs w:val="28"/>
          <w:lang w:val="en-US" w:eastAsia="fi-FI"/>
        </w:rPr>
      </w:pPr>
      <w:r>
        <w:br w:type="page"/>
      </w:r>
    </w:p>
    <w:p w14:paraId="5DF04DD2" w14:textId="534DAC99" w:rsidR="003E0724" w:rsidRPr="00C01873" w:rsidRDefault="3F2B31A3" w:rsidP="00E868F1">
      <w:pPr>
        <w:pStyle w:val="Otsikko1"/>
        <w:rPr>
          <w:lang w:val="fi-FI"/>
        </w:rPr>
      </w:pPr>
      <w:bookmarkStart w:id="10" w:name="_Toc189568178"/>
      <w:r>
        <w:lastRenderedPageBreak/>
        <w:t>Johdanto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66E6601B" w14:textId="39F94DA1" w:rsidR="00A67A4F" w:rsidRPr="004B30A1" w:rsidRDefault="000B1EA5" w:rsidP="004B30A1">
      <w:bookmarkStart w:id="11" w:name="_Toc428542253"/>
      <w:bookmarkStart w:id="12" w:name="_Toc428799792"/>
      <w:bookmarkStart w:id="13" w:name="_Toc430675190"/>
      <w:bookmarkStart w:id="14" w:name="_Toc430767990"/>
      <w:bookmarkStart w:id="15" w:name="_Toc527546202"/>
      <w:bookmarkStart w:id="16" w:name="_Toc17205363"/>
      <w:r>
        <w:t xml:space="preserve">Labrassa </w:t>
      </w:r>
      <w:r w:rsidR="00B92148">
        <w:t xml:space="preserve">2 oli tarkoituksena </w:t>
      </w:r>
      <w:r w:rsidR="000D0DB8">
        <w:t xml:space="preserve">perehtyä Palo Alton sääntöihin ja </w:t>
      </w:r>
      <w:proofErr w:type="spellStart"/>
      <w:r w:rsidR="000D0DB8">
        <w:t>NAT</w:t>
      </w:r>
      <w:r w:rsidR="005F7459">
        <w:t>iin</w:t>
      </w:r>
      <w:proofErr w:type="spellEnd"/>
      <w:r w:rsidR="00BB732C">
        <w:t xml:space="preserve"> tarkemmin</w:t>
      </w:r>
      <w:r w:rsidR="005F7459">
        <w:t>.</w:t>
      </w:r>
      <w:r w:rsidR="007615FD">
        <w:t xml:space="preserve"> </w:t>
      </w:r>
      <w:proofErr w:type="spellStart"/>
      <w:r w:rsidR="002F417F">
        <w:t>DMZ:ssä</w:t>
      </w:r>
      <w:proofErr w:type="spellEnd"/>
      <w:r w:rsidR="002F417F">
        <w:t xml:space="preserve"> oleviin koneisiin </w:t>
      </w:r>
      <w:r w:rsidR="00475B6C">
        <w:t>pääsee VLE:n kautta</w:t>
      </w:r>
      <w:r w:rsidR="006615E2">
        <w:t>.</w:t>
      </w:r>
      <w:r w:rsidR="00B45A50">
        <w:t xml:space="preserve"> </w:t>
      </w:r>
    </w:p>
    <w:p w14:paraId="2BFEF9E9" w14:textId="010B169A" w:rsidR="00D63146" w:rsidRDefault="7FE8B968">
      <w:pPr>
        <w:pStyle w:val="Otsikko1"/>
      </w:pPr>
      <w:bookmarkStart w:id="17" w:name="_Toc189568179"/>
      <w:bookmarkStart w:id="18" w:name="_Toc52971245"/>
      <w:bookmarkStart w:id="19" w:name="_Toc52971604"/>
      <w:bookmarkStart w:id="20" w:name="_Toc58338870"/>
      <w:bookmarkStart w:id="21" w:name="_Toc63413617"/>
      <w:r>
        <w:t>Teoria</w:t>
      </w:r>
      <w:bookmarkEnd w:id="17"/>
    </w:p>
    <w:p w14:paraId="0E736C1A" w14:textId="57B60557" w:rsidR="27DBF87C" w:rsidRDefault="00EA582C" w:rsidP="27DBF87C">
      <w:pPr>
        <w:pStyle w:val="Otsikko2"/>
      </w:pPr>
      <w:bookmarkStart w:id="22" w:name="_Toc189568180"/>
      <w:r>
        <w:t>NAT</w:t>
      </w:r>
      <w:bookmarkEnd w:id="22"/>
    </w:p>
    <w:p w14:paraId="1A49CE4E" w14:textId="13D629F6" w:rsidR="00007862" w:rsidRPr="00E9659E" w:rsidRDefault="001516DC" w:rsidP="00007862">
      <w:r w:rsidRPr="00E9659E">
        <w:t xml:space="preserve">NAT eli Network </w:t>
      </w:r>
      <w:proofErr w:type="spellStart"/>
      <w:r w:rsidRPr="00E9659E">
        <w:t>Address</w:t>
      </w:r>
      <w:proofErr w:type="spellEnd"/>
      <w:r w:rsidRPr="00E9659E">
        <w:t xml:space="preserve"> </w:t>
      </w:r>
      <w:proofErr w:type="spellStart"/>
      <w:r w:rsidRPr="00E9659E">
        <w:t>Translation</w:t>
      </w:r>
      <w:proofErr w:type="spellEnd"/>
      <w:r w:rsidR="00E9659E" w:rsidRPr="00E9659E">
        <w:t>, suomeksi osoitteenmuutos</w:t>
      </w:r>
      <w:r w:rsidR="00E9659E">
        <w:t>, on tekniikka</w:t>
      </w:r>
      <w:r w:rsidR="00A6508A">
        <w:t>, jonka avulla voidaan muuttaa</w:t>
      </w:r>
      <w:r w:rsidR="00F36EF4">
        <w:t xml:space="preserve"> </w:t>
      </w:r>
      <w:r w:rsidR="00F5314C">
        <w:t>ei-reitite</w:t>
      </w:r>
      <w:r w:rsidR="00621546">
        <w:t>ttäviä yksityisiä IP-osoitteita</w:t>
      </w:r>
      <w:r w:rsidR="003816DF">
        <w:t xml:space="preserve"> yhdeksi tai useammaksi julkiseksi reititettäväksi IP-osoitteeksi.</w:t>
      </w:r>
      <w:r w:rsidR="00BB0E79">
        <w:t xml:space="preserve"> Tällä tekniikalla</w:t>
      </w:r>
      <w:r w:rsidR="00EE5A95">
        <w:t xml:space="preserve"> </w:t>
      </w:r>
      <w:r w:rsidR="00AF5EE7">
        <w:t>sisäiset IP-osoitteet voivat</w:t>
      </w:r>
      <w:r w:rsidR="00853B17">
        <w:t xml:space="preserve"> kommunikoida ulkoisten verkkojen kanssa paljastamatta niiden oikeata</w:t>
      </w:r>
      <w:r w:rsidR="00E4341D">
        <w:t xml:space="preserve"> IP-osoitetta. (NAT</w:t>
      </w:r>
      <w:r w:rsidR="00032343">
        <w:t xml:space="preserve"> 2024.)</w:t>
      </w:r>
    </w:p>
    <w:p w14:paraId="2F01DE73" w14:textId="3F469C23" w:rsidR="002F20AC" w:rsidRPr="00691307" w:rsidRDefault="7FE8B968" w:rsidP="00123E0F">
      <w:pPr>
        <w:pStyle w:val="Otsikko1"/>
      </w:pPr>
      <w:bookmarkStart w:id="23" w:name="_Toc189568181"/>
      <w:bookmarkEnd w:id="11"/>
      <w:bookmarkEnd w:id="12"/>
      <w:bookmarkEnd w:id="13"/>
      <w:bookmarkEnd w:id="14"/>
      <w:bookmarkEnd w:id="15"/>
      <w:bookmarkEnd w:id="16"/>
      <w:bookmarkEnd w:id="18"/>
      <w:bookmarkEnd w:id="19"/>
      <w:bookmarkEnd w:id="20"/>
      <w:bookmarkEnd w:id="21"/>
      <w:r>
        <w:t>Labra</w:t>
      </w:r>
      <w:bookmarkEnd w:id="23"/>
    </w:p>
    <w:p w14:paraId="12E0CDA0" w14:textId="7D97C8F3" w:rsidR="00D63146" w:rsidRDefault="5363E966" w:rsidP="00D63146">
      <w:pPr>
        <w:pStyle w:val="Otsikko2"/>
      </w:pPr>
      <w:bookmarkStart w:id="24" w:name="_Toc189568182"/>
      <w:bookmarkStart w:id="25" w:name="_Toc428542261"/>
      <w:bookmarkStart w:id="26" w:name="_Toc428799800"/>
      <w:bookmarkStart w:id="27" w:name="_Toc430675200"/>
      <w:bookmarkStart w:id="28" w:name="_Toc430768000"/>
      <w:bookmarkStart w:id="29" w:name="_Toc527546213"/>
      <w:bookmarkStart w:id="30" w:name="_Toc17205374"/>
      <w:bookmarkStart w:id="31" w:name="_Toc52971250"/>
      <w:bookmarkStart w:id="32" w:name="_Toc52971609"/>
      <w:bookmarkStart w:id="33" w:name="_Toc58338875"/>
      <w:bookmarkStart w:id="34" w:name="_Toc63413622"/>
      <w:r>
        <w:t>Mitä eroa on INTERZONE-, INTRAZONE- ja UNIVERSAL-säännöillä?</w:t>
      </w:r>
      <w:bookmarkEnd w:id="24"/>
    </w:p>
    <w:p w14:paraId="7D8436AF" w14:textId="1A148475" w:rsidR="18993782" w:rsidRPr="00AF5EE7" w:rsidRDefault="19579C6B" w:rsidP="65E52D45">
      <w:pPr>
        <w:rPr>
          <w:lang w:val="en-US"/>
        </w:rPr>
      </w:pPr>
      <w:proofErr w:type="spellStart"/>
      <w:r w:rsidRPr="0D549364">
        <w:t>Interzone</w:t>
      </w:r>
      <w:proofErr w:type="spellEnd"/>
      <w:r w:rsidRPr="0D549364">
        <w:t xml:space="preserve"> on turvakäytäntö, joka sallii liikenteen kahden eri vyöhykkeen (</w:t>
      </w:r>
      <w:proofErr w:type="spellStart"/>
      <w:r w:rsidRPr="0D549364">
        <w:t>zone</w:t>
      </w:r>
      <w:proofErr w:type="spellEnd"/>
      <w:r w:rsidRPr="0D549364">
        <w:t>) välillä.</w:t>
      </w:r>
      <w:r w:rsidR="54CDE3B6" w:rsidRPr="0D549364">
        <w:t xml:space="preserve"> </w:t>
      </w:r>
      <w:r w:rsidR="10CDE981">
        <w:t xml:space="preserve">Saman vyöhykkeen sisäinen liikenne ei ole sallittua tällä säännöllä, vaan tätä käytetään </w:t>
      </w:r>
      <w:r w:rsidR="558B221B">
        <w:t>liikenteeseen lähde- ja kohdevyöhykkeen välillä.</w:t>
      </w:r>
      <w:r w:rsidR="54CDE3B6">
        <w:t xml:space="preserve"> </w:t>
      </w:r>
      <w:proofErr w:type="spellStart"/>
      <w:r w:rsidR="553907FE" w:rsidRPr="0D549364">
        <w:t>I</w:t>
      </w:r>
      <w:r w:rsidR="513F5FFD" w:rsidRPr="0D549364">
        <w:t>ntrazone</w:t>
      </w:r>
      <w:proofErr w:type="spellEnd"/>
      <w:r w:rsidR="553907FE" w:rsidRPr="0D549364">
        <w:t xml:space="preserve"> on turvakäytäntö, joka mahdollistaa liikenteen saman vyöhykkeen (</w:t>
      </w:r>
      <w:proofErr w:type="spellStart"/>
      <w:r w:rsidR="553907FE" w:rsidRPr="0D549364">
        <w:t>zone</w:t>
      </w:r>
      <w:proofErr w:type="spellEnd"/>
      <w:r w:rsidR="553907FE" w:rsidRPr="0D549364">
        <w:t xml:space="preserve">) </w:t>
      </w:r>
      <w:r w:rsidR="36912370" w:rsidRPr="0D549364">
        <w:t>sisällä</w:t>
      </w:r>
      <w:r w:rsidR="450BC9A6" w:rsidRPr="0D549364">
        <w:t>.</w:t>
      </w:r>
      <w:r w:rsidR="565CAFA7" w:rsidRPr="0D549364">
        <w:t xml:space="preserve"> </w:t>
      </w:r>
      <w:r w:rsidR="24324A68">
        <w:t>Tälle säännölle ei voi asettaa kohdevyöhykettä.</w:t>
      </w:r>
      <w:r w:rsidR="565CAFA7">
        <w:t xml:space="preserve"> </w:t>
      </w:r>
      <w:r w:rsidR="18993782" w:rsidRPr="0D549364">
        <w:t xml:space="preserve">Universal </w:t>
      </w:r>
      <w:r w:rsidR="5490667E" w:rsidRPr="678CBD6F">
        <w:t>taas</w:t>
      </w:r>
      <w:r w:rsidR="18993782" w:rsidRPr="678CBD6F">
        <w:t xml:space="preserve"> oletu</w:t>
      </w:r>
      <w:r w:rsidR="04CBCD8A" w:rsidRPr="678CBD6F">
        <w:t xml:space="preserve">ksena </w:t>
      </w:r>
      <w:r w:rsidR="42E378EF" w:rsidRPr="678CBD6F">
        <w:t>sallii kaiken</w:t>
      </w:r>
      <w:r w:rsidR="04CBCD8A" w:rsidRPr="678CBD6F">
        <w:t xml:space="preserve"> </w:t>
      </w:r>
      <w:r w:rsidR="153CBECD" w:rsidRPr="678CBD6F">
        <w:t>liikenteen</w:t>
      </w:r>
      <w:r w:rsidR="04CBCD8A" w:rsidRPr="678CBD6F">
        <w:t xml:space="preserve"> kahden vyöhykkeen välillä</w:t>
      </w:r>
      <w:r w:rsidR="635C3F9E">
        <w:t>, riippumatta siitä kuuluuko se samaan vai eri vyöhykkeeseen.</w:t>
      </w:r>
      <w:r w:rsidR="6DC092E9">
        <w:t xml:space="preserve"> </w:t>
      </w:r>
      <w:r w:rsidR="6DC092E9" w:rsidRPr="002A0603">
        <w:rPr>
          <w:lang w:val="en-US"/>
        </w:rPr>
        <w:t>(</w:t>
      </w:r>
      <w:r w:rsidR="6DC092E9" w:rsidRPr="2D4CA5E7">
        <w:rPr>
          <w:lang w:val="en-US"/>
        </w:rPr>
        <w:t xml:space="preserve">What are Universal, </w:t>
      </w:r>
      <w:proofErr w:type="spellStart"/>
      <w:r w:rsidR="6DC092E9" w:rsidRPr="2D4CA5E7">
        <w:rPr>
          <w:lang w:val="en-US"/>
        </w:rPr>
        <w:t>Intrazone</w:t>
      </w:r>
      <w:proofErr w:type="spellEnd"/>
      <w:r w:rsidR="6DC092E9" w:rsidRPr="2D4CA5E7">
        <w:rPr>
          <w:lang w:val="en-US"/>
        </w:rPr>
        <w:t xml:space="preserve"> and Interzone Rules</w:t>
      </w:r>
      <w:r w:rsidR="004D4CC7">
        <w:rPr>
          <w:lang w:val="en-US"/>
        </w:rPr>
        <w:t xml:space="preserve"> 2018</w:t>
      </w:r>
      <w:r w:rsidR="6DC092E9" w:rsidRPr="002A0603">
        <w:rPr>
          <w:lang w:val="en-US"/>
        </w:rPr>
        <w:t>)</w:t>
      </w:r>
    </w:p>
    <w:p w14:paraId="20CF0E25" w14:textId="1923CBA8" w:rsidR="1DA573B1" w:rsidRPr="00AF5EE7" w:rsidRDefault="1DA573B1" w:rsidP="1DA573B1">
      <w:pPr>
        <w:rPr>
          <w:lang w:val="en-US"/>
        </w:rPr>
      </w:pPr>
    </w:p>
    <w:p w14:paraId="7C9FC619" w14:textId="52BAEB64" w:rsidR="00D63146" w:rsidRDefault="1F1AC2E4">
      <w:pPr>
        <w:pStyle w:val="Otsikko2"/>
      </w:pPr>
      <w:bookmarkStart w:id="35" w:name="_Toc189568183"/>
      <w:r>
        <w:t>Mitä eroa on Palo Alton suojauskäytännöissä "</w:t>
      </w:r>
      <w:r w:rsidR="5495A985">
        <w:t>Application</w:t>
      </w:r>
      <w:r>
        <w:t>" ja "</w:t>
      </w:r>
      <w:r w:rsidR="0E41E3F8">
        <w:t>Service</w:t>
      </w:r>
      <w:r>
        <w:t>"?</w:t>
      </w:r>
      <w:bookmarkEnd w:id="35"/>
    </w:p>
    <w:p w14:paraId="172E5742" w14:textId="10E6817F" w:rsidR="28139F1D" w:rsidRPr="00922BEB" w:rsidRDefault="28139F1D" w:rsidP="4014D533">
      <w:pPr>
        <w:rPr>
          <w:lang w:val="en-US"/>
        </w:rPr>
      </w:pPr>
      <w:r>
        <w:t xml:space="preserve">Kun sovelluksille määritellään säännöt voit määrittää </w:t>
      </w:r>
      <w:r w:rsidR="25E0F399">
        <w:t>sovelluksille antaa rajattujen porttien määrän, mitä eri sovellukset voivat käyttää.</w:t>
      </w:r>
      <w:r w:rsidR="37EB366F">
        <w:t xml:space="preserve"> Alkuperäinen määritelmä on asetettu oletuksena “</w:t>
      </w:r>
      <w:proofErr w:type="spellStart"/>
      <w:r w:rsidR="37EB366F">
        <w:t>any</w:t>
      </w:r>
      <w:proofErr w:type="spellEnd"/>
      <w:r w:rsidR="37EB366F">
        <w:t>”, joka tarkoittaa sitä</w:t>
      </w:r>
      <w:r w:rsidR="054AECA4">
        <w:t>,</w:t>
      </w:r>
      <w:r w:rsidR="37EB366F">
        <w:t xml:space="preserve"> että kaikki TCP</w:t>
      </w:r>
      <w:r w:rsidR="7C66D5F8">
        <w:t xml:space="preserve"> sekä UDP portit ovat käytössä. S</w:t>
      </w:r>
      <w:r w:rsidR="40E73C7E">
        <w:t xml:space="preserve">ervice </w:t>
      </w:r>
      <w:proofErr w:type="spellStart"/>
      <w:r w:rsidR="40E73C7E">
        <w:t>object</w:t>
      </w:r>
      <w:r w:rsidR="2CCBF2D5">
        <w:t>i</w:t>
      </w:r>
      <w:r w:rsidR="40E73C7E">
        <w:t>n</w:t>
      </w:r>
      <w:proofErr w:type="spellEnd"/>
      <w:r w:rsidR="40E73C7E">
        <w:t xml:space="preserve"> avulla voit määrittää portit ja protokollat</w:t>
      </w:r>
      <w:r w:rsidR="3B78BE87">
        <w:t>,</w:t>
      </w:r>
      <w:r w:rsidR="40E73C7E">
        <w:t xml:space="preserve"> joita </w:t>
      </w:r>
      <w:r w:rsidR="363B785F">
        <w:t>palvelu</w:t>
      </w:r>
      <w:r w:rsidR="3783C9C3">
        <w:t xml:space="preserve"> voi käyttää. Luomalla oman </w:t>
      </w:r>
      <w:r w:rsidR="2E039793">
        <w:t>palvelun</w:t>
      </w:r>
      <w:r w:rsidR="79697699">
        <w:t xml:space="preserve"> </w:t>
      </w:r>
      <w:r w:rsidR="3783C9C3">
        <w:t>voit rajoittaa sovellusten</w:t>
      </w:r>
      <w:r w:rsidR="1067CDFE">
        <w:t xml:space="preserve"> TCP ja</w:t>
      </w:r>
      <w:r w:rsidR="3783C9C3">
        <w:t xml:space="preserve"> </w:t>
      </w:r>
      <w:r w:rsidR="1067CDFE">
        <w:t>UDP</w:t>
      </w:r>
      <w:r w:rsidR="3783C9C3">
        <w:t xml:space="preserve"> porttien käyttöä</w:t>
      </w:r>
      <w:r w:rsidR="072D40E4">
        <w:t>.  Erona Application</w:t>
      </w:r>
      <w:r w:rsidR="3909B19F">
        <w:t xml:space="preserve"> </w:t>
      </w:r>
      <w:proofErr w:type="spellStart"/>
      <w:r w:rsidR="3909B19F">
        <w:t>securityllä</w:t>
      </w:r>
      <w:proofErr w:type="spellEnd"/>
      <w:r w:rsidR="3909B19F">
        <w:t xml:space="preserve"> ja </w:t>
      </w:r>
      <w:proofErr w:type="spellStart"/>
      <w:r w:rsidR="3909B19F">
        <w:t>security</w:t>
      </w:r>
      <w:proofErr w:type="spellEnd"/>
      <w:r w:rsidR="3909B19F">
        <w:t xml:space="preserve"> </w:t>
      </w:r>
      <w:proofErr w:type="spellStart"/>
      <w:r w:rsidR="3909B19F">
        <w:t>servicellä</w:t>
      </w:r>
      <w:proofErr w:type="spellEnd"/>
      <w:r w:rsidR="3909B19F">
        <w:t xml:space="preserve"> on Security </w:t>
      </w:r>
      <w:proofErr w:type="spellStart"/>
      <w:r w:rsidR="3909B19F">
        <w:lastRenderedPageBreak/>
        <w:t>servicen</w:t>
      </w:r>
      <w:proofErr w:type="spellEnd"/>
      <w:r w:rsidR="3909B19F">
        <w:t xml:space="preserve"> avulla voit</w:t>
      </w:r>
      <w:r w:rsidR="4D7B7F37">
        <w:t xml:space="preserve"> rajoittaa eri käyttäjäryhmille aikaraj</w:t>
      </w:r>
      <w:r w:rsidR="40042DE1">
        <w:t>at, vaikka he käyttäisivätkin samaa TCP tai UPD palvelua</w:t>
      </w:r>
      <w:r w:rsidR="5C2284D2">
        <w:t>.</w:t>
      </w:r>
      <w:r w:rsidR="420AF7B7">
        <w:t xml:space="preserve"> Applicationilla voi</w:t>
      </w:r>
      <w:r w:rsidR="26ECC628">
        <w:t>t rakentaa turvallisuuspolitiikan, joka tarkistaa ris</w:t>
      </w:r>
      <w:r w:rsidR="3B3B652D">
        <w:t xml:space="preserve">kin arvon </w:t>
      </w:r>
      <w:r w:rsidR="0F9DC50A">
        <w:t>sovelluksen</w:t>
      </w:r>
      <w:r w:rsidR="3B3B652D">
        <w:t xml:space="preserve"> tiedostojen jakamisessa ja ilmoittaa </w:t>
      </w:r>
      <w:r w:rsidR="173DCA96">
        <w:t>väärinkäytöstä</w:t>
      </w:r>
      <w:r w:rsidR="00438331">
        <w:t xml:space="preserve"> tai väärinkäytön salaamisesta.</w:t>
      </w:r>
      <w:r w:rsidR="3AAF2333">
        <w:t xml:space="preserve"> </w:t>
      </w:r>
      <w:r w:rsidR="3AAF2333" w:rsidRPr="11DFD219">
        <w:rPr>
          <w:lang w:val="en-US"/>
        </w:rPr>
        <w:t>(Network Security, Policy Object: Applications</w:t>
      </w:r>
      <w:r w:rsidR="00F42FA7">
        <w:rPr>
          <w:lang w:val="en-US"/>
        </w:rPr>
        <w:t xml:space="preserve"> 2025;</w:t>
      </w:r>
      <w:r w:rsidR="3AAF2333" w:rsidRPr="11DFD219">
        <w:rPr>
          <w:lang w:val="en-US"/>
        </w:rPr>
        <w:t xml:space="preserve"> Network Security, </w:t>
      </w:r>
      <w:r w:rsidR="2FA83670" w:rsidRPr="11DFD219">
        <w:rPr>
          <w:lang w:val="en-US"/>
        </w:rPr>
        <w:t xml:space="preserve">Policy Object: Services </w:t>
      </w:r>
      <w:r w:rsidR="1F96B644" w:rsidRPr="00922BEB">
        <w:rPr>
          <w:lang w:val="en-US"/>
        </w:rPr>
        <w:t>2025.</w:t>
      </w:r>
      <w:r w:rsidR="2FA83670" w:rsidRPr="00922BEB">
        <w:rPr>
          <w:lang w:val="en-US"/>
        </w:rPr>
        <w:t>)</w:t>
      </w:r>
    </w:p>
    <w:p w14:paraId="187FB72D" w14:textId="6DE137C8" w:rsidR="00D63146" w:rsidRDefault="469468C4">
      <w:pPr>
        <w:pStyle w:val="Otsikko2"/>
        <w:rPr>
          <w:lang w:val="en-US"/>
        </w:rPr>
      </w:pPr>
      <w:bookmarkStart w:id="36" w:name="_Toc189568184"/>
      <w:r>
        <w:t xml:space="preserve">Mitä suojauskäytäntöjen profiilien avulla voidaan tehdä? </w:t>
      </w:r>
      <w:r w:rsidR="0E41E3F8" w:rsidRPr="7D6A6227">
        <w:rPr>
          <w:lang w:val="en-US"/>
        </w:rPr>
        <w:t>(Security Policy Rule -&gt; Actions -&gt; Profile)?</w:t>
      </w:r>
      <w:bookmarkEnd w:id="36"/>
    </w:p>
    <w:p w14:paraId="3BE778A6" w14:textId="34EE6AD1" w:rsidR="00C66F65" w:rsidRPr="000E5786" w:rsidRDefault="00F449D2" w:rsidP="00C66F65">
      <w:r w:rsidRPr="000E5786">
        <w:t>Suojauskäytäntöjen profiilien avulla</w:t>
      </w:r>
      <w:r w:rsidR="000E5786" w:rsidRPr="000E5786">
        <w:t xml:space="preserve"> voidaan </w:t>
      </w:r>
      <w:r w:rsidR="00724E2A">
        <w:t xml:space="preserve">tarkastaa </w:t>
      </w:r>
      <w:r w:rsidR="00A70FE6">
        <w:t xml:space="preserve">tarkemmin </w:t>
      </w:r>
      <w:r w:rsidR="00015DF4">
        <w:t>verkkoon saapuvaa sisältöä ja suojata sitä</w:t>
      </w:r>
      <w:r w:rsidR="000B628F">
        <w:t xml:space="preserve"> erilaisilta uhilta kuten</w:t>
      </w:r>
      <w:r w:rsidR="009825DF">
        <w:t xml:space="preserve"> viruksilta, </w:t>
      </w:r>
      <w:r w:rsidR="00EC0116">
        <w:t xml:space="preserve">vakoiluohjelmilta tai </w:t>
      </w:r>
      <w:r w:rsidR="00F349B7">
        <w:t>palvelunestohyökkäyksiltä.</w:t>
      </w:r>
      <w:r w:rsidR="0025203C">
        <w:t xml:space="preserve"> </w:t>
      </w:r>
      <w:proofErr w:type="spellStart"/>
      <w:r w:rsidR="606FCD67">
        <w:t>Suojausprofiiit</w:t>
      </w:r>
      <w:proofErr w:type="spellEnd"/>
      <w:r w:rsidR="606FCD67">
        <w:t xml:space="preserve"> aktivoituvat vasta siinä kohtaa, kun sovellus tai kategoria on sallittu säännöissä</w:t>
      </w:r>
      <w:r w:rsidR="0CEEEB77">
        <w:t>.</w:t>
      </w:r>
      <w:r w:rsidR="606FCD67">
        <w:t xml:space="preserve"> </w:t>
      </w:r>
      <w:r w:rsidR="0025203C">
        <w:t xml:space="preserve">(Security </w:t>
      </w:r>
      <w:proofErr w:type="spellStart"/>
      <w:r w:rsidR="0025203C">
        <w:t>Profiles</w:t>
      </w:r>
      <w:proofErr w:type="spellEnd"/>
      <w:r w:rsidR="00C45D25">
        <w:t xml:space="preserve"> 2025.)</w:t>
      </w:r>
      <w:r w:rsidR="437631B8">
        <w:t xml:space="preserve"> Suojauskäytäntöjen profiileista voi muodostaa myös ryhmiä. Ryhmien muodostaminen helpottaa suojausprofiilien hallintaa ja </w:t>
      </w:r>
      <w:r w:rsidR="5659203F">
        <w:t xml:space="preserve">soveltamista sääntöihin. (Security </w:t>
      </w:r>
      <w:proofErr w:type="spellStart"/>
      <w:r w:rsidR="5659203F">
        <w:t>Profile</w:t>
      </w:r>
      <w:proofErr w:type="spellEnd"/>
      <w:r w:rsidR="5659203F">
        <w:t xml:space="preserve"> </w:t>
      </w:r>
      <w:proofErr w:type="spellStart"/>
      <w:r w:rsidR="5659203F">
        <w:t>Groups</w:t>
      </w:r>
      <w:proofErr w:type="spellEnd"/>
      <w:r w:rsidR="2D799953">
        <w:t xml:space="preserve"> 2025.)</w:t>
      </w:r>
    </w:p>
    <w:p w14:paraId="76A30A31" w14:textId="35A940C0" w:rsidR="00D63146" w:rsidRDefault="5E89CF60">
      <w:pPr>
        <w:pStyle w:val="Otsikko2"/>
        <w:rPr>
          <w:lang w:val="en-US"/>
        </w:rPr>
      </w:pPr>
      <w:bookmarkStart w:id="37" w:name="_Toc189568185"/>
      <w:r w:rsidRPr="7D6A6227">
        <w:rPr>
          <w:lang w:val="en-US"/>
        </w:rPr>
        <w:t>NAT ja security policies</w:t>
      </w:r>
      <w:bookmarkEnd w:id="37"/>
    </w:p>
    <w:p w14:paraId="261B30D9" w14:textId="461E1D0A" w:rsidR="1A0FEF13" w:rsidRPr="004D4CC7" w:rsidRDefault="2A7E5933" w:rsidP="7D6A6227">
      <w:r w:rsidRPr="65E52D45">
        <w:rPr>
          <w:rFonts w:eastAsia="Calibri" w:cs="Calibri"/>
        </w:rPr>
        <w:t>Toteutimme</w:t>
      </w:r>
      <w:r w:rsidR="1A0FEF13" w:rsidRPr="65E52D45">
        <w:rPr>
          <w:rFonts w:eastAsia="Calibri" w:cs="Calibri"/>
        </w:rPr>
        <w:t xml:space="preserve"> ohjeiden mukaiset NAT</w:t>
      </w:r>
      <w:r w:rsidRPr="65E52D45">
        <w:rPr>
          <w:rFonts w:eastAsia="Calibri" w:cs="Calibri"/>
        </w:rPr>
        <w:t>-</w:t>
      </w:r>
      <w:r w:rsidR="1A0FEF13" w:rsidRPr="65E52D45">
        <w:rPr>
          <w:rFonts w:eastAsia="Calibri" w:cs="Calibri"/>
        </w:rPr>
        <w:t xml:space="preserve"> ja </w:t>
      </w:r>
      <w:r w:rsidRPr="65E52D45">
        <w:rPr>
          <w:rFonts w:eastAsia="Calibri" w:cs="Calibri"/>
        </w:rPr>
        <w:t>tietoturvasäännöt</w:t>
      </w:r>
      <w:r w:rsidR="1657C04C" w:rsidRPr="00555EFD">
        <w:t xml:space="preserve"> (ks. </w:t>
      </w:r>
      <w:r w:rsidR="00115567" w:rsidRPr="004D4CC7">
        <w:t>k</w:t>
      </w:r>
      <w:r w:rsidR="1657C04C" w:rsidRPr="004D4CC7">
        <w:t>uviot 1&amp;2)</w:t>
      </w:r>
      <w:r w:rsidR="1A0FEF13" w:rsidRPr="004D4CC7">
        <w:t>.</w:t>
      </w:r>
      <w:r w:rsidR="7B288581" w:rsidRPr="004D4CC7">
        <w:t xml:space="preserve"> </w:t>
      </w:r>
    </w:p>
    <w:p w14:paraId="03F282F7" w14:textId="77777777" w:rsidR="00FF4957" w:rsidRDefault="007320F3" w:rsidP="00FF4957">
      <w:pPr>
        <w:keepNext/>
      </w:pPr>
      <w:r>
        <w:rPr>
          <w:noProof/>
        </w:rPr>
        <w:drawing>
          <wp:inline distT="0" distB="0" distL="0" distR="0" wp14:anchorId="182BC80F" wp14:editId="141C603F">
            <wp:extent cx="6120130" cy="856615"/>
            <wp:effectExtent l="0" t="0" r="0" b="635"/>
            <wp:docPr id="639798761" name="Kuva 1" descr="Kuva, joka sisältää kohteen kuvakaappaus, viiva, tekst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98761" name="Kuva 1" descr="Kuva, joka sisältää kohteen kuvakaappaus, viiva, teksti&#10;&#10;Kuvaus luotu automaattisesti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5F5F" w14:textId="1D32C528" w:rsidR="009E5817" w:rsidRDefault="00FF4957" w:rsidP="00FF4957">
      <w:pPr>
        <w:pStyle w:val="Kuvaotsikko"/>
      </w:pPr>
      <w:bookmarkStart w:id="38" w:name="_Toc189568190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F3556E">
        <w:t>1</w:t>
      </w:r>
      <w:r>
        <w:fldChar w:fldCharType="end"/>
      </w:r>
      <w:r>
        <w:t xml:space="preserve">. </w:t>
      </w:r>
      <w:r w:rsidRPr="00FA6063">
        <w:t>WWW security sääntö</w:t>
      </w:r>
      <w:bookmarkEnd w:id="38"/>
    </w:p>
    <w:p w14:paraId="1882B703" w14:textId="77777777" w:rsidR="007320F3" w:rsidRDefault="007320F3" w:rsidP="009F2CB8">
      <w:pPr>
        <w:rPr>
          <w:lang w:val="en-US"/>
        </w:rPr>
      </w:pPr>
    </w:p>
    <w:p w14:paraId="3C9B3BC5" w14:textId="77777777" w:rsidR="00FF4957" w:rsidRDefault="007320F3" w:rsidP="00FF4957">
      <w:pPr>
        <w:keepNext/>
      </w:pPr>
      <w:r>
        <w:rPr>
          <w:noProof/>
        </w:rPr>
        <w:drawing>
          <wp:inline distT="0" distB="0" distL="0" distR="0" wp14:anchorId="0BB61177" wp14:editId="24BD55EF">
            <wp:extent cx="6120130" cy="598170"/>
            <wp:effectExtent l="0" t="0" r="0" b="0"/>
            <wp:docPr id="956870175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70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320F" w14:textId="211C80CC" w:rsidR="007320F3" w:rsidRPr="00FF4957" w:rsidRDefault="00FF4957" w:rsidP="00FF4957">
      <w:pPr>
        <w:pStyle w:val="Kuvaotsikko"/>
      </w:pPr>
      <w:bookmarkStart w:id="39" w:name="_Toc189568191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F3556E">
        <w:t>2</w:t>
      </w:r>
      <w:r>
        <w:fldChar w:fldCharType="end"/>
      </w:r>
      <w:r>
        <w:t xml:space="preserve">. </w:t>
      </w:r>
      <w:r w:rsidRPr="00F53411">
        <w:t>WWW security sääntö2.0</w:t>
      </w:r>
      <w:bookmarkEnd w:id="39"/>
    </w:p>
    <w:p w14:paraId="0EC249F6" w14:textId="00206D3E" w:rsidR="007320F3" w:rsidRPr="00FF4957" w:rsidRDefault="3D8079DA" w:rsidP="009F2CB8">
      <w:r>
        <w:lastRenderedPageBreak/>
        <w:t>Jatkoi</w:t>
      </w:r>
      <w:r w:rsidR="6A0A5BAB">
        <w:t>mme ohjeiden mukaan ja lisäsimme NAT säännön.</w:t>
      </w:r>
    </w:p>
    <w:p w14:paraId="564626E2" w14:textId="77777777" w:rsidR="00FF4957" w:rsidRDefault="00190BAB" w:rsidP="00FF4957">
      <w:pPr>
        <w:keepNext/>
      </w:pPr>
      <w:r>
        <w:rPr>
          <w:noProof/>
        </w:rPr>
        <w:drawing>
          <wp:inline distT="0" distB="0" distL="0" distR="0" wp14:anchorId="796C39F4" wp14:editId="3C044F26">
            <wp:extent cx="6120130" cy="1089025"/>
            <wp:effectExtent l="0" t="0" r="0" b="0"/>
            <wp:docPr id="1362717094" name="Kuva 1" descr="Kuva, joka sisältää kohteen kuvakaappaus, teksti, viiva, ohjelmisto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17094" name="Kuva 1" descr="Kuva, joka sisältää kohteen kuvakaappaus, teksti, viiva, ohjelmisto&#10;&#10;Kuvaus luotu automaattisesti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8238" w14:textId="4DBD020A" w:rsidR="009E5817" w:rsidRDefault="00FF4957" w:rsidP="00FF4957">
      <w:pPr>
        <w:pStyle w:val="Kuvaotsikko"/>
      </w:pPr>
      <w:bookmarkStart w:id="40" w:name="_Toc189568192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F3556E">
        <w:t>3</w:t>
      </w:r>
      <w:r>
        <w:fldChar w:fldCharType="end"/>
      </w:r>
      <w:r>
        <w:t xml:space="preserve">. </w:t>
      </w:r>
      <w:r w:rsidRPr="008459FB">
        <w:t>WWW NAT sääntö</w:t>
      </w:r>
      <w:bookmarkEnd w:id="40"/>
    </w:p>
    <w:p w14:paraId="3292F672" w14:textId="77777777" w:rsidR="00FF4957" w:rsidRDefault="00F62BEC" w:rsidP="00FF4957">
      <w:pPr>
        <w:keepNext/>
      </w:pPr>
      <w:r>
        <w:rPr>
          <w:noProof/>
        </w:rPr>
        <w:drawing>
          <wp:inline distT="0" distB="0" distL="0" distR="0" wp14:anchorId="1BABFFD3" wp14:editId="1DC40175">
            <wp:extent cx="6120130" cy="1235075"/>
            <wp:effectExtent l="0" t="0" r="0" b="3175"/>
            <wp:docPr id="1330371966" name="Kuva 1" descr="Kuva, joka sisältää kohteen teksti, viiva, Fontti, numero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71966" name="Kuva 1" descr="Kuva, joka sisältää kohteen teksti, viiva, Fontti, numero&#10;&#10;Kuvaus luotu automaattisesti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4E2D" w14:textId="6E1F17FC" w:rsidR="00190BAB" w:rsidRPr="00FF4957" w:rsidRDefault="00FF4957" w:rsidP="00FF4957">
      <w:pPr>
        <w:pStyle w:val="Kuvaotsikko"/>
      </w:pPr>
      <w:bookmarkStart w:id="41" w:name="_Toc189568193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F3556E">
        <w:t>4</w:t>
      </w:r>
      <w:r>
        <w:fldChar w:fldCharType="end"/>
      </w:r>
      <w:r>
        <w:t xml:space="preserve">. </w:t>
      </w:r>
      <w:r w:rsidRPr="00892F66">
        <w:t>WWW NAT sääntö2.0</w:t>
      </w:r>
      <w:bookmarkEnd w:id="41"/>
    </w:p>
    <w:p w14:paraId="5303697B" w14:textId="3192D475" w:rsidR="00CA7C44" w:rsidRDefault="34686BE3">
      <w:pPr>
        <w:pStyle w:val="Otsikko2"/>
        <w:rPr>
          <w:lang w:val="en-US"/>
        </w:rPr>
      </w:pPr>
      <w:bookmarkStart w:id="42" w:name="_Toc189568186"/>
      <w:r w:rsidRPr="7D6A6227">
        <w:rPr>
          <w:lang w:val="en-US"/>
        </w:rPr>
        <w:t>Access to the machines in the DMZ from the internet</w:t>
      </w:r>
      <w:bookmarkEnd w:id="42"/>
    </w:p>
    <w:p w14:paraId="217773FD" w14:textId="17DFF06A" w:rsidR="00F21BB8" w:rsidRPr="00B40731" w:rsidRDefault="00F21BB8" w:rsidP="00F21BB8">
      <w:proofErr w:type="spellStart"/>
      <w:r w:rsidRPr="00B40731">
        <w:t>DMZ:hen</w:t>
      </w:r>
      <w:proofErr w:type="spellEnd"/>
      <w:r w:rsidRPr="00B40731">
        <w:t xml:space="preserve"> yhdistetyi</w:t>
      </w:r>
      <w:r w:rsidR="00B40731" w:rsidRPr="00B40731">
        <w:t>lle laitteille p</w:t>
      </w:r>
      <w:r w:rsidR="00B40731">
        <w:t>ääsi onnistuneesti internetistä (ks. kuvio 5).</w:t>
      </w:r>
    </w:p>
    <w:p w14:paraId="367CD93B" w14:textId="77777777" w:rsidR="00FF4957" w:rsidRDefault="00C66F65" w:rsidP="00FF4957">
      <w:pPr>
        <w:keepNext/>
      </w:pPr>
      <w:r>
        <w:rPr>
          <w:noProof/>
        </w:rPr>
        <w:lastRenderedPageBreak/>
        <w:drawing>
          <wp:inline distT="0" distB="0" distL="0" distR="0" wp14:anchorId="21DC5DD0" wp14:editId="7B7232B2">
            <wp:extent cx="6120130" cy="3448050"/>
            <wp:effectExtent l="0" t="0" r="0" b="0"/>
            <wp:docPr id="990813166" name="Kuva 1" descr="Kuva, joka sisältää kohteen teksti, kuvakaappaus, ohjelmisto, Multimediaohjelmisto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13166" name="Kuva 1" descr="Kuva, joka sisältää kohteen teksti, kuvakaappaus, ohjelmisto, Multimediaohjelmisto&#10;&#10;Kuvaus luotu automaattisesti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6808" w14:textId="57234C24" w:rsidR="0030512A" w:rsidRDefault="00FF4957" w:rsidP="00FF4957">
      <w:pPr>
        <w:pStyle w:val="Kuvaotsikko"/>
      </w:pPr>
      <w:bookmarkStart w:id="43" w:name="_Toc189568194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F3556E">
        <w:t>5</w:t>
      </w:r>
      <w:r>
        <w:fldChar w:fldCharType="end"/>
      </w:r>
      <w:r>
        <w:t>. Docker WordPress</w:t>
      </w:r>
      <w:bookmarkEnd w:id="43"/>
    </w:p>
    <w:p w14:paraId="1372A0E9" w14:textId="0A489256" w:rsidR="001942E5" w:rsidRDefault="4216D8A5">
      <w:pPr>
        <w:pStyle w:val="Otsikko2"/>
        <w:rPr>
          <w:lang w:val="en-US"/>
        </w:rPr>
      </w:pPr>
      <w:bookmarkStart w:id="44" w:name="_Toc189568187"/>
      <w:r w:rsidRPr="7D6A6227">
        <w:rPr>
          <w:lang w:val="en-US"/>
        </w:rPr>
        <w:t>RDP should be accessible from the WS network to devices in the Servers network</w:t>
      </w:r>
      <w:bookmarkEnd w:id="44"/>
    </w:p>
    <w:p w14:paraId="04FDED7C" w14:textId="713FF58E" w:rsidR="00865C5A" w:rsidRPr="00865C5A" w:rsidRDefault="00865C5A" w:rsidP="00865C5A">
      <w:r w:rsidRPr="00865C5A">
        <w:t>Palo Altossa oli jo v</w:t>
      </w:r>
      <w:r>
        <w:t xml:space="preserve">almiiksi sääntö sallia </w:t>
      </w:r>
      <w:r w:rsidR="00D22982">
        <w:t xml:space="preserve">WS-verkon </w:t>
      </w:r>
      <w:r w:rsidR="00DE6C5E">
        <w:t xml:space="preserve">laitteet </w:t>
      </w:r>
      <w:proofErr w:type="spellStart"/>
      <w:r w:rsidR="00DE6C5E">
        <w:t>Servers</w:t>
      </w:r>
      <w:proofErr w:type="spellEnd"/>
      <w:r w:rsidR="00FA7AFB">
        <w:t>-verkkoon</w:t>
      </w:r>
      <w:r w:rsidR="00DD3742">
        <w:t xml:space="preserve"> (ks. kuvio 6)</w:t>
      </w:r>
      <w:r w:rsidR="00FA7AFB">
        <w:t>.</w:t>
      </w:r>
    </w:p>
    <w:p w14:paraId="416F4479" w14:textId="77777777" w:rsidR="00FF4957" w:rsidRDefault="009C61D7" w:rsidP="00FF4957">
      <w:pPr>
        <w:keepNext/>
      </w:pPr>
      <w:r>
        <w:rPr>
          <w:noProof/>
        </w:rPr>
        <w:drawing>
          <wp:inline distT="0" distB="0" distL="0" distR="0" wp14:anchorId="72B5CCE6" wp14:editId="6464867A">
            <wp:extent cx="6120130" cy="551180"/>
            <wp:effectExtent l="0" t="0" r="0" b="1270"/>
            <wp:docPr id="92274349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434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CE71" w14:textId="731E8912" w:rsidR="00F420D8" w:rsidRPr="002A0603" w:rsidRDefault="00FF4957" w:rsidP="00FF4957">
      <w:pPr>
        <w:pStyle w:val="Kuvaotsikko"/>
      </w:pPr>
      <w:bookmarkStart w:id="45" w:name="_Toc189568195"/>
      <w:r w:rsidRPr="002A0603">
        <w:t xml:space="preserve">Kuvio </w:t>
      </w:r>
      <w:r>
        <w:fldChar w:fldCharType="begin"/>
      </w:r>
      <w:r w:rsidRPr="002A0603">
        <w:instrText xml:space="preserve"> SEQ Kuvio \* ARABIC </w:instrText>
      </w:r>
      <w:r>
        <w:fldChar w:fldCharType="separate"/>
      </w:r>
      <w:r w:rsidR="00F3556E">
        <w:t>6</w:t>
      </w:r>
      <w:r>
        <w:fldChar w:fldCharType="end"/>
      </w:r>
      <w:r w:rsidRPr="002A0603">
        <w:t>. WS-TO-SERVERS sääntö</w:t>
      </w:r>
      <w:bookmarkEnd w:id="45"/>
    </w:p>
    <w:p w14:paraId="771300E5" w14:textId="153718FE" w:rsidR="260EB673" w:rsidRDefault="260EB673" w:rsidP="7D6A6227">
      <w:r>
        <w:t xml:space="preserve">Yhdistin WS01 koneen kautta DC01 koneeseen ongelmitta (ks. </w:t>
      </w:r>
      <w:r w:rsidR="00115567">
        <w:t>k</w:t>
      </w:r>
      <w:r>
        <w:t>uvio 7).</w:t>
      </w:r>
    </w:p>
    <w:p w14:paraId="5A5270E3" w14:textId="77777777" w:rsidR="00FF4957" w:rsidRDefault="009E5817" w:rsidP="00FF4957">
      <w:pPr>
        <w:keepNext/>
      </w:pPr>
      <w:r>
        <w:rPr>
          <w:noProof/>
        </w:rPr>
        <w:lastRenderedPageBreak/>
        <w:drawing>
          <wp:inline distT="0" distB="0" distL="0" distR="0" wp14:anchorId="0D004448" wp14:editId="6D4B9BF8">
            <wp:extent cx="6120130" cy="3404235"/>
            <wp:effectExtent l="0" t="0" r="0" b="5715"/>
            <wp:docPr id="538027597" name="Kuva 1" descr="Kuva, joka sisältää kohteen teksti, kuvakaappaus, ohjelmisto, Tietokonekuvake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27597" name="Kuva 1" descr="Kuva, joka sisältää kohteen teksti, kuvakaappaus, ohjelmisto, Tietokonekuvake&#10;&#10;Kuvaus luotu automaattisesti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4186" w14:textId="2DA038E0" w:rsidR="009E5817" w:rsidRPr="00FF4957" w:rsidRDefault="00FF4957" w:rsidP="00FF4957">
      <w:pPr>
        <w:pStyle w:val="Kuvaotsikko"/>
      </w:pPr>
      <w:bookmarkStart w:id="46" w:name="_Toc189568196"/>
      <w:r>
        <w:t xml:space="preserve">Kuvio </w:t>
      </w:r>
      <w:r>
        <w:fldChar w:fldCharType="begin"/>
      </w:r>
      <w:r>
        <w:instrText xml:space="preserve"> SEQ Kuvio \* ARABIC </w:instrText>
      </w:r>
      <w:r>
        <w:fldChar w:fldCharType="separate"/>
      </w:r>
      <w:r w:rsidR="00F3556E">
        <w:t>7</w:t>
      </w:r>
      <w:r>
        <w:fldChar w:fldCharType="end"/>
      </w:r>
      <w:r>
        <w:t>. RDP</w:t>
      </w:r>
      <w:r w:rsidRPr="00506B78">
        <w:t xml:space="preserve"> to DC01</w:t>
      </w:r>
      <w:bookmarkEnd w:id="46"/>
    </w:p>
    <w:p w14:paraId="60B1813E" w14:textId="148FA971" w:rsidR="247A93A6" w:rsidRPr="00FF4957" w:rsidRDefault="6192DDF2" w:rsidP="47FFCB39">
      <w:pPr>
        <w:pStyle w:val="Otsikko1"/>
        <w:rPr>
          <w:lang w:val="fi-FI"/>
        </w:rPr>
      </w:pPr>
      <w:bookmarkStart w:id="47" w:name="_Toc189568188"/>
      <w:r w:rsidRPr="47FFCB39">
        <w:t>Pohdinta</w:t>
      </w:r>
      <w:bookmarkEnd w:id="47"/>
    </w:p>
    <w:p w14:paraId="4EF239EA" w14:textId="5D8B1E5A" w:rsidR="002A0603" w:rsidRPr="00115567" w:rsidRDefault="00AB6424" w:rsidP="65E52D45">
      <w:r w:rsidRPr="002A0603">
        <w:t xml:space="preserve">Tässä harjoituksessa saimme lisää tietoa </w:t>
      </w:r>
      <w:proofErr w:type="spellStart"/>
      <w:r w:rsidRPr="002A0603">
        <w:t>NAT:n</w:t>
      </w:r>
      <w:proofErr w:type="spellEnd"/>
      <w:r w:rsidRPr="002A0603">
        <w:t xml:space="preserve"> käytöstä</w:t>
      </w:r>
      <w:r w:rsidR="05E80E91" w:rsidRPr="002A0603">
        <w:t xml:space="preserve"> ja </w:t>
      </w:r>
      <w:r w:rsidR="571531E8" w:rsidRPr="002A0603">
        <w:t>lo</w:t>
      </w:r>
      <w:r w:rsidR="05E80E91" w:rsidRPr="002A0603">
        <w:t>imme ensimmäise</w:t>
      </w:r>
      <w:r w:rsidR="0D3058FE" w:rsidRPr="002A0603">
        <w:t xml:space="preserve">t </w:t>
      </w:r>
      <w:r w:rsidR="05E80E91" w:rsidRPr="002A0603">
        <w:t xml:space="preserve">NAT-määritykset. </w:t>
      </w:r>
      <w:r w:rsidR="05E80E91" w:rsidRPr="00115567">
        <w:t>Lisäksi</w:t>
      </w:r>
      <w:r w:rsidRPr="00115567">
        <w:t xml:space="preserve"> </w:t>
      </w:r>
      <w:r w:rsidR="326E0048" w:rsidRPr="00115567">
        <w:t>perehdyimme</w:t>
      </w:r>
      <w:r w:rsidRPr="00115567">
        <w:t xml:space="preserve"> </w:t>
      </w:r>
      <w:r w:rsidR="459E7DB2" w:rsidRPr="00115567">
        <w:t>suojauskäytäntö</w:t>
      </w:r>
      <w:r w:rsidR="3CD16BA9" w:rsidRPr="00115567">
        <w:t>ihin sekä niiden</w:t>
      </w:r>
      <w:r w:rsidR="459E7DB2" w:rsidRPr="00115567">
        <w:t xml:space="preserve"> </w:t>
      </w:r>
      <w:r w:rsidRPr="00115567">
        <w:t>sääntöjen merkityksi</w:t>
      </w:r>
      <w:r w:rsidR="0DC3D4EF" w:rsidRPr="00115567">
        <w:t>in</w:t>
      </w:r>
      <w:r w:rsidR="4A90062A" w:rsidRPr="00115567">
        <w:t xml:space="preserve"> ja ero</w:t>
      </w:r>
      <w:r w:rsidR="015B2B04" w:rsidRPr="00115567">
        <w:t>ihin</w:t>
      </w:r>
      <w:r w:rsidRPr="00115567">
        <w:t>.</w:t>
      </w:r>
    </w:p>
    <w:p w14:paraId="61770415" w14:textId="495B9AEA" w:rsidR="00AB6424" w:rsidRPr="00115567" w:rsidRDefault="002A0603" w:rsidP="002A0603">
      <w:pPr>
        <w:spacing w:after="160" w:line="259" w:lineRule="auto"/>
      </w:pPr>
      <w:r w:rsidRPr="00115567">
        <w:br w:type="page"/>
      </w:r>
    </w:p>
    <w:p w14:paraId="3D29C818" w14:textId="77777777" w:rsidR="00AC0315" w:rsidRPr="00FF4957" w:rsidRDefault="76491368" w:rsidP="00A46B18">
      <w:pPr>
        <w:pStyle w:val="LhteetOtsikko"/>
      </w:pPr>
      <w:bookmarkStart w:id="48" w:name="_Toc189568189"/>
      <w:r w:rsidRPr="00FF4957">
        <w:lastRenderedPageBreak/>
        <w:t>Lähteet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48"/>
    </w:p>
    <w:p w14:paraId="4D30CE6C" w14:textId="286BC6AC" w:rsidR="00032343" w:rsidRDefault="00032343" w:rsidP="00431289">
      <w:pPr>
        <w:pStyle w:val="Lhdeluettelo"/>
      </w:pPr>
      <w:r w:rsidRPr="002A0603">
        <w:t xml:space="preserve">NAT. 2024. </w:t>
      </w:r>
      <w:r w:rsidRPr="00032343">
        <w:t xml:space="preserve">Palo Alto dokumentaatio. Viitattu </w:t>
      </w:r>
      <w:r>
        <w:t xml:space="preserve">4.2.2025. </w:t>
      </w:r>
      <w:hyperlink r:id="rId20" w:history="1">
        <w:r w:rsidRPr="00B34C58">
          <w:rPr>
            <w:rStyle w:val="Hyperlinkki"/>
          </w:rPr>
          <w:t>https://docs.paloaltonetworks.com/pan-os/11-0/pan-os-networking-admin/nat</w:t>
        </w:r>
      </w:hyperlink>
      <w:r>
        <w:t>.</w:t>
      </w:r>
    </w:p>
    <w:p w14:paraId="24FA6BED" w14:textId="0854A484" w:rsidR="002A0603" w:rsidRPr="002A0603" w:rsidRDefault="002A0603" w:rsidP="002A0603">
      <w:pPr>
        <w:pStyle w:val="Lhdeluettelo"/>
      </w:pPr>
      <w:r w:rsidRPr="65E52D45">
        <w:rPr>
          <w:lang w:val="en-US"/>
        </w:rPr>
        <w:t>Network Security Policy Object: Applications.</w:t>
      </w:r>
      <w:r>
        <w:rPr>
          <w:lang w:val="en-US"/>
        </w:rPr>
        <w:t xml:space="preserve"> </w:t>
      </w:r>
      <w:r w:rsidRPr="00115567">
        <w:t xml:space="preserve">2025. </w:t>
      </w:r>
      <w:r w:rsidRPr="002A0603">
        <w:t xml:space="preserve">Palo Alto dokumentaatio. Viitattu 4.2.2025. </w:t>
      </w:r>
      <w:hyperlink r:id="rId21">
        <w:r w:rsidRPr="002A0603">
          <w:rPr>
            <w:rStyle w:val="Hyperlinkki"/>
          </w:rPr>
          <w:t>https://docs.paloaltonetworks.com/network-security/security-policy/administration/objects/applications.</w:t>
        </w:r>
      </w:hyperlink>
    </w:p>
    <w:p w14:paraId="743425E6" w14:textId="1C428972" w:rsidR="002A0603" w:rsidRDefault="002A0603" w:rsidP="002A0603">
      <w:pPr>
        <w:pStyle w:val="Lhdeluettelo"/>
      </w:pPr>
      <w:r w:rsidRPr="65E52D45">
        <w:rPr>
          <w:lang w:val="en-US"/>
        </w:rPr>
        <w:t>Network Security Policy Object: Services.</w:t>
      </w:r>
      <w:r>
        <w:rPr>
          <w:lang w:val="en-US"/>
        </w:rPr>
        <w:t xml:space="preserve"> </w:t>
      </w:r>
      <w:r w:rsidRPr="00115567">
        <w:t xml:space="preserve">2025. </w:t>
      </w:r>
      <w:r w:rsidRPr="002A0603">
        <w:t xml:space="preserve">Palo Alto dokumentaatio. Viitattu 4.2.2025. </w:t>
      </w:r>
      <w:hyperlink r:id="rId22">
        <w:r w:rsidRPr="002A0603">
          <w:rPr>
            <w:rStyle w:val="Hyperlinkki"/>
          </w:rPr>
          <w:t>https://docs.paloaltonetworks.com/network-security/security-policy/administration/objects/services.</w:t>
        </w:r>
      </w:hyperlink>
    </w:p>
    <w:p w14:paraId="7DEB0536" w14:textId="62DE061A" w:rsidR="002A0603" w:rsidRPr="006337E1" w:rsidRDefault="002A0603" w:rsidP="002A0603">
      <w:pPr>
        <w:pStyle w:val="Lhdeluettelo"/>
      </w:pPr>
      <w:r w:rsidRPr="00032343">
        <w:t xml:space="preserve">Security </w:t>
      </w:r>
      <w:proofErr w:type="spellStart"/>
      <w:r w:rsidRPr="00032343">
        <w:t>Profiles</w:t>
      </w:r>
      <w:proofErr w:type="spellEnd"/>
      <w:r w:rsidRPr="00032343">
        <w:t xml:space="preserve">. </w:t>
      </w:r>
      <w:r w:rsidRPr="002A0603">
        <w:t xml:space="preserve">2025. </w:t>
      </w:r>
      <w:r w:rsidRPr="006337E1">
        <w:t xml:space="preserve">Palo </w:t>
      </w:r>
      <w:r>
        <w:t xml:space="preserve">Alto dokumentaatio. Viitattu 4.2.2025. </w:t>
      </w:r>
      <w:hyperlink r:id="rId23">
        <w:r w:rsidRPr="65E52D45">
          <w:rPr>
            <w:rStyle w:val="Hyperlinkki"/>
          </w:rPr>
          <w:t>https://docs.paloaltonetworks.com/pan-os/11-1/pan-os-admin/policy/security-profiles</w:t>
        </w:r>
      </w:hyperlink>
      <w:r>
        <w:t>.</w:t>
      </w:r>
    </w:p>
    <w:p w14:paraId="3543057C" w14:textId="35E0DCFA" w:rsidR="002A0603" w:rsidRDefault="002A0603" w:rsidP="002A0603">
      <w:pPr>
        <w:pStyle w:val="Lhdeluettelo"/>
      </w:pPr>
      <w:r w:rsidRPr="002A0603">
        <w:rPr>
          <w:lang w:val="en-US"/>
        </w:rPr>
        <w:t xml:space="preserve">Security Profile Groups. 2025. Palo Alto </w:t>
      </w:r>
      <w:proofErr w:type="spellStart"/>
      <w:r w:rsidRPr="002A0603">
        <w:rPr>
          <w:lang w:val="en-US"/>
        </w:rPr>
        <w:t>dokumentaatio</w:t>
      </w:r>
      <w:proofErr w:type="spellEnd"/>
      <w:r w:rsidRPr="002A0603">
        <w:rPr>
          <w:lang w:val="en-US"/>
        </w:rPr>
        <w:t xml:space="preserve">. </w:t>
      </w:r>
      <w:r>
        <w:t xml:space="preserve">Viitattu 4.2.2025. </w:t>
      </w:r>
      <w:hyperlink r:id="rId24">
        <w:r w:rsidRPr="65E52D45">
          <w:rPr>
            <w:rStyle w:val="Hyperlinkki"/>
          </w:rPr>
          <w:t>https://docs.paloaltonetworks.com/network-security/security-policy/administration/security-profiles/security-profile-groups.</w:t>
        </w:r>
      </w:hyperlink>
    </w:p>
    <w:p w14:paraId="360B1B38" w14:textId="30CFD618" w:rsidR="002A0603" w:rsidRPr="002A0603" w:rsidRDefault="002A0603" w:rsidP="002A0603">
      <w:pPr>
        <w:pStyle w:val="Lhdeluettelo"/>
        <w:rPr>
          <w:lang w:val="en-US"/>
        </w:rPr>
        <w:sectPr w:rsidR="002A0603" w:rsidRPr="002A0603" w:rsidSect="002A0603">
          <w:headerReference w:type="even" r:id="rId25"/>
          <w:headerReference w:type="default" r:id="rId26"/>
          <w:footerReference w:type="default" r:id="rId27"/>
          <w:headerReference w:type="first" r:id="rId28"/>
          <w:pgSz w:w="11906" w:h="16838" w:code="9"/>
          <w:pgMar w:top="1134" w:right="1134" w:bottom="1134" w:left="1134" w:header="709" w:footer="709" w:gutter="0"/>
          <w:pgNumType w:start="1"/>
          <w:cols w:space="708"/>
          <w:docGrid w:linePitch="360"/>
        </w:sectPr>
      </w:pPr>
      <w:r w:rsidRPr="00737BBB">
        <w:rPr>
          <w:lang w:val="en-US"/>
        </w:rPr>
        <w:t xml:space="preserve">What are Universal, </w:t>
      </w:r>
      <w:proofErr w:type="spellStart"/>
      <w:r w:rsidRPr="00737BBB">
        <w:rPr>
          <w:lang w:val="en-US"/>
        </w:rPr>
        <w:t>Intrazone</w:t>
      </w:r>
      <w:proofErr w:type="spellEnd"/>
      <w:r w:rsidRPr="00737BBB">
        <w:rPr>
          <w:lang w:val="en-US"/>
        </w:rPr>
        <w:t xml:space="preserve"> a</w:t>
      </w:r>
      <w:r>
        <w:rPr>
          <w:lang w:val="en-US"/>
        </w:rPr>
        <w:t xml:space="preserve">nd Interzone Rules. </w:t>
      </w:r>
      <w:r w:rsidRPr="65E52D45">
        <w:rPr>
          <w:lang w:val="en-US"/>
        </w:rPr>
        <w:t>2023.</w:t>
      </w:r>
      <w:r>
        <w:rPr>
          <w:lang w:val="en-US"/>
        </w:rPr>
        <w:t xml:space="preserve"> Palo Alto Customer Support Portal. Viitattu 4.2.2025. </w:t>
      </w:r>
      <w:hyperlink r:id="rId29">
        <w:r w:rsidRPr="28293B70">
          <w:rPr>
            <w:rStyle w:val="Hyperlinkki"/>
            <w:lang w:val="en-US"/>
          </w:rPr>
          <w:t>https://knowledgebase.paloaltonetworks.com/KCSArticleDetail?id=kA10g000000ClomCAC</w:t>
        </w:r>
      </w:hyperlink>
      <w:r>
        <w:rPr>
          <w:lang w:val="en-US"/>
        </w:rPr>
        <w:t>.</w:t>
      </w:r>
    </w:p>
    <w:p w14:paraId="4874740A" w14:textId="77777777" w:rsidR="00AB2429" w:rsidRPr="002A0603" w:rsidRDefault="00AB2429" w:rsidP="002A0603">
      <w:pPr>
        <w:pStyle w:val="Lhdeluettelo"/>
        <w:rPr>
          <w:lang w:val="en-US"/>
        </w:rPr>
      </w:pPr>
    </w:p>
    <w:sectPr w:rsidR="00AB2429" w:rsidRPr="002A0603" w:rsidSect="0058148B">
      <w:headerReference w:type="even" r:id="rId30"/>
      <w:headerReference w:type="default" r:id="rId31"/>
      <w:headerReference w:type="first" r:id="rId32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ECD0F" w14:textId="77777777" w:rsidR="00640EF7" w:rsidRDefault="00640EF7" w:rsidP="00520772">
      <w:pPr>
        <w:spacing w:after="0" w:line="240" w:lineRule="auto"/>
      </w:pPr>
      <w:r>
        <w:separator/>
      </w:r>
    </w:p>
    <w:p w14:paraId="7F7D8F96" w14:textId="77777777" w:rsidR="00640EF7" w:rsidRDefault="00640EF7"/>
    <w:p w14:paraId="0EFA7737" w14:textId="77777777" w:rsidR="00640EF7" w:rsidRDefault="00640EF7"/>
  </w:endnote>
  <w:endnote w:type="continuationSeparator" w:id="0">
    <w:p w14:paraId="02335F7E" w14:textId="77777777" w:rsidR="00640EF7" w:rsidRDefault="00640EF7" w:rsidP="00520772">
      <w:pPr>
        <w:spacing w:after="0" w:line="240" w:lineRule="auto"/>
      </w:pPr>
      <w:r>
        <w:continuationSeparator/>
      </w:r>
    </w:p>
    <w:p w14:paraId="07E30D9D" w14:textId="77777777" w:rsidR="00640EF7" w:rsidRDefault="00640EF7"/>
    <w:p w14:paraId="2C8DF34A" w14:textId="77777777" w:rsidR="00640EF7" w:rsidRDefault="00640EF7"/>
  </w:endnote>
  <w:endnote w:type="continuationNotice" w:id="1">
    <w:p w14:paraId="146C5462" w14:textId="77777777" w:rsidR="00640EF7" w:rsidRDefault="00640EF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5A312" w14:textId="77777777" w:rsidR="00A67A4F" w:rsidRDefault="00A67A4F">
    <w:pPr>
      <w:pStyle w:val="Alatunniste"/>
      <w:rPr>
        <w:noProof/>
      </w:rPr>
    </w:pPr>
  </w:p>
  <w:p w14:paraId="73EDB8BC" w14:textId="77777777" w:rsidR="00A67A4F" w:rsidRDefault="00A67A4F">
    <w:pPr>
      <w:pStyle w:val="Alatunniste"/>
      <w:rPr>
        <w:noProof/>
      </w:rPr>
    </w:pPr>
  </w:p>
  <w:p w14:paraId="01D50447" w14:textId="77777777" w:rsidR="00A67A4F" w:rsidRDefault="00A67A4F">
    <w:pPr>
      <w:pStyle w:val="Alatunniste"/>
      <w:rPr>
        <w:noProof/>
      </w:rPr>
    </w:pPr>
  </w:p>
  <w:p w14:paraId="6411D48F" w14:textId="77777777" w:rsidR="00A67A4F" w:rsidRDefault="00A67A4F">
    <w:pPr>
      <w:pStyle w:val="Alatunniste"/>
      <w:rPr>
        <w:noProof/>
      </w:rPr>
    </w:pPr>
  </w:p>
  <w:p w14:paraId="1B1457B5" w14:textId="77777777" w:rsidR="00A67A4F" w:rsidRDefault="00A67A4F" w:rsidP="008E1D38">
    <w:pPr>
      <w:pStyle w:val="Alatunniste"/>
      <w:ind w:left="1134"/>
    </w:pPr>
    <w:r>
      <w:rPr>
        <w:noProof/>
      </w:rPr>
      <w:drawing>
        <wp:inline distT="0" distB="0" distL="0" distR="0" wp14:anchorId="6BA846A5" wp14:editId="31AB2958">
          <wp:extent cx="3160800" cy="403011"/>
          <wp:effectExtent l="0" t="0" r="1905" b="0"/>
          <wp:docPr id="10" name="Kuva 10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Kuva 10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C183D7F6-B498-43B3-948B-1728B52AA6E4}">
                        <adec:decorative xmlns="" xmlns:o="urn:schemas-microsoft-com:office:office" xmlns:v="urn:schemas-microsoft-com:vml" xmlns:w10="urn:schemas-microsoft-com:office:word" xmlns:w="http://schemas.openxmlformats.org/wordprocessingml/2006/main" xmlns:adec="http://schemas.microsoft.com/office/drawing/2017/decorative" xmlns:arto="http://schemas.microsoft.com/office/word/2006/arto" val="1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60800" cy="4030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5362E" w14:textId="77777777" w:rsidR="002A0603" w:rsidRPr="00701321" w:rsidRDefault="002A0603" w:rsidP="00701321">
    <w:pPr>
      <w:pStyle w:val="Alatunnist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9AC99" w14:textId="77777777" w:rsidR="00640EF7" w:rsidRDefault="00640EF7" w:rsidP="00520772">
      <w:pPr>
        <w:spacing w:after="0" w:line="240" w:lineRule="auto"/>
      </w:pPr>
      <w:r>
        <w:separator/>
      </w:r>
    </w:p>
    <w:p w14:paraId="7A3F4D15" w14:textId="77777777" w:rsidR="00640EF7" w:rsidRDefault="00640EF7"/>
    <w:p w14:paraId="697D2739" w14:textId="77777777" w:rsidR="00640EF7" w:rsidRDefault="00640EF7"/>
  </w:footnote>
  <w:footnote w:type="continuationSeparator" w:id="0">
    <w:p w14:paraId="719136BC" w14:textId="77777777" w:rsidR="00640EF7" w:rsidRDefault="00640EF7" w:rsidP="00520772">
      <w:pPr>
        <w:spacing w:after="0" w:line="240" w:lineRule="auto"/>
      </w:pPr>
      <w:r>
        <w:continuationSeparator/>
      </w:r>
    </w:p>
    <w:p w14:paraId="6AEDBE5C" w14:textId="77777777" w:rsidR="00640EF7" w:rsidRDefault="00640EF7"/>
    <w:p w14:paraId="3DACC2BD" w14:textId="77777777" w:rsidR="00640EF7" w:rsidRDefault="00640EF7"/>
  </w:footnote>
  <w:footnote w:type="continuationNotice" w:id="1">
    <w:p w14:paraId="48E06C2D" w14:textId="77777777" w:rsidR="00640EF7" w:rsidRDefault="00640EF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BC4A4" w14:textId="77777777" w:rsidR="00A67A4F" w:rsidRDefault="00A67A4F" w:rsidP="00520772">
    <w:pPr>
      <w:pStyle w:val="Yltunniste"/>
      <w:ind w:left="1276"/>
    </w:pPr>
    <w:r>
      <w:rPr>
        <w:noProof/>
        <w:lang w:eastAsia="fi-FI"/>
      </w:rPr>
      <w:drawing>
        <wp:inline distT="0" distB="0" distL="0" distR="0" wp14:anchorId="2F442292" wp14:editId="63EEFB40">
          <wp:extent cx="2088000" cy="1044111"/>
          <wp:effectExtent l="0" t="0" r="0" b="0"/>
          <wp:docPr id="7" name="Kuva 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Kuva 1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88000" cy="104411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fi-FI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229B9A3" wp14:editId="75C397ED">
              <wp:simplePos x="0" y="0"/>
              <wp:positionH relativeFrom="column">
                <wp:posOffset>0</wp:posOffset>
              </wp:positionH>
              <wp:positionV relativeFrom="paragraph">
                <wp:posOffset>1270</wp:posOffset>
              </wp:positionV>
              <wp:extent cx="342900" cy="9258300"/>
              <wp:effectExtent l="0" t="0" r="0" b="0"/>
              <wp:wrapNone/>
              <wp:docPr id="3" name="Suorakulmio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42900" cy="9258300"/>
                      </a:xfrm>
                      <a:prstGeom prst="rect">
                        <a:avLst/>
                      </a:prstGeom>
                      <a:solidFill>
                        <a:srgbClr val="0D004C"/>
                      </a:solidFill>
                      <a:ln>
                        <a:noFill/>
                      </a:ln>
                      <a:effectLst/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0FF6989" id="Suorakulmio 4" o:spid="_x0000_s1026" alt="&quot;&quot;" style="position:absolute;margin-left:0;margin-top:.1pt;width:27pt;height:729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" fillcolor="#0d004c" stroked="f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00F0E" w14:textId="77777777" w:rsidR="002A0603" w:rsidRDefault="002A0603">
    <w:pPr>
      <w:pStyle w:val="Yltunnis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0765798"/>
      <w:docPartObj>
        <w:docPartGallery w:val="Page Numbers (Top of Page)"/>
        <w:docPartUnique/>
      </w:docPartObj>
    </w:sdtPr>
    <w:sdtEndPr/>
    <w:sdtContent>
      <w:p w14:paraId="59ABF10B" w14:textId="77777777" w:rsidR="002A0603" w:rsidRDefault="002A0603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4B0A97" w14:textId="77777777" w:rsidR="002A0603" w:rsidRDefault="002A0603">
    <w:pPr>
      <w:pStyle w:val="Yltunnis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AA657" w14:textId="77777777" w:rsidR="002A0603" w:rsidRDefault="00550F06" w:rsidP="00A764D6">
    <w:pPr>
      <w:pStyle w:val="Yltunniste"/>
      <w:jc w:val="right"/>
    </w:pPr>
    <w:sdt>
      <w:sdtPr>
        <w:id w:val="1375190810"/>
        <w:docPartObj>
          <w:docPartGallery w:val="Page Numbers (Top of Page)"/>
          <w:docPartUnique/>
        </w:docPartObj>
      </w:sdtPr>
      <w:sdtEndPr/>
      <w:sdtContent>
        <w:r w:rsidR="002A0603">
          <w:fldChar w:fldCharType="begin"/>
        </w:r>
        <w:r w:rsidR="002A0603">
          <w:instrText>PAGE   \* MERGEFORMAT</w:instrText>
        </w:r>
        <w:r w:rsidR="002A0603">
          <w:fldChar w:fldCharType="separate"/>
        </w:r>
        <w:r w:rsidR="002A0603">
          <w:rPr>
            <w:noProof/>
          </w:rPr>
          <w:t>1</w:t>
        </w:r>
        <w:r w:rsidR="002A0603">
          <w:fldChar w:fldCharType="end"/>
        </w:r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688ED" w14:textId="77777777" w:rsidR="00BE7BF8" w:rsidRDefault="00BE7BF8">
    <w:pPr>
      <w:pStyle w:val="Yltunnist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8561557"/>
      <w:docPartObj>
        <w:docPartGallery w:val="Page Numbers (Top of Page)"/>
        <w:docPartUnique/>
      </w:docPartObj>
    </w:sdtPr>
    <w:sdtEndPr/>
    <w:sdtContent>
      <w:p w14:paraId="3B6FED00" w14:textId="77777777" w:rsidR="000860CA" w:rsidRDefault="000860CA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E3EE7E" w14:textId="77777777" w:rsidR="00BE7BF8" w:rsidRDefault="00BE7BF8">
    <w:pPr>
      <w:pStyle w:val="Yltunniste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BF506" w14:textId="77777777" w:rsidR="00A67A4F" w:rsidRDefault="00A67A4F" w:rsidP="00A764D6">
    <w:pPr>
      <w:pStyle w:val="Yltunniste"/>
      <w:jc w:val="right"/>
    </w:pPr>
  </w:p>
  <w:sdt>
    <w:sdtPr>
      <w:id w:val="2077011834"/>
      <w:docPartObj>
        <w:docPartGallery w:val="Page Numbers (Top of Page)"/>
        <w:docPartUnique/>
      </w:docPartObj>
    </w:sdtPr>
    <w:sdtEndPr/>
    <w:sdtContent>
      <w:p w14:paraId="7743C61C" w14:textId="77777777" w:rsidR="00A67A4F" w:rsidRDefault="00A67A4F" w:rsidP="00A764D6">
        <w:pPr>
          <w:pStyle w:val="Yltunnis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16</w:t>
        </w:r>
        <w:r>
          <w:fldChar w:fldCharType="end"/>
        </w:r>
      </w:p>
    </w:sdtContent>
  </w:sdt>
  <w:p w14:paraId="7E1425B1" w14:textId="77777777" w:rsidR="00A67A4F" w:rsidRDefault="00A67A4F"/>
  <w:p w14:paraId="65F6EB83" w14:textId="77777777" w:rsidR="00A67A4F" w:rsidRDefault="00A67A4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B700C4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384D862"/>
    <w:lvl w:ilvl="0" w:tplc="CDDE3AC4">
      <w:start w:val="1"/>
      <w:numFmt w:val="decimal"/>
      <w:pStyle w:val="Numeroituluettelo4"/>
      <w:lvlText w:val="%1."/>
      <w:lvlJc w:val="left"/>
      <w:pPr>
        <w:tabs>
          <w:tab w:val="num" w:pos="1209"/>
        </w:tabs>
        <w:ind w:left="1209" w:hanging="360"/>
      </w:pPr>
    </w:lvl>
    <w:lvl w:ilvl="1" w:tplc="BB1EDD20">
      <w:numFmt w:val="decimal"/>
      <w:lvlText w:val=""/>
      <w:lvlJc w:val="left"/>
    </w:lvl>
    <w:lvl w:ilvl="2" w:tplc="A7107B4E">
      <w:numFmt w:val="decimal"/>
      <w:lvlText w:val=""/>
      <w:lvlJc w:val="left"/>
    </w:lvl>
    <w:lvl w:ilvl="3" w:tplc="C6FC4584">
      <w:numFmt w:val="decimal"/>
      <w:lvlText w:val=""/>
      <w:lvlJc w:val="left"/>
    </w:lvl>
    <w:lvl w:ilvl="4" w:tplc="6482470E">
      <w:numFmt w:val="decimal"/>
      <w:lvlText w:val=""/>
      <w:lvlJc w:val="left"/>
    </w:lvl>
    <w:lvl w:ilvl="5" w:tplc="5948AD16">
      <w:numFmt w:val="decimal"/>
      <w:lvlText w:val=""/>
      <w:lvlJc w:val="left"/>
    </w:lvl>
    <w:lvl w:ilvl="6" w:tplc="9E22FE82">
      <w:numFmt w:val="decimal"/>
      <w:lvlText w:val=""/>
      <w:lvlJc w:val="left"/>
    </w:lvl>
    <w:lvl w:ilvl="7" w:tplc="5B869EC4">
      <w:numFmt w:val="decimal"/>
      <w:lvlText w:val=""/>
      <w:lvlJc w:val="left"/>
    </w:lvl>
    <w:lvl w:ilvl="8" w:tplc="4B8CD150">
      <w:numFmt w:val="decimal"/>
      <w:lvlText w:val=""/>
      <w:lvlJc w:val="left"/>
    </w:lvl>
  </w:abstractNum>
  <w:abstractNum w:abstractNumId="2" w15:restartNumberingAfterBreak="0">
    <w:nsid w:val="FFFFFF7E"/>
    <w:multiLevelType w:val="multilevel"/>
    <w:tmpl w:val="FC68BEC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FFFFFF7F"/>
    <w:multiLevelType w:val="multilevel"/>
    <w:tmpl w:val="F57061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AEDE10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5A1A06A0"/>
    <w:lvl w:ilvl="0" w:tplc="87B83FC8">
      <w:start w:val="1"/>
      <w:numFmt w:val="bullet"/>
      <w:pStyle w:val="Merkittyluettel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37AAC574">
      <w:numFmt w:val="decimal"/>
      <w:lvlText w:val=""/>
      <w:lvlJc w:val="left"/>
    </w:lvl>
    <w:lvl w:ilvl="2" w:tplc="A4C6B314">
      <w:numFmt w:val="decimal"/>
      <w:lvlText w:val=""/>
      <w:lvlJc w:val="left"/>
    </w:lvl>
    <w:lvl w:ilvl="3" w:tplc="BCFC826A">
      <w:numFmt w:val="decimal"/>
      <w:lvlText w:val=""/>
      <w:lvlJc w:val="left"/>
    </w:lvl>
    <w:lvl w:ilvl="4" w:tplc="90BE5926">
      <w:numFmt w:val="decimal"/>
      <w:lvlText w:val=""/>
      <w:lvlJc w:val="left"/>
    </w:lvl>
    <w:lvl w:ilvl="5" w:tplc="92F8DFC6">
      <w:numFmt w:val="decimal"/>
      <w:lvlText w:val=""/>
      <w:lvlJc w:val="left"/>
    </w:lvl>
    <w:lvl w:ilvl="6" w:tplc="5A48FEA4">
      <w:numFmt w:val="decimal"/>
      <w:lvlText w:val=""/>
      <w:lvlJc w:val="left"/>
    </w:lvl>
    <w:lvl w:ilvl="7" w:tplc="5ED6A95E">
      <w:numFmt w:val="decimal"/>
      <w:lvlText w:val=""/>
      <w:lvlJc w:val="left"/>
    </w:lvl>
    <w:lvl w:ilvl="8" w:tplc="06C64FC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7806F3FC"/>
    <w:lvl w:ilvl="0" w:tplc="EECEE77A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D576CD9C">
      <w:numFmt w:val="decimal"/>
      <w:lvlText w:val=""/>
      <w:lvlJc w:val="left"/>
    </w:lvl>
    <w:lvl w:ilvl="2" w:tplc="7166C0C8">
      <w:numFmt w:val="decimal"/>
      <w:lvlText w:val=""/>
      <w:lvlJc w:val="left"/>
    </w:lvl>
    <w:lvl w:ilvl="3" w:tplc="3CBE9274">
      <w:numFmt w:val="decimal"/>
      <w:lvlText w:val=""/>
      <w:lvlJc w:val="left"/>
    </w:lvl>
    <w:lvl w:ilvl="4" w:tplc="CE9003AA">
      <w:numFmt w:val="decimal"/>
      <w:lvlText w:val=""/>
      <w:lvlJc w:val="left"/>
    </w:lvl>
    <w:lvl w:ilvl="5" w:tplc="0E7E3DC0">
      <w:numFmt w:val="decimal"/>
      <w:lvlText w:val=""/>
      <w:lvlJc w:val="left"/>
    </w:lvl>
    <w:lvl w:ilvl="6" w:tplc="49A6CD74">
      <w:numFmt w:val="decimal"/>
      <w:lvlText w:val=""/>
      <w:lvlJc w:val="left"/>
    </w:lvl>
    <w:lvl w:ilvl="7" w:tplc="5954744A">
      <w:numFmt w:val="decimal"/>
      <w:lvlText w:val=""/>
      <w:lvlJc w:val="left"/>
    </w:lvl>
    <w:lvl w:ilvl="8" w:tplc="CBA072E4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75DC11AC"/>
    <w:lvl w:ilvl="0" w:tplc="36966ABE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921A628C">
      <w:numFmt w:val="decimal"/>
      <w:lvlText w:val=""/>
      <w:lvlJc w:val="left"/>
    </w:lvl>
    <w:lvl w:ilvl="2" w:tplc="017C5D12">
      <w:numFmt w:val="decimal"/>
      <w:lvlText w:val=""/>
      <w:lvlJc w:val="left"/>
    </w:lvl>
    <w:lvl w:ilvl="3" w:tplc="E76A5AC0">
      <w:numFmt w:val="decimal"/>
      <w:lvlText w:val=""/>
      <w:lvlJc w:val="left"/>
    </w:lvl>
    <w:lvl w:ilvl="4" w:tplc="CE3415F8">
      <w:numFmt w:val="decimal"/>
      <w:lvlText w:val=""/>
      <w:lvlJc w:val="left"/>
    </w:lvl>
    <w:lvl w:ilvl="5" w:tplc="425E6E68">
      <w:numFmt w:val="decimal"/>
      <w:lvlText w:val=""/>
      <w:lvlJc w:val="left"/>
    </w:lvl>
    <w:lvl w:ilvl="6" w:tplc="1E7247BC">
      <w:numFmt w:val="decimal"/>
      <w:lvlText w:val=""/>
      <w:lvlJc w:val="left"/>
    </w:lvl>
    <w:lvl w:ilvl="7" w:tplc="7BAE57E8">
      <w:numFmt w:val="decimal"/>
      <w:lvlText w:val=""/>
      <w:lvlJc w:val="left"/>
    </w:lvl>
    <w:lvl w:ilvl="8" w:tplc="F4748E5C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0F1858C6"/>
    <w:lvl w:ilvl="0" w:tplc="EC18F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7E29F0E">
      <w:numFmt w:val="decimal"/>
      <w:lvlText w:val=""/>
      <w:lvlJc w:val="left"/>
    </w:lvl>
    <w:lvl w:ilvl="2" w:tplc="72D01CB2">
      <w:numFmt w:val="decimal"/>
      <w:lvlText w:val=""/>
      <w:lvlJc w:val="left"/>
    </w:lvl>
    <w:lvl w:ilvl="3" w:tplc="4C84BC98">
      <w:numFmt w:val="decimal"/>
      <w:lvlText w:val=""/>
      <w:lvlJc w:val="left"/>
    </w:lvl>
    <w:lvl w:ilvl="4" w:tplc="B8148020">
      <w:numFmt w:val="decimal"/>
      <w:lvlText w:val=""/>
      <w:lvlJc w:val="left"/>
    </w:lvl>
    <w:lvl w:ilvl="5" w:tplc="DF5EA47C">
      <w:numFmt w:val="decimal"/>
      <w:lvlText w:val=""/>
      <w:lvlJc w:val="left"/>
    </w:lvl>
    <w:lvl w:ilvl="6" w:tplc="C226C3E0">
      <w:numFmt w:val="decimal"/>
      <w:lvlText w:val=""/>
      <w:lvlJc w:val="left"/>
    </w:lvl>
    <w:lvl w:ilvl="7" w:tplc="18F00BC8">
      <w:numFmt w:val="decimal"/>
      <w:lvlText w:val=""/>
      <w:lvlJc w:val="left"/>
    </w:lvl>
    <w:lvl w:ilvl="8" w:tplc="55AC32D0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2B224620"/>
    <w:lvl w:ilvl="0" w:tplc="DEF01E98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F86A216">
      <w:numFmt w:val="decimal"/>
      <w:lvlText w:val=""/>
      <w:lvlJc w:val="left"/>
    </w:lvl>
    <w:lvl w:ilvl="2" w:tplc="8CE49EFC">
      <w:numFmt w:val="decimal"/>
      <w:lvlText w:val=""/>
      <w:lvlJc w:val="left"/>
    </w:lvl>
    <w:lvl w:ilvl="3" w:tplc="D9A40098">
      <w:numFmt w:val="decimal"/>
      <w:lvlText w:val=""/>
      <w:lvlJc w:val="left"/>
    </w:lvl>
    <w:lvl w:ilvl="4" w:tplc="232A8422">
      <w:numFmt w:val="decimal"/>
      <w:lvlText w:val=""/>
      <w:lvlJc w:val="left"/>
    </w:lvl>
    <w:lvl w:ilvl="5" w:tplc="9D82F900">
      <w:numFmt w:val="decimal"/>
      <w:lvlText w:val=""/>
      <w:lvlJc w:val="left"/>
    </w:lvl>
    <w:lvl w:ilvl="6" w:tplc="3208D784">
      <w:numFmt w:val="decimal"/>
      <w:lvlText w:val=""/>
      <w:lvlJc w:val="left"/>
    </w:lvl>
    <w:lvl w:ilvl="7" w:tplc="7B5E5358">
      <w:numFmt w:val="decimal"/>
      <w:lvlText w:val=""/>
      <w:lvlJc w:val="left"/>
    </w:lvl>
    <w:lvl w:ilvl="8" w:tplc="A6825CB8">
      <w:numFmt w:val="decimal"/>
      <w:lvlText w:val=""/>
      <w:lvlJc w:val="left"/>
    </w:lvl>
  </w:abstractNum>
  <w:abstractNum w:abstractNumId="10" w15:restartNumberingAfterBreak="0">
    <w:nsid w:val="0198D5F1"/>
    <w:multiLevelType w:val="hybridMultilevel"/>
    <w:tmpl w:val="FFFFFFFF"/>
    <w:lvl w:ilvl="0" w:tplc="786C2E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E746B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04AA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B2CB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8C42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ECB2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C077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5268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9646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2852C8"/>
    <w:multiLevelType w:val="multilevel"/>
    <w:tmpl w:val="EC8AFF9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2" w15:restartNumberingAfterBreak="0">
    <w:nsid w:val="12B71FB6"/>
    <w:multiLevelType w:val="multilevel"/>
    <w:tmpl w:val="22FA2F0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3" w15:restartNumberingAfterBreak="0">
    <w:nsid w:val="20BD333C"/>
    <w:multiLevelType w:val="hybridMultilevel"/>
    <w:tmpl w:val="8FB8011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25102B"/>
    <w:multiLevelType w:val="hybridMultilevel"/>
    <w:tmpl w:val="DA604256"/>
    <w:lvl w:ilvl="0" w:tplc="4836CF44">
      <w:start w:val="1"/>
      <w:numFmt w:val="decimal"/>
      <w:lvlText w:val="Liite %1.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6A0622"/>
    <w:multiLevelType w:val="multilevel"/>
    <w:tmpl w:val="0F9E8D0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0" w:hanging="37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"/>
      <w:lvlJc w:val="left"/>
      <w:pPr>
        <w:ind w:left="32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72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8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27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37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82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280" w:hanging="2160"/>
      </w:pPr>
      <w:rPr>
        <w:rFonts w:hint="default"/>
      </w:rPr>
    </w:lvl>
  </w:abstractNum>
  <w:abstractNum w:abstractNumId="16" w15:restartNumberingAfterBreak="0">
    <w:nsid w:val="31140EBA"/>
    <w:multiLevelType w:val="multilevel"/>
    <w:tmpl w:val="22FA2F02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17" w15:restartNumberingAfterBreak="0">
    <w:nsid w:val="320222BE"/>
    <w:multiLevelType w:val="multilevel"/>
    <w:tmpl w:val="5146731A"/>
    <w:lvl w:ilvl="0">
      <w:start w:val="1"/>
      <w:numFmt w:val="decimal"/>
      <w:pStyle w:val="Otsikko1"/>
      <w:lvlText w:val="%1"/>
      <w:lvlJc w:val="left"/>
      <w:pPr>
        <w:ind w:left="432" w:hanging="432"/>
      </w:pPr>
    </w:lvl>
    <w:lvl w:ilvl="1">
      <w:start w:val="1"/>
      <w:numFmt w:val="decimal"/>
      <w:pStyle w:val="Otsikko2"/>
      <w:lvlText w:val="%1.%2"/>
      <w:lvlJc w:val="left"/>
      <w:pPr>
        <w:ind w:left="576" w:hanging="576"/>
      </w:pPr>
    </w:lvl>
    <w:lvl w:ilvl="2">
      <w:start w:val="1"/>
      <w:numFmt w:val="decimal"/>
      <w:pStyle w:val="Otsikk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Otsikko5"/>
      <w:lvlText w:val="%1.%2.%3.%4.%5"/>
      <w:lvlJc w:val="left"/>
      <w:pPr>
        <w:ind w:left="1008" w:hanging="1008"/>
      </w:pPr>
    </w:lvl>
    <w:lvl w:ilvl="5">
      <w:start w:val="1"/>
      <w:numFmt w:val="decimal"/>
      <w:pStyle w:val="Otsikko6"/>
      <w:lvlText w:val="%1.%2.%3.%4.%5.%6"/>
      <w:lvlJc w:val="left"/>
      <w:pPr>
        <w:ind w:left="1152" w:hanging="1152"/>
      </w:pPr>
    </w:lvl>
    <w:lvl w:ilvl="6">
      <w:start w:val="1"/>
      <w:numFmt w:val="decimal"/>
      <w:pStyle w:val="Otsikk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tsikk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tsikko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35570C68"/>
    <w:multiLevelType w:val="hybridMultilevel"/>
    <w:tmpl w:val="43F81062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F1D23"/>
    <w:multiLevelType w:val="hybridMultilevel"/>
    <w:tmpl w:val="D0F280FE"/>
    <w:lvl w:ilvl="0" w:tplc="59D80C3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0165B3"/>
    <w:multiLevelType w:val="hybridMultilevel"/>
    <w:tmpl w:val="8CBEB55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9C176D"/>
    <w:multiLevelType w:val="multilevel"/>
    <w:tmpl w:val="040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24A584A"/>
    <w:multiLevelType w:val="hybridMultilevel"/>
    <w:tmpl w:val="9620BD3C"/>
    <w:lvl w:ilvl="0" w:tplc="1FD8E88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2160" w:hanging="360"/>
      </w:pPr>
    </w:lvl>
    <w:lvl w:ilvl="2" w:tplc="040B001B" w:tentative="1">
      <w:start w:val="1"/>
      <w:numFmt w:val="lowerRoman"/>
      <w:lvlText w:val="%3."/>
      <w:lvlJc w:val="right"/>
      <w:pPr>
        <w:ind w:left="2880" w:hanging="180"/>
      </w:pPr>
    </w:lvl>
    <w:lvl w:ilvl="3" w:tplc="040B000F" w:tentative="1">
      <w:start w:val="1"/>
      <w:numFmt w:val="decimal"/>
      <w:lvlText w:val="%4."/>
      <w:lvlJc w:val="left"/>
      <w:pPr>
        <w:ind w:left="3600" w:hanging="360"/>
      </w:pPr>
    </w:lvl>
    <w:lvl w:ilvl="4" w:tplc="040B0019" w:tentative="1">
      <w:start w:val="1"/>
      <w:numFmt w:val="lowerLetter"/>
      <w:lvlText w:val="%5."/>
      <w:lvlJc w:val="left"/>
      <w:pPr>
        <w:ind w:left="4320" w:hanging="360"/>
      </w:pPr>
    </w:lvl>
    <w:lvl w:ilvl="5" w:tplc="040B001B" w:tentative="1">
      <w:start w:val="1"/>
      <w:numFmt w:val="lowerRoman"/>
      <w:lvlText w:val="%6."/>
      <w:lvlJc w:val="right"/>
      <w:pPr>
        <w:ind w:left="5040" w:hanging="180"/>
      </w:pPr>
    </w:lvl>
    <w:lvl w:ilvl="6" w:tplc="040B000F" w:tentative="1">
      <w:start w:val="1"/>
      <w:numFmt w:val="decimal"/>
      <w:lvlText w:val="%7."/>
      <w:lvlJc w:val="left"/>
      <w:pPr>
        <w:ind w:left="5760" w:hanging="360"/>
      </w:pPr>
    </w:lvl>
    <w:lvl w:ilvl="7" w:tplc="040B0019" w:tentative="1">
      <w:start w:val="1"/>
      <w:numFmt w:val="lowerLetter"/>
      <w:lvlText w:val="%8."/>
      <w:lvlJc w:val="left"/>
      <w:pPr>
        <w:ind w:left="6480" w:hanging="360"/>
      </w:pPr>
    </w:lvl>
    <w:lvl w:ilvl="8" w:tplc="040B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43C74C6"/>
    <w:multiLevelType w:val="hybridMultilevel"/>
    <w:tmpl w:val="2A74F938"/>
    <w:lvl w:ilvl="0" w:tplc="F6E2CA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F660A9"/>
    <w:multiLevelType w:val="multilevel"/>
    <w:tmpl w:val="3EBAF4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45323F60"/>
    <w:multiLevelType w:val="hybridMultilevel"/>
    <w:tmpl w:val="7DF46300"/>
    <w:lvl w:ilvl="0" w:tplc="5BDED12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080" w:hanging="360"/>
      </w:pPr>
    </w:lvl>
    <w:lvl w:ilvl="2" w:tplc="040B001B" w:tentative="1">
      <w:start w:val="1"/>
      <w:numFmt w:val="lowerRoman"/>
      <w:lvlText w:val="%3."/>
      <w:lvlJc w:val="right"/>
      <w:pPr>
        <w:ind w:left="1800" w:hanging="180"/>
      </w:pPr>
    </w:lvl>
    <w:lvl w:ilvl="3" w:tplc="040B000F" w:tentative="1">
      <w:start w:val="1"/>
      <w:numFmt w:val="decimal"/>
      <w:lvlText w:val="%4."/>
      <w:lvlJc w:val="left"/>
      <w:pPr>
        <w:ind w:left="2520" w:hanging="360"/>
      </w:pPr>
    </w:lvl>
    <w:lvl w:ilvl="4" w:tplc="040B0019" w:tentative="1">
      <w:start w:val="1"/>
      <w:numFmt w:val="lowerLetter"/>
      <w:lvlText w:val="%5."/>
      <w:lvlJc w:val="left"/>
      <w:pPr>
        <w:ind w:left="3240" w:hanging="360"/>
      </w:pPr>
    </w:lvl>
    <w:lvl w:ilvl="5" w:tplc="040B001B" w:tentative="1">
      <w:start w:val="1"/>
      <w:numFmt w:val="lowerRoman"/>
      <w:lvlText w:val="%6."/>
      <w:lvlJc w:val="right"/>
      <w:pPr>
        <w:ind w:left="3960" w:hanging="180"/>
      </w:pPr>
    </w:lvl>
    <w:lvl w:ilvl="6" w:tplc="040B000F" w:tentative="1">
      <w:start w:val="1"/>
      <w:numFmt w:val="decimal"/>
      <w:lvlText w:val="%7."/>
      <w:lvlJc w:val="left"/>
      <w:pPr>
        <w:ind w:left="4680" w:hanging="360"/>
      </w:pPr>
    </w:lvl>
    <w:lvl w:ilvl="7" w:tplc="040B0019" w:tentative="1">
      <w:start w:val="1"/>
      <w:numFmt w:val="lowerLetter"/>
      <w:lvlText w:val="%8."/>
      <w:lvlJc w:val="left"/>
      <w:pPr>
        <w:ind w:left="5400" w:hanging="360"/>
      </w:pPr>
    </w:lvl>
    <w:lvl w:ilvl="8" w:tplc="040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992189F"/>
    <w:multiLevelType w:val="hybridMultilevel"/>
    <w:tmpl w:val="100869B8"/>
    <w:lvl w:ilvl="0" w:tplc="55622CBE">
      <w:start w:val="1"/>
      <w:numFmt w:val="decimal"/>
      <w:suff w:val="space"/>
      <w:lvlText w:val="Liite 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80384"/>
    <w:multiLevelType w:val="hybridMultilevel"/>
    <w:tmpl w:val="040B001D"/>
    <w:lvl w:ilvl="0" w:tplc="6D189BD6">
      <w:start w:val="1"/>
      <w:numFmt w:val="decimal"/>
      <w:lvlText w:val="%1)"/>
      <w:lvlJc w:val="left"/>
      <w:pPr>
        <w:ind w:left="360" w:hanging="360"/>
      </w:pPr>
    </w:lvl>
    <w:lvl w:ilvl="1" w:tplc="FEEEBAF4">
      <w:start w:val="1"/>
      <w:numFmt w:val="lowerLetter"/>
      <w:lvlText w:val="%2)"/>
      <w:lvlJc w:val="left"/>
      <w:pPr>
        <w:ind w:left="720" w:hanging="360"/>
      </w:pPr>
    </w:lvl>
    <w:lvl w:ilvl="2" w:tplc="BF78D7A0">
      <w:start w:val="1"/>
      <w:numFmt w:val="lowerRoman"/>
      <w:lvlText w:val="%3)"/>
      <w:lvlJc w:val="left"/>
      <w:pPr>
        <w:ind w:left="1080" w:hanging="360"/>
      </w:pPr>
    </w:lvl>
    <w:lvl w:ilvl="3" w:tplc="978A05C2">
      <w:start w:val="1"/>
      <w:numFmt w:val="decimal"/>
      <w:lvlText w:val="(%4)"/>
      <w:lvlJc w:val="left"/>
      <w:pPr>
        <w:ind w:left="1440" w:hanging="360"/>
      </w:pPr>
    </w:lvl>
    <w:lvl w:ilvl="4" w:tplc="2D186A1C">
      <w:start w:val="1"/>
      <w:numFmt w:val="lowerLetter"/>
      <w:lvlText w:val="(%5)"/>
      <w:lvlJc w:val="left"/>
      <w:pPr>
        <w:ind w:left="1800" w:hanging="360"/>
      </w:pPr>
    </w:lvl>
    <w:lvl w:ilvl="5" w:tplc="0D96A9E2">
      <w:start w:val="1"/>
      <w:numFmt w:val="lowerRoman"/>
      <w:lvlText w:val="(%6)"/>
      <w:lvlJc w:val="left"/>
      <w:pPr>
        <w:ind w:left="2160" w:hanging="360"/>
      </w:pPr>
    </w:lvl>
    <w:lvl w:ilvl="6" w:tplc="BF9A2E98">
      <w:start w:val="1"/>
      <w:numFmt w:val="decimal"/>
      <w:lvlText w:val="%7."/>
      <w:lvlJc w:val="left"/>
      <w:pPr>
        <w:ind w:left="2520" w:hanging="360"/>
      </w:pPr>
    </w:lvl>
    <w:lvl w:ilvl="7" w:tplc="ED382510">
      <w:start w:val="1"/>
      <w:numFmt w:val="lowerLetter"/>
      <w:lvlText w:val="%8."/>
      <w:lvlJc w:val="left"/>
      <w:pPr>
        <w:ind w:left="2880" w:hanging="360"/>
      </w:pPr>
    </w:lvl>
    <w:lvl w:ilvl="8" w:tplc="2FDEDE6C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4EB124A7"/>
    <w:multiLevelType w:val="hybridMultilevel"/>
    <w:tmpl w:val="ABC2A4D0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FA2B9E"/>
    <w:multiLevelType w:val="hybridMultilevel"/>
    <w:tmpl w:val="FFFFFFFF"/>
    <w:lvl w:ilvl="0" w:tplc="4E78A37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A7C79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7E4D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F0DB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8EFD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FC4C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82D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76A9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E04D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050E8E"/>
    <w:multiLevelType w:val="hybridMultilevel"/>
    <w:tmpl w:val="1C4A9B12"/>
    <w:lvl w:ilvl="0" w:tplc="F6E2CA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303C08"/>
    <w:multiLevelType w:val="hybridMultilevel"/>
    <w:tmpl w:val="631A42B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285C2C"/>
    <w:multiLevelType w:val="hybridMultilevel"/>
    <w:tmpl w:val="9D184B4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600096"/>
    <w:multiLevelType w:val="multilevel"/>
    <w:tmpl w:val="F28A1B30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34" w15:restartNumberingAfterBreak="0">
    <w:nsid w:val="677F4365"/>
    <w:multiLevelType w:val="hybridMultilevel"/>
    <w:tmpl w:val="FFFFFFFF"/>
    <w:lvl w:ilvl="0" w:tplc="24E82E0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1C273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A006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30F4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FEB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72E9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2037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60C6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7CCF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F0536C"/>
    <w:multiLevelType w:val="multilevel"/>
    <w:tmpl w:val="840C2CD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7A1911"/>
    <w:multiLevelType w:val="hybridMultilevel"/>
    <w:tmpl w:val="991430C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7F5E99"/>
    <w:multiLevelType w:val="hybridMultilevel"/>
    <w:tmpl w:val="3994625E"/>
    <w:lvl w:ilvl="0" w:tplc="4A924B0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3C32EB"/>
    <w:multiLevelType w:val="hybridMultilevel"/>
    <w:tmpl w:val="9C80661C"/>
    <w:lvl w:ilvl="0" w:tplc="B136F26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887475"/>
    <w:multiLevelType w:val="multilevel"/>
    <w:tmpl w:val="F28A1B30"/>
    <w:lvl w:ilvl="0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0" w15:restartNumberingAfterBreak="0">
    <w:nsid w:val="7B3908B8"/>
    <w:multiLevelType w:val="hybridMultilevel"/>
    <w:tmpl w:val="7040DA60"/>
    <w:lvl w:ilvl="0" w:tplc="16EE033C">
      <w:start w:val="1"/>
      <w:numFmt w:val="decimal"/>
      <w:lvlText w:val="Liite 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052669">
    <w:abstractNumId w:val="19"/>
  </w:num>
  <w:num w:numId="2" w16cid:durableId="101271584">
    <w:abstractNumId w:val="24"/>
  </w:num>
  <w:num w:numId="3" w16cid:durableId="385302106">
    <w:abstractNumId w:val="35"/>
  </w:num>
  <w:num w:numId="4" w16cid:durableId="660426564">
    <w:abstractNumId w:val="27"/>
  </w:num>
  <w:num w:numId="5" w16cid:durableId="1772168520">
    <w:abstractNumId w:val="32"/>
  </w:num>
  <w:num w:numId="6" w16cid:durableId="942999011">
    <w:abstractNumId w:val="20"/>
  </w:num>
  <w:num w:numId="7" w16cid:durableId="1845586833">
    <w:abstractNumId w:val="28"/>
  </w:num>
  <w:num w:numId="8" w16cid:durableId="658777074">
    <w:abstractNumId w:val="30"/>
  </w:num>
  <w:num w:numId="9" w16cid:durableId="2054428808">
    <w:abstractNumId w:val="23"/>
  </w:num>
  <w:num w:numId="10" w16cid:durableId="1913193947">
    <w:abstractNumId w:val="22"/>
  </w:num>
  <w:num w:numId="11" w16cid:durableId="1386173974">
    <w:abstractNumId w:val="22"/>
    <w:lvlOverride w:ilvl="0">
      <w:startOverride w:val="1"/>
    </w:lvlOverride>
  </w:num>
  <w:num w:numId="12" w16cid:durableId="1174416911">
    <w:abstractNumId w:val="11"/>
  </w:num>
  <w:num w:numId="13" w16cid:durableId="941498766">
    <w:abstractNumId w:val="18"/>
  </w:num>
  <w:num w:numId="14" w16cid:durableId="1647122808">
    <w:abstractNumId w:val="12"/>
  </w:num>
  <w:num w:numId="15" w16cid:durableId="1540510546">
    <w:abstractNumId w:val="16"/>
  </w:num>
  <w:num w:numId="16" w16cid:durableId="1348212146">
    <w:abstractNumId w:val="37"/>
  </w:num>
  <w:num w:numId="17" w16cid:durableId="598489917">
    <w:abstractNumId w:val="25"/>
  </w:num>
  <w:num w:numId="18" w16cid:durableId="784232212">
    <w:abstractNumId w:val="38"/>
  </w:num>
  <w:num w:numId="19" w16cid:durableId="362949304">
    <w:abstractNumId w:val="15"/>
  </w:num>
  <w:num w:numId="20" w16cid:durableId="714503938">
    <w:abstractNumId w:val="39"/>
  </w:num>
  <w:num w:numId="21" w16cid:durableId="1160586171">
    <w:abstractNumId w:val="33"/>
  </w:num>
  <w:num w:numId="22" w16cid:durableId="2067146385">
    <w:abstractNumId w:val="26"/>
  </w:num>
  <w:num w:numId="23" w16cid:durableId="1517965658">
    <w:abstractNumId w:val="13"/>
  </w:num>
  <w:num w:numId="24" w16cid:durableId="479158142">
    <w:abstractNumId w:val="17"/>
  </w:num>
  <w:num w:numId="25" w16cid:durableId="1345591803">
    <w:abstractNumId w:val="40"/>
  </w:num>
  <w:num w:numId="26" w16cid:durableId="444270717">
    <w:abstractNumId w:val="14"/>
  </w:num>
  <w:num w:numId="27" w16cid:durableId="1743409213">
    <w:abstractNumId w:val="36"/>
  </w:num>
  <w:num w:numId="28" w16cid:durableId="720638000">
    <w:abstractNumId w:val="9"/>
  </w:num>
  <w:num w:numId="29" w16cid:durableId="1294558140">
    <w:abstractNumId w:val="7"/>
  </w:num>
  <w:num w:numId="30" w16cid:durableId="1147824711">
    <w:abstractNumId w:val="6"/>
  </w:num>
  <w:num w:numId="31" w16cid:durableId="905727002">
    <w:abstractNumId w:val="5"/>
  </w:num>
  <w:num w:numId="32" w16cid:durableId="369720471">
    <w:abstractNumId w:val="4"/>
  </w:num>
  <w:num w:numId="33" w16cid:durableId="132604558">
    <w:abstractNumId w:val="8"/>
  </w:num>
  <w:num w:numId="34" w16cid:durableId="338168128">
    <w:abstractNumId w:val="3"/>
  </w:num>
  <w:num w:numId="35" w16cid:durableId="1987736973">
    <w:abstractNumId w:val="2"/>
  </w:num>
  <w:num w:numId="36" w16cid:durableId="594827995">
    <w:abstractNumId w:val="1"/>
  </w:num>
  <w:num w:numId="37" w16cid:durableId="1080297583">
    <w:abstractNumId w:val="0"/>
  </w:num>
  <w:num w:numId="38" w16cid:durableId="259263790">
    <w:abstractNumId w:val="31"/>
  </w:num>
  <w:num w:numId="39" w16cid:durableId="1407799738">
    <w:abstractNumId w:val="21"/>
  </w:num>
  <w:num w:numId="40" w16cid:durableId="771322546">
    <w:abstractNumId w:val="10"/>
  </w:num>
  <w:num w:numId="41" w16cid:durableId="667056828">
    <w:abstractNumId w:val="34"/>
  </w:num>
  <w:num w:numId="42" w16cid:durableId="63179136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SortMethod w:val="0000"/>
  <w:documentProtection w:edit="readOnly" w:enforcement="0"/>
  <w:defaultTabStop w:val="1304"/>
  <w:autoHyphenation/>
  <w:consecutiveHyphenLimit w:val="3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3A7"/>
    <w:rsid w:val="000024FC"/>
    <w:rsid w:val="00003836"/>
    <w:rsid w:val="0000397E"/>
    <w:rsid w:val="000039E9"/>
    <w:rsid w:val="00004644"/>
    <w:rsid w:val="00004816"/>
    <w:rsid w:val="00004E52"/>
    <w:rsid w:val="000054C0"/>
    <w:rsid w:val="00007862"/>
    <w:rsid w:val="000107CB"/>
    <w:rsid w:val="0001273A"/>
    <w:rsid w:val="00013B32"/>
    <w:rsid w:val="000149C0"/>
    <w:rsid w:val="00014C14"/>
    <w:rsid w:val="000156F5"/>
    <w:rsid w:val="00015DF4"/>
    <w:rsid w:val="00016333"/>
    <w:rsid w:val="00016973"/>
    <w:rsid w:val="00016B37"/>
    <w:rsid w:val="00017DF5"/>
    <w:rsid w:val="00021382"/>
    <w:rsid w:val="00021A69"/>
    <w:rsid w:val="000221B3"/>
    <w:rsid w:val="00022A91"/>
    <w:rsid w:val="00030269"/>
    <w:rsid w:val="0003045D"/>
    <w:rsid w:val="00030B8B"/>
    <w:rsid w:val="000312A9"/>
    <w:rsid w:val="000320C7"/>
    <w:rsid w:val="00032343"/>
    <w:rsid w:val="00032A89"/>
    <w:rsid w:val="000340CE"/>
    <w:rsid w:val="00036B0F"/>
    <w:rsid w:val="00037130"/>
    <w:rsid w:val="000379AD"/>
    <w:rsid w:val="00041CA6"/>
    <w:rsid w:val="00042B5C"/>
    <w:rsid w:val="00043434"/>
    <w:rsid w:val="000436D5"/>
    <w:rsid w:val="000446C3"/>
    <w:rsid w:val="00044E92"/>
    <w:rsid w:val="00046442"/>
    <w:rsid w:val="00046B99"/>
    <w:rsid w:val="00050096"/>
    <w:rsid w:val="00051B29"/>
    <w:rsid w:val="00052D1D"/>
    <w:rsid w:val="00054018"/>
    <w:rsid w:val="00061D2A"/>
    <w:rsid w:val="0006305A"/>
    <w:rsid w:val="00063720"/>
    <w:rsid w:val="0006394E"/>
    <w:rsid w:val="000642D0"/>
    <w:rsid w:val="00064402"/>
    <w:rsid w:val="000660F4"/>
    <w:rsid w:val="00066995"/>
    <w:rsid w:val="000706C7"/>
    <w:rsid w:val="00071568"/>
    <w:rsid w:val="000722FD"/>
    <w:rsid w:val="00072B1F"/>
    <w:rsid w:val="00073689"/>
    <w:rsid w:val="00073701"/>
    <w:rsid w:val="000743EC"/>
    <w:rsid w:val="00074861"/>
    <w:rsid w:val="00075DE9"/>
    <w:rsid w:val="00075F74"/>
    <w:rsid w:val="00076CF4"/>
    <w:rsid w:val="00077B69"/>
    <w:rsid w:val="00084B95"/>
    <w:rsid w:val="000857BF"/>
    <w:rsid w:val="000860CA"/>
    <w:rsid w:val="000873A9"/>
    <w:rsid w:val="00091716"/>
    <w:rsid w:val="0009234A"/>
    <w:rsid w:val="00094175"/>
    <w:rsid w:val="000941E9"/>
    <w:rsid w:val="00094976"/>
    <w:rsid w:val="00094FC6"/>
    <w:rsid w:val="00095392"/>
    <w:rsid w:val="00096CAF"/>
    <w:rsid w:val="00097B97"/>
    <w:rsid w:val="00097ED9"/>
    <w:rsid w:val="000A3450"/>
    <w:rsid w:val="000A6664"/>
    <w:rsid w:val="000A6F4C"/>
    <w:rsid w:val="000A7DE3"/>
    <w:rsid w:val="000B1D61"/>
    <w:rsid w:val="000B1EA5"/>
    <w:rsid w:val="000B57C5"/>
    <w:rsid w:val="000B628F"/>
    <w:rsid w:val="000C125C"/>
    <w:rsid w:val="000C1917"/>
    <w:rsid w:val="000C2C4D"/>
    <w:rsid w:val="000C3E91"/>
    <w:rsid w:val="000C78DF"/>
    <w:rsid w:val="000D0DB8"/>
    <w:rsid w:val="000D6345"/>
    <w:rsid w:val="000E0323"/>
    <w:rsid w:val="000E174B"/>
    <w:rsid w:val="000E2558"/>
    <w:rsid w:val="000E48D3"/>
    <w:rsid w:val="000E5786"/>
    <w:rsid w:val="000E78B5"/>
    <w:rsid w:val="000F142F"/>
    <w:rsid w:val="000F16F8"/>
    <w:rsid w:val="000F4341"/>
    <w:rsid w:val="000F4B9A"/>
    <w:rsid w:val="000F5244"/>
    <w:rsid w:val="000F6AEA"/>
    <w:rsid w:val="000F6D8F"/>
    <w:rsid w:val="000F7A91"/>
    <w:rsid w:val="001001DE"/>
    <w:rsid w:val="00100979"/>
    <w:rsid w:val="00100B3E"/>
    <w:rsid w:val="00100D56"/>
    <w:rsid w:val="00101173"/>
    <w:rsid w:val="0010360A"/>
    <w:rsid w:val="001037C9"/>
    <w:rsid w:val="00104A9F"/>
    <w:rsid w:val="00104D64"/>
    <w:rsid w:val="001077C2"/>
    <w:rsid w:val="00107BCA"/>
    <w:rsid w:val="0011027A"/>
    <w:rsid w:val="00111400"/>
    <w:rsid w:val="001140C1"/>
    <w:rsid w:val="00114FC2"/>
    <w:rsid w:val="00115567"/>
    <w:rsid w:val="00115876"/>
    <w:rsid w:val="001159A1"/>
    <w:rsid w:val="001160B8"/>
    <w:rsid w:val="00116F3D"/>
    <w:rsid w:val="00117EFF"/>
    <w:rsid w:val="00123DAD"/>
    <w:rsid w:val="00123E0F"/>
    <w:rsid w:val="00124277"/>
    <w:rsid w:val="0012441D"/>
    <w:rsid w:val="00124A8A"/>
    <w:rsid w:val="00125552"/>
    <w:rsid w:val="00126A20"/>
    <w:rsid w:val="00127464"/>
    <w:rsid w:val="00131D2E"/>
    <w:rsid w:val="00131DD6"/>
    <w:rsid w:val="0013258F"/>
    <w:rsid w:val="001326E1"/>
    <w:rsid w:val="001336A2"/>
    <w:rsid w:val="0013391A"/>
    <w:rsid w:val="00137590"/>
    <w:rsid w:val="00140C79"/>
    <w:rsid w:val="001436CE"/>
    <w:rsid w:val="00144351"/>
    <w:rsid w:val="001446DE"/>
    <w:rsid w:val="00145785"/>
    <w:rsid w:val="00147B68"/>
    <w:rsid w:val="00150D60"/>
    <w:rsid w:val="001516DC"/>
    <w:rsid w:val="00151CCD"/>
    <w:rsid w:val="00154B4A"/>
    <w:rsid w:val="001554EB"/>
    <w:rsid w:val="00155890"/>
    <w:rsid w:val="00156A42"/>
    <w:rsid w:val="00160592"/>
    <w:rsid w:val="001612B8"/>
    <w:rsid w:val="0016151B"/>
    <w:rsid w:val="00161AFB"/>
    <w:rsid w:val="00162516"/>
    <w:rsid w:val="00164205"/>
    <w:rsid w:val="001654B6"/>
    <w:rsid w:val="001660DC"/>
    <w:rsid w:val="001667D9"/>
    <w:rsid w:val="00167580"/>
    <w:rsid w:val="00167609"/>
    <w:rsid w:val="00171BA7"/>
    <w:rsid w:val="00172696"/>
    <w:rsid w:val="00172D84"/>
    <w:rsid w:val="00174B7C"/>
    <w:rsid w:val="001753C7"/>
    <w:rsid w:val="0017696C"/>
    <w:rsid w:val="00177A1B"/>
    <w:rsid w:val="00180EDE"/>
    <w:rsid w:val="00181E94"/>
    <w:rsid w:val="00181FE6"/>
    <w:rsid w:val="00182568"/>
    <w:rsid w:val="00183968"/>
    <w:rsid w:val="00184351"/>
    <w:rsid w:val="001844E9"/>
    <w:rsid w:val="00190BAB"/>
    <w:rsid w:val="00192F3C"/>
    <w:rsid w:val="001933C3"/>
    <w:rsid w:val="0019365E"/>
    <w:rsid w:val="001942E5"/>
    <w:rsid w:val="0019529B"/>
    <w:rsid w:val="00196090"/>
    <w:rsid w:val="001967D6"/>
    <w:rsid w:val="00197222"/>
    <w:rsid w:val="00197C54"/>
    <w:rsid w:val="001A0CE3"/>
    <w:rsid w:val="001A461F"/>
    <w:rsid w:val="001A5545"/>
    <w:rsid w:val="001A60D0"/>
    <w:rsid w:val="001B070E"/>
    <w:rsid w:val="001B10FC"/>
    <w:rsid w:val="001B3F97"/>
    <w:rsid w:val="001B437E"/>
    <w:rsid w:val="001B5114"/>
    <w:rsid w:val="001B70D0"/>
    <w:rsid w:val="001C06F4"/>
    <w:rsid w:val="001C1C56"/>
    <w:rsid w:val="001C1ECB"/>
    <w:rsid w:val="001C20F4"/>
    <w:rsid w:val="001C2AB0"/>
    <w:rsid w:val="001C30E3"/>
    <w:rsid w:val="001C3C89"/>
    <w:rsid w:val="001C5752"/>
    <w:rsid w:val="001C5D8E"/>
    <w:rsid w:val="001C6534"/>
    <w:rsid w:val="001C6CCC"/>
    <w:rsid w:val="001C6CEE"/>
    <w:rsid w:val="001D18F2"/>
    <w:rsid w:val="001D2002"/>
    <w:rsid w:val="001D2774"/>
    <w:rsid w:val="001D3E06"/>
    <w:rsid w:val="001D4CAB"/>
    <w:rsid w:val="001D512E"/>
    <w:rsid w:val="001D5C5D"/>
    <w:rsid w:val="001D7BE2"/>
    <w:rsid w:val="001E13CF"/>
    <w:rsid w:val="001E3EDE"/>
    <w:rsid w:val="001E3F77"/>
    <w:rsid w:val="001E6141"/>
    <w:rsid w:val="001E78E3"/>
    <w:rsid w:val="001F0082"/>
    <w:rsid w:val="001F0DBF"/>
    <w:rsid w:val="001F1469"/>
    <w:rsid w:val="001F1570"/>
    <w:rsid w:val="001F17E4"/>
    <w:rsid w:val="001F4EB5"/>
    <w:rsid w:val="001F5142"/>
    <w:rsid w:val="001F5A00"/>
    <w:rsid w:val="001F6554"/>
    <w:rsid w:val="001F6724"/>
    <w:rsid w:val="00202D9F"/>
    <w:rsid w:val="002035A9"/>
    <w:rsid w:val="00205334"/>
    <w:rsid w:val="0020639B"/>
    <w:rsid w:val="00207326"/>
    <w:rsid w:val="00213B04"/>
    <w:rsid w:val="00216F89"/>
    <w:rsid w:val="002224AD"/>
    <w:rsid w:val="00222EDF"/>
    <w:rsid w:val="00223230"/>
    <w:rsid w:val="00224BE5"/>
    <w:rsid w:val="00226AE3"/>
    <w:rsid w:val="00226C14"/>
    <w:rsid w:val="00226DC5"/>
    <w:rsid w:val="00231BE5"/>
    <w:rsid w:val="00231C03"/>
    <w:rsid w:val="00232E0D"/>
    <w:rsid w:val="002344D5"/>
    <w:rsid w:val="00235C79"/>
    <w:rsid w:val="0023782C"/>
    <w:rsid w:val="002417F0"/>
    <w:rsid w:val="0024223C"/>
    <w:rsid w:val="00242901"/>
    <w:rsid w:val="002438D4"/>
    <w:rsid w:val="002445EE"/>
    <w:rsid w:val="0025203C"/>
    <w:rsid w:val="00252439"/>
    <w:rsid w:val="0025246C"/>
    <w:rsid w:val="00257821"/>
    <w:rsid w:val="00257DB4"/>
    <w:rsid w:val="002607AE"/>
    <w:rsid w:val="002628FC"/>
    <w:rsid w:val="00262A9E"/>
    <w:rsid w:val="002634D1"/>
    <w:rsid w:val="00264A19"/>
    <w:rsid w:val="00264F59"/>
    <w:rsid w:val="00265FB7"/>
    <w:rsid w:val="00266974"/>
    <w:rsid w:val="00270306"/>
    <w:rsid w:val="00270C24"/>
    <w:rsid w:val="00271CF9"/>
    <w:rsid w:val="00272554"/>
    <w:rsid w:val="002739B8"/>
    <w:rsid w:val="00276E8D"/>
    <w:rsid w:val="0028017F"/>
    <w:rsid w:val="00280D32"/>
    <w:rsid w:val="0028293A"/>
    <w:rsid w:val="0028470F"/>
    <w:rsid w:val="00284ABF"/>
    <w:rsid w:val="002902D6"/>
    <w:rsid w:val="00290842"/>
    <w:rsid w:val="002916BA"/>
    <w:rsid w:val="002924EB"/>
    <w:rsid w:val="00294108"/>
    <w:rsid w:val="00295BAB"/>
    <w:rsid w:val="00296E8F"/>
    <w:rsid w:val="002A0603"/>
    <w:rsid w:val="002A4B4F"/>
    <w:rsid w:val="002A600D"/>
    <w:rsid w:val="002A6034"/>
    <w:rsid w:val="002A6180"/>
    <w:rsid w:val="002B11BF"/>
    <w:rsid w:val="002B2452"/>
    <w:rsid w:val="002B31F5"/>
    <w:rsid w:val="002B676B"/>
    <w:rsid w:val="002C00C0"/>
    <w:rsid w:val="002C103A"/>
    <w:rsid w:val="002C3FEF"/>
    <w:rsid w:val="002C4AA1"/>
    <w:rsid w:val="002C6667"/>
    <w:rsid w:val="002C7505"/>
    <w:rsid w:val="002D44BA"/>
    <w:rsid w:val="002D48D8"/>
    <w:rsid w:val="002D63C8"/>
    <w:rsid w:val="002D7BCD"/>
    <w:rsid w:val="002E127E"/>
    <w:rsid w:val="002E5DD7"/>
    <w:rsid w:val="002E662C"/>
    <w:rsid w:val="002E750F"/>
    <w:rsid w:val="002F120B"/>
    <w:rsid w:val="002F1CB9"/>
    <w:rsid w:val="002F20AC"/>
    <w:rsid w:val="002F2527"/>
    <w:rsid w:val="002F25DD"/>
    <w:rsid w:val="002F2EC4"/>
    <w:rsid w:val="002F3A85"/>
    <w:rsid w:val="002F417F"/>
    <w:rsid w:val="002F4301"/>
    <w:rsid w:val="00300BEF"/>
    <w:rsid w:val="00302794"/>
    <w:rsid w:val="0030512A"/>
    <w:rsid w:val="003072AB"/>
    <w:rsid w:val="0031094B"/>
    <w:rsid w:val="00310B68"/>
    <w:rsid w:val="00311378"/>
    <w:rsid w:val="0031196C"/>
    <w:rsid w:val="00313EDA"/>
    <w:rsid w:val="0031771E"/>
    <w:rsid w:val="00317AC7"/>
    <w:rsid w:val="0032014B"/>
    <w:rsid w:val="00320D7E"/>
    <w:rsid w:val="0032340A"/>
    <w:rsid w:val="003240C9"/>
    <w:rsid w:val="00324265"/>
    <w:rsid w:val="003255A1"/>
    <w:rsid w:val="003270A7"/>
    <w:rsid w:val="003274A5"/>
    <w:rsid w:val="00327E90"/>
    <w:rsid w:val="00333439"/>
    <w:rsid w:val="00333627"/>
    <w:rsid w:val="00333FC8"/>
    <w:rsid w:val="0033470A"/>
    <w:rsid w:val="0033481D"/>
    <w:rsid w:val="0033498B"/>
    <w:rsid w:val="00335D05"/>
    <w:rsid w:val="00337883"/>
    <w:rsid w:val="00337C17"/>
    <w:rsid w:val="003403C1"/>
    <w:rsid w:val="00340FC7"/>
    <w:rsid w:val="00342BA8"/>
    <w:rsid w:val="00344EF5"/>
    <w:rsid w:val="00345C24"/>
    <w:rsid w:val="00347D73"/>
    <w:rsid w:val="00351D94"/>
    <w:rsid w:val="0035226B"/>
    <w:rsid w:val="00352AC9"/>
    <w:rsid w:val="00353419"/>
    <w:rsid w:val="0035480B"/>
    <w:rsid w:val="00355C8C"/>
    <w:rsid w:val="00360EC7"/>
    <w:rsid w:val="003617CD"/>
    <w:rsid w:val="0036181B"/>
    <w:rsid w:val="00362349"/>
    <w:rsid w:val="00363452"/>
    <w:rsid w:val="003648DB"/>
    <w:rsid w:val="00366647"/>
    <w:rsid w:val="0037622F"/>
    <w:rsid w:val="003772DD"/>
    <w:rsid w:val="00377D3A"/>
    <w:rsid w:val="00377F38"/>
    <w:rsid w:val="00380095"/>
    <w:rsid w:val="003816DF"/>
    <w:rsid w:val="0038225F"/>
    <w:rsid w:val="00382A23"/>
    <w:rsid w:val="003836A9"/>
    <w:rsid w:val="00390AE8"/>
    <w:rsid w:val="00393841"/>
    <w:rsid w:val="003A03DF"/>
    <w:rsid w:val="003A14EA"/>
    <w:rsid w:val="003A19A4"/>
    <w:rsid w:val="003A4FA4"/>
    <w:rsid w:val="003A5177"/>
    <w:rsid w:val="003A581F"/>
    <w:rsid w:val="003A6E53"/>
    <w:rsid w:val="003A74CA"/>
    <w:rsid w:val="003B04F3"/>
    <w:rsid w:val="003B24E9"/>
    <w:rsid w:val="003B285D"/>
    <w:rsid w:val="003B3EFB"/>
    <w:rsid w:val="003B746F"/>
    <w:rsid w:val="003C14CF"/>
    <w:rsid w:val="003C1A16"/>
    <w:rsid w:val="003C4BB3"/>
    <w:rsid w:val="003C61D2"/>
    <w:rsid w:val="003C6BE6"/>
    <w:rsid w:val="003C7AE8"/>
    <w:rsid w:val="003D1545"/>
    <w:rsid w:val="003D1C31"/>
    <w:rsid w:val="003D2811"/>
    <w:rsid w:val="003D2BDC"/>
    <w:rsid w:val="003D2D8F"/>
    <w:rsid w:val="003D2EB9"/>
    <w:rsid w:val="003D3422"/>
    <w:rsid w:val="003D3E83"/>
    <w:rsid w:val="003D3FB0"/>
    <w:rsid w:val="003D628C"/>
    <w:rsid w:val="003D6423"/>
    <w:rsid w:val="003D69EA"/>
    <w:rsid w:val="003D6A06"/>
    <w:rsid w:val="003E0724"/>
    <w:rsid w:val="003E0B40"/>
    <w:rsid w:val="003E2737"/>
    <w:rsid w:val="003E29A3"/>
    <w:rsid w:val="003E339D"/>
    <w:rsid w:val="003E36D5"/>
    <w:rsid w:val="003E3CAB"/>
    <w:rsid w:val="003E7218"/>
    <w:rsid w:val="003F330E"/>
    <w:rsid w:val="003F4518"/>
    <w:rsid w:val="003F4D22"/>
    <w:rsid w:val="003F4D7C"/>
    <w:rsid w:val="003F53FF"/>
    <w:rsid w:val="004003C9"/>
    <w:rsid w:val="00400622"/>
    <w:rsid w:val="0040073D"/>
    <w:rsid w:val="00400823"/>
    <w:rsid w:val="004025C3"/>
    <w:rsid w:val="004030BC"/>
    <w:rsid w:val="00403636"/>
    <w:rsid w:val="00413C62"/>
    <w:rsid w:val="004141E1"/>
    <w:rsid w:val="004161C1"/>
    <w:rsid w:val="00417823"/>
    <w:rsid w:val="00422232"/>
    <w:rsid w:val="00422958"/>
    <w:rsid w:val="00422BB6"/>
    <w:rsid w:val="004236EF"/>
    <w:rsid w:val="004248F4"/>
    <w:rsid w:val="0042511C"/>
    <w:rsid w:val="00427489"/>
    <w:rsid w:val="00427BC5"/>
    <w:rsid w:val="00431083"/>
    <w:rsid w:val="00431289"/>
    <w:rsid w:val="00434975"/>
    <w:rsid w:val="00434BC4"/>
    <w:rsid w:val="00435242"/>
    <w:rsid w:val="00438331"/>
    <w:rsid w:val="004423BF"/>
    <w:rsid w:val="00443019"/>
    <w:rsid w:val="0044384F"/>
    <w:rsid w:val="00445505"/>
    <w:rsid w:val="00445CEA"/>
    <w:rsid w:val="004464EA"/>
    <w:rsid w:val="0045147C"/>
    <w:rsid w:val="00452B7D"/>
    <w:rsid w:val="00454083"/>
    <w:rsid w:val="004574DC"/>
    <w:rsid w:val="004577EB"/>
    <w:rsid w:val="00462249"/>
    <w:rsid w:val="004622F4"/>
    <w:rsid w:val="0046325D"/>
    <w:rsid w:val="004644AC"/>
    <w:rsid w:val="004666C1"/>
    <w:rsid w:val="00466B1D"/>
    <w:rsid w:val="004727EA"/>
    <w:rsid w:val="004737D5"/>
    <w:rsid w:val="004739E2"/>
    <w:rsid w:val="0047441F"/>
    <w:rsid w:val="00474C88"/>
    <w:rsid w:val="004753D9"/>
    <w:rsid w:val="00475B6C"/>
    <w:rsid w:val="004774C5"/>
    <w:rsid w:val="004806C3"/>
    <w:rsid w:val="004816AA"/>
    <w:rsid w:val="004865AB"/>
    <w:rsid w:val="0049371B"/>
    <w:rsid w:val="00493CEF"/>
    <w:rsid w:val="0049471F"/>
    <w:rsid w:val="004955A5"/>
    <w:rsid w:val="004958F1"/>
    <w:rsid w:val="004971E2"/>
    <w:rsid w:val="004A04E3"/>
    <w:rsid w:val="004A1EF0"/>
    <w:rsid w:val="004A457A"/>
    <w:rsid w:val="004A4B2A"/>
    <w:rsid w:val="004A651C"/>
    <w:rsid w:val="004B2F73"/>
    <w:rsid w:val="004B30A1"/>
    <w:rsid w:val="004B3384"/>
    <w:rsid w:val="004B381A"/>
    <w:rsid w:val="004B3BBD"/>
    <w:rsid w:val="004B6476"/>
    <w:rsid w:val="004C3840"/>
    <w:rsid w:val="004C3D82"/>
    <w:rsid w:val="004C7072"/>
    <w:rsid w:val="004C78AD"/>
    <w:rsid w:val="004D4CC7"/>
    <w:rsid w:val="004D5806"/>
    <w:rsid w:val="004D64BB"/>
    <w:rsid w:val="004D6827"/>
    <w:rsid w:val="004E0241"/>
    <w:rsid w:val="004E120E"/>
    <w:rsid w:val="004E148F"/>
    <w:rsid w:val="004E1805"/>
    <w:rsid w:val="004E1A02"/>
    <w:rsid w:val="004E2400"/>
    <w:rsid w:val="004E2429"/>
    <w:rsid w:val="004E59AC"/>
    <w:rsid w:val="004E5FC8"/>
    <w:rsid w:val="004E6310"/>
    <w:rsid w:val="004E745D"/>
    <w:rsid w:val="004F2755"/>
    <w:rsid w:val="004F6762"/>
    <w:rsid w:val="004F6F22"/>
    <w:rsid w:val="00500AF8"/>
    <w:rsid w:val="005016B7"/>
    <w:rsid w:val="0051034F"/>
    <w:rsid w:val="00510438"/>
    <w:rsid w:val="00510795"/>
    <w:rsid w:val="0051149F"/>
    <w:rsid w:val="00512DF3"/>
    <w:rsid w:val="00514822"/>
    <w:rsid w:val="00514CC4"/>
    <w:rsid w:val="00516FA8"/>
    <w:rsid w:val="00517AF2"/>
    <w:rsid w:val="00520772"/>
    <w:rsid w:val="00526673"/>
    <w:rsid w:val="00526EB1"/>
    <w:rsid w:val="00527965"/>
    <w:rsid w:val="005301B3"/>
    <w:rsid w:val="005325DB"/>
    <w:rsid w:val="005329C1"/>
    <w:rsid w:val="00534424"/>
    <w:rsid w:val="00535384"/>
    <w:rsid w:val="00536351"/>
    <w:rsid w:val="00536375"/>
    <w:rsid w:val="00536B61"/>
    <w:rsid w:val="005372CF"/>
    <w:rsid w:val="0053767F"/>
    <w:rsid w:val="0054124B"/>
    <w:rsid w:val="005425FA"/>
    <w:rsid w:val="005432DB"/>
    <w:rsid w:val="0054431C"/>
    <w:rsid w:val="00546C55"/>
    <w:rsid w:val="00550F06"/>
    <w:rsid w:val="0055323D"/>
    <w:rsid w:val="005535F6"/>
    <w:rsid w:val="00553C20"/>
    <w:rsid w:val="00555EFD"/>
    <w:rsid w:val="00560194"/>
    <w:rsid w:val="00562AA8"/>
    <w:rsid w:val="005643B0"/>
    <w:rsid w:val="00566130"/>
    <w:rsid w:val="0056618C"/>
    <w:rsid w:val="0056647B"/>
    <w:rsid w:val="00567614"/>
    <w:rsid w:val="00570E0B"/>
    <w:rsid w:val="00570E92"/>
    <w:rsid w:val="005713A7"/>
    <w:rsid w:val="00572665"/>
    <w:rsid w:val="00574475"/>
    <w:rsid w:val="005751DC"/>
    <w:rsid w:val="00576405"/>
    <w:rsid w:val="00576D4E"/>
    <w:rsid w:val="00577E0E"/>
    <w:rsid w:val="00577EF6"/>
    <w:rsid w:val="0058148B"/>
    <w:rsid w:val="00581E6A"/>
    <w:rsid w:val="00583C4E"/>
    <w:rsid w:val="00584042"/>
    <w:rsid w:val="005949CD"/>
    <w:rsid w:val="005958F7"/>
    <w:rsid w:val="005976ED"/>
    <w:rsid w:val="005A20B1"/>
    <w:rsid w:val="005A294F"/>
    <w:rsid w:val="005A30AA"/>
    <w:rsid w:val="005A38E9"/>
    <w:rsid w:val="005A4A18"/>
    <w:rsid w:val="005A4F80"/>
    <w:rsid w:val="005A63F7"/>
    <w:rsid w:val="005B0711"/>
    <w:rsid w:val="005B10D4"/>
    <w:rsid w:val="005B1216"/>
    <w:rsid w:val="005B1701"/>
    <w:rsid w:val="005B189D"/>
    <w:rsid w:val="005B1B81"/>
    <w:rsid w:val="005B2D56"/>
    <w:rsid w:val="005B3070"/>
    <w:rsid w:val="005B3185"/>
    <w:rsid w:val="005B3EBF"/>
    <w:rsid w:val="005B7373"/>
    <w:rsid w:val="005C14BB"/>
    <w:rsid w:val="005C4316"/>
    <w:rsid w:val="005C4E3D"/>
    <w:rsid w:val="005C53E5"/>
    <w:rsid w:val="005D0400"/>
    <w:rsid w:val="005D1F7D"/>
    <w:rsid w:val="005D32B7"/>
    <w:rsid w:val="005D332D"/>
    <w:rsid w:val="005D39A4"/>
    <w:rsid w:val="005D3B9D"/>
    <w:rsid w:val="005D3DA5"/>
    <w:rsid w:val="005D5493"/>
    <w:rsid w:val="005D5D08"/>
    <w:rsid w:val="005D7574"/>
    <w:rsid w:val="005D7AC9"/>
    <w:rsid w:val="005E07C4"/>
    <w:rsid w:val="005E2EB9"/>
    <w:rsid w:val="005E3550"/>
    <w:rsid w:val="005F0908"/>
    <w:rsid w:val="005F16C3"/>
    <w:rsid w:val="005F1A52"/>
    <w:rsid w:val="005F247F"/>
    <w:rsid w:val="005F5325"/>
    <w:rsid w:val="005F6037"/>
    <w:rsid w:val="005F7459"/>
    <w:rsid w:val="005F7FBB"/>
    <w:rsid w:val="00600E3A"/>
    <w:rsid w:val="00602BD9"/>
    <w:rsid w:val="006045A9"/>
    <w:rsid w:val="00606E2F"/>
    <w:rsid w:val="00610042"/>
    <w:rsid w:val="00610785"/>
    <w:rsid w:val="00612A66"/>
    <w:rsid w:val="00615D79"/>
    <w:rsid w:val="006164AB"/>
    <w:rsid w:val="00616575"/>
    <w:rsid w:val="00616A56"/>
    <w:rsid w:val="00621546"/>
    <w:rsid w:val="006219F6"/>
    <w:rsid w:val="00623E65"/>
    <w:rsid w:val="00625562"/>
    <w:rsid w:val="0062579F"/>
    <w:rsid w:val="00626BDD"/>
    <w:rsid w:val="00627CD1"/>
    <w:rsid w:val="006300B6"/>
    <w:rsid w:val="00631D36"/>
    <w:rsid w:val="006337E1"/>
    <w:rsid w:val="00634739"/>
    <w:rsid w:val="006405CA"/>
    <w:rsid w:val="00640EF7"/>
    <w:rsid w:val="0064143B"/>
    <w:rsid w:val="006421CD"/>
    <w:rsid w:val="0064242C"/>
    <w:rsid w:val="00643DA0"/>
    <w:rsid w:val="00644071"/>
    <w:rsid w:val="0064477F"/>
    <w:rsid w:val="00645338"/>
    <w:rsid w:val="006460AE"/>
    <w:rsid w:val="006460FD"/>
    <w:rsid w:val="00646B68"/>
    <w:rsid w:val="00647963"/>
    <w:rsid w:val="006479C7"/>
    <w:rsid w:val="0065120F"/>
    <w:rsid w:val="00652B09"/>
    <w:rsid w:val="00661254"/>
    <w:rsid w:val="006615E2"/>
    <w:rsid w:val="006633FA"/>
    <w:rsid w:val="00663B06"/>
    <w:rsid w:val="00664672"/>
    <w:rsid w:val="00670C27"/>
    <w:rsid w:val="006711A9"/>
    <w:rsid w:val="006723A3"/>
    <w:rsid w:val="006735A8"/>
    <w:rsid w:val="00674A17"/>
    <w:rsid w:val="006750E7"/>
    <w:rsid w:val="00677FCF"/>
    <w:rsid w:val="00680231"/>
    <w:rsid w:val="00682035"/>
    <w:rsid w:val="00682377"/>
    <w:rsid w:val="006863BB"/>
    <w:rsid w:val="00690C1F"/>
    <w:rsid w:val="00691183"/>
    <w:rsid w:val="00691307"/>
    <w:rsid w:val="0069174D"/>
    <w:rsid w:val="006930F8"/>
    <w:rsid w:val="00695DA3"/>
    <w:rsid w:val="0069614A"/>
    <w:rsid w:val="00697E81"/>
    <w:rsid w:val="006A159E"/>
    <w:rsid w:val="006A23A2"/>
    <w:rsid w:val="006A51AE"/>
    <w:rsid w:val="006A5B90"/>
    <w:rsid w:val="006B09D4"/>
    <w:rsid w:val="006B0DEA"/>
    <w:rsid w:val="006B2951"/>
    <w:rsid w:val="006B2CEA"/>
    <w:rsid w:val="006B5C40"/>
    <w:rsid w:val="006B68D8"/>
    <w:rsid w:val="006B704A"/>
    <w:rsid w:val="006B74BE"/>
    <w:rsid w:val="006C10D0"/>
    <w:rsid w:val="006C16D6"/>
    <w:rsid w:val="006C62A7"/>
    <w:rsid w:val="006C6D64"/>
    <w:rsid w:val="006C6EC3"/>
    <w:rsid w:val="006D08DA"/>
    <w:rsid w:val="006D2849"/>
    <w:rsid w:val="006D2E34"/>
    <w:rsid w:val="006D39DA"/>
    <w:rsid w:val="006D6A87"/>
    <w:rsid w:val="006E0B7F"/>
    <w:rsid w:val="006E0BB5"/>
    <w:rsid w:val="006E1CF5"/>
    <w:rsid w:val="006E264A"/>
    <w:rsid w:val="006E3C32"/>
    <w:rsid w:val="006E695B"/>
    <w:rsid w:val="006F0CED"/>
    <w:rsid w:val="006F20E2"/>
    <w:rsid w:val="006F2A42"/>
    <w:rsid w:val="006F4FCC"/>
    <w:rsid w:val="006F5C57"/>
    <w:rsid w:val="006F6842"/>
    <w:rsid w:val="006F6EC5"/>
    <w:rsid w:val="00700623"/>
    <w:rsid w:val="0070083F"/>
    <w:rsid w:val="007012DC"/>
    <w:rsid w:val="00701321"/>
    <w:rsid w:val="00701F31"/>
    <w:rsid w:val="0070429D"/>
    <w:rsid w:val="0070589A"/>
    <w:rsid w:val="00705A3D"/>
    <w:rsid w:val="00710C9C"/>
    <w:rsid w:val="007117CA"/>
    <w:rsid w:val="00711FDE"/>
    <w:rsid w:val="0071224C"/>
    <w:rsid w:val="00715DD4"/>
    <w:rsid w:val="00716530"/>
    <w:rsid w:val="0071788B"/>
    <w:rsid w:val="00717B6A"/>
    <w:rsid w:val="007227DD"/>
    <w:rsid w:val="00723AE4"/>
    <w:rsid w:val="00723D20"/>
    <w:rsid w:val="00724E2A"/>
    <w:rsid w:val="00725AC4"/>
    <w:rsid w:val="0072730E"/>
    <w:rsid w:val="00730DBB"/>
    <w:rsid w:val="007320F3"/>
    <w:rsid w:val="00732BFE"/>
    <w:rsid w:val="00733E02"/>
    <w:rsid w:val="00733EEB"/>
    <w:rsid w:val="00734A97"/>
    <w:rsid w:val="00734C92"/>
    <w:rsid w:val="00735EA0"/>
    <w:rsid w:val="0073732B"/>
    <w:rsid w:val="007376F5"/>
    <w:rsid w:val="00737BBB"/>
    <w:rsid w:val="00737D7E"/>
    <w:rsid w:val="00740E92"/>
    <w:rsid w:val="007416DC"/>
    <w:rsid w:val="00741E19"/>
    <w:rsid w:val="00742812"/>
    <w:rsid w:val="0074339C"/>
    <w:rsid w:val="00743E76"/>
    <w:rsid w:val="00745E71"/>
    <w:rsid w:val="00750CC5"/>
    <w:rsid w:val="007538E6"/>
    <w:rsid w:val="00754B22"/>
    <w:rsid w:val="007577AE"/>
    <w:rsid w:val="00760574"/>
    <w:rsid w:val="007615FD"/>
    <w:rsid w:val="00763A32"/>
    <w:rsid w:val="00764283"/>
    <w:rsid w:val="00764947"/>
    <w:rsid w:val="007669BE"/>
    <w:rsid w:val="00766B4A"/>
    <w:rsid w:val="0077083E"/>
    <w:rsid w:val="00772528"/>
    <w:rsid w:val="0077442F"/>
    <w:rsid w:val="00774A73"/>
    <w:rsid w:val="00775399"/>
    <w:rsid w:val="00783316"/>
    <w:rsid w:val="00784145"/>
    <w:rsid w:val="007914C4"/>
    <w:rsid w:val="00791BC0"/>
    <w:rsid w:val="00794D86"/>
    <w:rsid w:val="00795E47"/>
    <w:rsid w:val="007970F0"/>
    <w:rsid w:val="007A1682"/>
    <w:rsid w:val="007A1EFD"/>
    <w:rsid w:val="007A2303"/>
    <w:rsid w:val="007A5821"/>
    <w:rsid w:val="007A73F8"/>
    <w:rsid w:val="007A7E6F"/>
    <w:rsid w:val="007B27E3"/>
    <w:rsid w:val="007B2A46"/>
    <w:rsid w:val="007B31CD"/>
    <w:rsid w:val="007B5FC9"/>
    <w:rsid w:val="007B610C"/>
    <w:rsid w:val="007B6427"/>
    <w:rsid w:val="007B6B52"/>
    <w:rsid w:val="007C441E"/>
    <w:rsid w:val="007C6323"/>
    <w:rsid w:val="007D2102"/>
    <w:rsid w:val="007D3096"/>
    <w:rsid w:val="007D5BE4"/>
    <w:rsid w:val="007D663C"/>
    <w:rsid w:val="007D7BAD"/>
    <w:rsid w:val="007E1145"/>
    <w:rsid w:val="007E2FC7"/>
    <w:rsid w:val="007F0C7A"/>
    <w:rsid w:val="007F15FD"/>
    <w:rsid w:val="007F2C91"/>
    <w:rsid w:val="007F3191"/>
    <w:rsid w:val="007F39C4"/>
    <w:rsid w:val="007F45AA"/>
    <w:rsid w:val="007F4B63"/>
    <w:rsid w:val="007F5AEB"/>
    <w:rsid w:val="007F5EB3"/>
    <w:rsid w:val="00802C53"/>
    <w:rsid w:val="00804525"/>
    <w:rsid w:val="008045B8"/>
    <w:rsid w:val="00805581"/>
    <w:rsid w:val="0080572A"/>
    <w:rsid w:val="00807162"/>
    <w:rsid w:val="008072DE"/>
    <w:rsid w:val="008073FA"/>
    <w:rsid w:val="008128E8"/>
    <w:rsid w:val="008129B9"/>
    <w:rsid w:val="00815181"/>
    <w:rsid w:val="008210E3"/>
    <w:rsid w:val="008215DB"/>
    <w:rsid w:val="00824A23"/>
    <w:rsid w:val="008254B0"/>
    <w:rsid w:val="00825FED"/>
    <w:rsid w:val="00826DEA"/>
    <w:rsid w:val="008271B2"/>
    <w:rsid w:val="008304BD"/>
    <w:rsid w:val="008317B3"/>
    <w:rsid w:val="008324A3"/>
    <w:rsid w:val="00832626"/>
    <w:rsid w:val="00833146"/>
    <w:rsid w:val="00834065"/>
    <w:rsid w:val="00834209"/>
    <w:rsid w:val="00834AE9"/>
    <w:rsid w:val="00837EEA"/>
    <w:rsid w:val="00841333"/>
    <w:rsid w:val="00841A14"/>
    <w:rsid w:val="008426C1"/>
    <w:rsid w:val="00843065"/>
    <w:rsid w:val="00843A02"/>
    <w:rsid w:val="00847D3F"/>
    <w:rsid w:val="00850185"/>
    <w:rsid w:val="008502E3"/>
    <w:rsid w:val="008518F2"/>
    <w:rsid w:val="008531E2"/>
    <w:rsid w:val="00853269"/>
    <w:rsid w:val="008539C9"/>
    <w:rsid w:val="00853B17"/>
    <w:rsid w:val="00854AB1"/>
    <w:rsid w:val="0085636E"/>
    <w:rsid w:val="00857956"/>
    <w:rsid w:val="00861905"/>
    <w:rsid w:val="00862A92"/>
    <w:rsid w:val="00865C5A"/>
    <w:rsid w:val="008660B9"/>
    <w:rsid w:val="00867643"/>
    <w:rsid w:val="00867D7D"/>
    <w:rsid w:val="00867E97"/>
    <w:rsid w:val="00871D4B"/>
    <w:rsid w:val="008724E8"/>
    <w:rsid w:val="008728C1"/>
    <w:rsid w:val="0087380F"/>
    <w:rsid w:val="008739C6"/>
    <w:rsid w:val="008746FD"/>
    <w:rsid w:val="00876DC4"/>
    <w:rsid w:val="00877956"/>
    <w:rsid w:val="00880298"/>
    <w:rsid w:val="008820DF"/>
    <w:rsid w:val="00882E42"/>
    <w:rsid w:val="008851D2"/>
    <w:rsid w:val="00885640"/>
    <w:rsid w:val="00885B4F"/>
    <w:rsid w:val="00886A5B"/>
    <w:rsid w:val="00890A41"/>
    <w:rsid w:val="00892668"/>
    <w:rsid w:val="00893194"/>
    <w:rsid w:val="008933BA"/>
    <w:rsid w:val="0089389F"/>
    <w:rsid w:val="00894812"/>
    <w:rsid w:val="00894DD1"/>
    <w:rsid w:val="008955D1"/>
    <w:rsid w:val="008A094A"/>
    <w:rsid w:val="008A1BB7"/>
    <w:rsid w:val="008A30DA"/>
    <w:rsid w:val="008A31DF"/>
    <w:rsid w:val="008A450B"/>
    <w:rsid w:val="008A67DB"/>
    <w:rsid w:val="008B137C"/>
    <w:rsid w:val="008B18F6"/>
    <w:rsid w:val="008B4784"/>
    <w:rsid w:val="008B61E0"/>
    <w:rsid w:val="008C22D4"/>
    <w:rsid w:val="008C3364"/>
    <w:rsid w:val="008C3D7E"/>
    <w:rsid w:val="008C5F92"/>
    <w:rsid w:val="008C7CAE"/>
    <w:rsid w:val="008C7D2C"/>
    <w:rsid w:val="008D285B"/>
    <w:rsid w:val="008D301A"/>
    <w:rsid w:val="008D5534"/>
    <w:rsid w:val="008D7B9E"/>
    <w:rsid w:val="008D7FEA"/>
    <w:rsid w:val="008E1D38"/>
    <w:rsid w:val="008E2F84"/>
    <w:rsid w:val="008E481E"/>
    <w:rsid w:val="008E48D2"/>
    <w:rsid w:val="008E4F10"/>
    <w:rsid w:val="008E5325"/>
    <w:rsid w:val="008E55EE"/>
    <w:rsid w:val="008E63C6"/>
    <w:rsid w:val="008E6EC1"/>
    <w:rsid w:val="008F04B4"/>
    <w:rsid w:val="008F11D6"/>
    <w:rsid w:val="008F1F26"/>
    <w:rsid w:val="008F2228"/>
    <w:rsid w:val="008F45F0"/>
    <w:rsid w:val="008F4E77"/>
    <w:rsid w:val="008F685F"/>
    <w:rsid w:val="00904A1B"/>
    <w:rsid w:val="00905608"/>
    <w:rsid w:val="00911744"/>
    <w:rsid w:val="00911FC6"/>
    <w:rsid w:val="0091258C"/>
    <w:rsid w:val="00914802"/>
    <w:rsid w:val="009202B1"/>
    <w:rsid w:val="00921635"/>
    <w:rsid w:val="00922BEB"/>
    <w:rsid w:val="00923111"/>
    <w:rsid w:val="009242B1"/>
    <w:rsid w:val="00930746"/>
    <w:rsid w:val="009310F9"/>
    <w:rsid w:val="00931C1F"/>
    <w:rsid w:val="0093218E"/>
    <w:rsid w:val="00934AB3"/>
    <w:rsid w:val="009361BF"/>
    <w:rsid w:val="0093678C"/>
    <w:rsid w:val="0093694C"/>
    <w:rsid w:val="009369C0"/>
    <w:rsid w:val="0094159D"/>
    <w:rsid w:val="00942E1E"/>
    <w:rsid w:val="009435EA"/>
    <w:rsid w:val="00945606"/>
    <w:rsid w:val="00945A52"/>
    <w:rsid w:val="00951E52"/>
    <w:rsid w:val="00956F83"/>
    <w:rsid w:val="009578BB"/>
    <w:rsid w:val="00957BF9"/>
    <w:rsid w:val="009613EA"/>
    <w:rsid w:val="00963DE7"/>
    <w:rsid w:val="00964136"/>
    <w:rsid w:val="00965F0A"/>
    <w:rsid w:val="009662A9"/>
    <w:rsid w:val="00971130"/>
    <w:rsid w:val="00974F3E"/>
    <w:rsid w:val="00975257"/>
    <w:rsid w:val="00975B3F"/>
    <w:rsid w:val="009772E5"/>
    <w:rsid w:val="009825DF"/>
    <w:rsid w:val="00985257"/>
    <w:rsid w:val="00985275"/>
    <w:rsid w:val="009902D1"/>
    <w:rsid w:val="00990484"/>
    <w:rsid w:val="00990767"/>
    <w:rsid w:val="00991F25"/>
    <w:rsid w:val="009946BB"/>
    <w:rsid w:val="009A0079"/>
    <w:rsid w:val="009A2031"/>
    <w:rsid w:val="009A25B4"/>
    <w:rsid w:val="009A31DF"/>
    <w:rsid w:val="009A31FA"/>
    <w:rsid w:val="009A5095"/>
    <w:rsid w:val="009A5414"/>
    <w:rsid w:val="009B250F"/>
    <w:rsid w:val="009B5325"/>
    <w:rsid w:val="009C2830"/>
    <w:rsid w:val="009C2BF4"/>
    <w:rsid w:val="009C382F"/>
    <w:rsid w:val="009C3FB6"/>
    <w:rsid w:val="009C61D7"/>
    <w:rsid w:val="009C69F2"/>
    <w:rsid w:val="009D06D0"/>
    <w:rsid w:val="009D0716"/>
    <w:rsid w:val="009D09F2"/>
    <w:rsid w:val="009D160B"/>
    <w:rsid w:val="009D16BB"/>
    <w:rsid w:val="009D2DF6"/>
    <w:rsid w:val="009D374F"/>
    <w:rsid w:val="009D55B7"/>
    <w:rsid w:val="009D5B0D"/>
    <w:rsid w:val="009D6107"/>
    <w:rsid w:val="009D6E80"/>
    <w:rsid w:val="009D7153"/>
    <w:rsid w:val="009D7244"/>
    <w:rsid w:val="009D7834"/>
    <w:rsid w:val="009E16C6"/>
    <w:rsid w:val="009E2856"/>
    <w:rsid w:val="009E2960"/>
    <w:rsid w:val="009E4F7B"/>
    <w:rsid w:val="009E50C9"/>
    <w:rsid w:val="009E5681"/>
    <w:rsid w:val="009E5817"/>
    <w:rsid w:val="009E63D6"/>
    <w:rsid w:val="009E6B50"/>
    <w:rsid w:val="009F0A22"/>
    <w:rsid w:val="009F1084"/>
    <w:rsid w:val="009F217F"/>
    <w:rsid w:val="009F23B5"/>
    <w:rsid w:val="009F2CB8"/>
    <w:rsid w:val="009F3606"/>
    <w:rsid w:val="009F63D2"/>
    <w:rsid w:val="009F6441"/>
    <w:rsid w:val="009F7D5A"/>
    <w:rsid w:val="00A002A1"/>
    <w:rsid w:val="00A02DF5"/>
    <w:rsid w:val="00A02EAC"/>
    <w:rsid w:val="00A03995"/>
    <w:rsid w:val="00A03A07"/>
    <w:rsid w:val="00A04C9B"/>
    <w:rsid w:val="00A067FA"/>
    <w:rsid w:val="00A1005B"/>
    <w:rsid w:val="00A10713"/>
    <w:rsid w:val="00A1155B"/>
    <w:rsid w:val="00A11C24"/>
    <w:rsid w:val="00A12435"/>
    <w:rsid w:val="00A128AB"/>
    <w:rsid w:val="00A1447D"/>
    <w:rsid w:val="00A1558D"/>
    <w:rsid w:val="00A214E3"/>
    <w:rsid w:val="00A237D4"/>
    <w:rsid w:val="00A246A4"/>
    <w:rsid w:val="00A25B15"/>
    <w:rsid w:val="00A273D4"/>
    <w:rsid w:val="00A31675"/>
    <w:rsid w:val="00A34FB7"/>
    <w:rsid w:val="00A37FFB"/>
    <w:rsid w:val="00A40F4C"/>
    <w:rsid w:val="00A433ED"/>
    <w:rsid w:val="00A44A4F"/>
    <w:rsid w:val="00A44D3D"/>
    <w:rsid w:val="00A45A0C"/>
    <w:rsid w:val="00A4675E"/>
    <w:rsid w:val="00A46B18"/>
    <w:rsid w:val="00A519CC"/>
    <w:rsid w:val="00A54A9B"/>
    <w:rsid w:val="00A62588"/>
    <w:rsid w:val="00A64E2F"/>
    <w:rsid w:val="00A6508A"/>
    <w:rsid w:val="00A65B8C"/>
    <w:rsid w:val="00A65D2F"/>
    <w:rsid w:val="00A66ACE"/>
    <w:rsid w:val="00A6737F"/>
    <w:rsid w:val="00A67A4F"/>
    <w:rsid w:val="00A70FE6"/>
    <w:rsid w:val="00A72014"/>
    <w:rsid w:val="00A736B6"/>
    <w:rsid w:val="00A7584E"/>
    <w:rsid w:val="00A75A7B"/>
    <w:rsid w:val="00A764D6"/>
    <w:rsid w:val="00A85706"/>
    <w:rsid w:val="00A85CA9"/>
    <w:rsid w:val="00A8619E"/>
    <w:rsid w:val="00A86868"/>
    <w:rsid w:val="00A87F14"/>
    <w:rsid w:val="00A9059C"/>
    <w:rsid w:val="00A92E56"/>
    <w:rsid w:val="00A9341D"/>
    <w:rsid w:val="00A944C4"/>
    <w:rsid w:val="00A954AD"/>
    <w:rsid w:val="00A95551"/>
    <w:rsid w:val="00A97395"/>
    <w:rsid w:val="00AA0963"/>
    <w:rsid w:val="00AA1156"/>
    <w:rsid w:val="00AA13C5"/>
    <w:rsid w:val="00AA1946"/>
    <w:rsid w:val="00AA4EE9"/>
    <w:rsid w:val="00AA55B3"/>
    <w:rsid w:val="00AA62CE"/>
    <w:rsid w:val="00AA7506"/>
    <w:rsid w:val="00AB0300"/>
    <w:rsid w:val="00AB2429"/>
    <w:rsid w:val="00AB2C13"/>
    <w:rsid w:val="00AB2F95"/>
    <w:rsid w:val="00AB43DF"/>
    <w:rsid w:val="00AB457A"/>
    <w:rsid w:val="00AB46CD"/>
    <w:rsid w:val="00AB4836"/>
    <w:rsid w:val="00AB5C24"/>
    <w:rsid w:val="00AB6424"/>
    <w:rsid w:val="00AC0315"/>
    <w:rsid w:val="00AC1B71"/>
    <w:rsid w:val="00AC4580"/>
    <w:rsid w:val="00AC6E25"/>
    <w:rsid w:val="00AC73F8"/>
    <w:rsid w:val="00AC762E"/>
    <w:rsid w:val="00AC7FFD"/>
    <w:rsid w:val="00AD13DD"/>
    <w:rsid w:val="00AD1A1C"/>
    <w:rsid w:val="00AD1B54"/>
    <w:rsid w:val="00AD2D39"/>
    <w:rsid w:val="00AD3D9A"/>
    <w:rsid w:val="00AD5276"/>
    <w:rsid w:val="00AE0D1D"/>
    <w:rsid w:val="00AE0FC2"/>
    <w:rsid w:val="00AE284B"/>
    <w:rsid w:val="00AE4E8A"/>
    <w:rsid w:val="00AE5CCE"/>
    <w:rsid w:val="00AF171C"/>
    <w:rsid w:val="00AF1D80"/>
    <w:rsid w:val="00AF26F7"/>
    <w:rsid w:val="00AF3457"/>
    <w:rsid w:val="00AF4172"/>
    <w:rsid w:val="00AF4586"/>
    <w:rsid w:val="00AF5689"/>
    <w:rsid w:val="00AF5EE7"/>
    <w:rsid w:val="00AF6BA9"/>
    <w:rsid w:val="00AF6F83"/>
    <w:rsid w:val="00B039CE"/>
    <w:rsid w:val="00B061DA"/>
    <w:rsid w:val="00B0722F"/>
    <w:rsid w:val="00B07A2E"/>
    <w:rsid w:val="00B10BDA"/>
    <w:rsid w:val="00B1141D"/>
    <w:rsid w:val="00B12871"/>
    <w:rsid w:val="00B14BB7"/>
    <w:rsid w:val="00B15D91"/>
    <w:rsid w:val="00B16CE4"/>
    <w:rsid w:val="00B17E50"/>
    <w:rsid w:val="00B206E5"/>
    <w:rsid w:val="00B20C02"/>
    <w:rsid w:val="00B22D6C"/>
    <w:rsid w:val="00B237C2"/>
    <w:rsid w:val="00B24855"/>
    <w:rsid w:val="00B2485E"/>
    <w:rsid w:val="00B24CD2"/>
    <w:rsid w:val="00B2542D"/>
    <w:rsid w:val="00B25824"/>
    <w:rsid w:val="00B25B86"/>
    <w:rsid w:val="00B27912"/>
    <w:rsid w:val="00B2795C"/>
    <w:rsid w:val="00B323AC"/>
    <w:rsid w:val="00B32A9B"/>
    <w:rsid w:val="00B335D0"/>
    <w:rsid w:val="00B33822"/>
    <w:rsid w:val="00B3760C"/>
    <w:rsid w:val="00B40243"/>
    <w:rsid w:val="00B40731"/>
    <w:rsid w:val="00B40DDD"/>
    <w:rsid w:val="00B4154D"/>
    <w:rsid w:val="00B45680"/>
    <w:rsid w:val="00B45A50"/>
    <w:rsid w:val="00B45F85"/>
    <w:rsid w:val="00B47DB9"/>
    <w:rsid w:val="00B57240"/>
    <w:rsid w:val="00B6015E"/>
    <w:rsid w:val="00B61F6E"/>
    <w:rsid w:val="00B63F40"/>
    <w:rsid w:val="00B657BF"/>
    <w:rsid w:val="00B67C1B"/>
    <w:rsid w:val="00B7008F"/>
    <w:rsid w:val="00B70399"/>
    <w:rsid w:val="00B70EA8"/>
    <w:rsid w:val="00B715FA"/>
    <w:rsid w:val="00B72374"/>
    <w:rsid w:val="00B72589"/>
    <w:rsid w:val="00B72BCE"/>
    <w:rsid w:val="00B730E0"/>
    <w:rsid w:val="00B73412"/>
    <w:rsid w:val="00B73464"/>
    <w:rsid w:val="00B73915"/>
    <w:rsid w:val="00B73BBE"/>
    <w:rsid w:val="00B73C33"/>
    <w:rsid w:val="00B742BA"/>
    <w:rsid w:val="00B752E5"/>
    <w:rsid w:val="00B7536A"/>
    <w:rsid w:val="00B75F2C"/>
    <w:rsid w:val="00B7604E"/>
    <w:rsid w:val="00B76C75"/>
    <w:rsid w:val="00B804B5"/>
    <w:rsid w:val="00B80541"/>
    <w:rsid w:val="00B815EF"/>
    <w:rsid w:val="00B82C18"/>
    <w:rsid w:val="00B82D6C"/>
    <w:rsid w:val="00B83AA0"/>
    <w:rsid w:val="00B83D20"/>
    <w:rsid w:val="00B85558"/>
    <w:rsid w:val="00B87188"/>
    <w:rsid w:val="00B92148"/>
    <w:rsid w:val="00B9223C"/>
    <w:rsid w:val="00B9226C"/>
    <w:rsid w:val="00B95705"/>
    <w:rsid w:val="00B974A7"/>
    <w:rsid w:val="00BA0D66"/>
    <w:rsid w:val="00BA3E3B"/>
    <w:rsid w:val="00BA563A"/>
    <w:rsid w:val="00BA767A"/>
    <w:rsid w:val="00BB0E79"/>
    <w:rsid w:val="00BB368A"/>
    <w:rsid w:val="00BB382A"/>
    <w:rsid w:val="00BB45D6"/>
    <w:rsid w:val="00BB5D5D"/>
    <w:rsid w:val="00BB631F"/>
    <w:rsid w:val="00BB732C"/>
    <w:rsid w:val="00BB7CB8"/>
    <w:rsid w:val="00BB7D74"/>
    <w:rsid w:val="00BB7E4E"/>
    <w:rsid w:val="00BC1473"/>
    <w:rsid w:val="00BC44C8"/>
    <w:rsid w:val="00BC4ABF"/>
    <w:rsid w:val="00BC5AFB"/>
    <w:rsid w:val="00BC6C03"/>
    <w:rsid w:val="00BC6F18"/>
    <w:rsid w:val="00BD0060"/>
    <w:rsid w:val="00BD13A7"/>
    <w:rsid w:val="00BD1DCE"/>
    <w:rsid w:val="00BD4670"/>
    <w:rsid w:val="00BD52F1"/>
    <w:rsid w:val="00BD6A7E"/>
    <w:rsid w:val="00BE22ED"/>
    <w:rsid w:val="00BE3B4D"/>
    <w:rsid w:val="00BE3D70"/>
    <w:rsid w:val="00BE5C7F"/>
    <w:rsid w:val="00BE6133"/>
    <w:rsid w:val="00BE62EC"/>
    <w:rsid w:val="00BE66BF"/>
    <w:rsid w:val="00BE7BF8"/>
    <w:rsid w:val="00BF0A2D"/>
    <w:rsid w:val="00BF292E"/>
    <w:rsid w:val="00BF2C62"/>
    <w:rsid w:val="00BF2CAC"/>
    <w:rsid w:val="00BF48B3"/>
    <w:rsid w:val="00BF50FB"/>
    <w:rsid w:val="00BF647E"/>
    <w:rsid w:val="00BF78A7"/>
    <w:rsid w:val="00BF7D08"/>
    <w:rsid w:val="00C01873"/>
    <w:rsid w:val="00C01D73"/>
    <w:rsid w:val="00C028F1"/>
    <w:rsid w:val="00C02995"/>
    <w:rsid w:val="00C02E78"/>
    <w:rsid w:val="00C03E35"/>
    <w:rsid w:val="00C048EC"/>
    <w:rsid w:val="00C04AE0"/>
    <w:rsid w:val="00C05DBE"/>
    <w:rsid w:val="00C060FB"/>
    <w:rsid w:val="00C067B7"/>
    <w:rsid w:val="00C07705"/>
    <w:rsid w:val="00C07F6D"/>
    <w:rsid w:val="00C07FD0"/>
    <w:rsid w:val="00C1241E"/>
    <w:rsid w:val="00C151E4"/>
    <w:rsid w:val="00C1751E"/>
    <w:rsid w:val="00C206C3"/>
    <w:rsid w:val="00C20A99"/>
    <w:rsid w:val="00C21D76"/>
    <w:rsid w:val="00C233D5"/>
    <w:rsid w:val="00C23F06"/>
    <w:rsid w:val="00C24705"/>
    <w:rsid w:val="00C2483F"/>
    <w:rsid w:val="00C26579"/>
    <w:rsid w:val="00C3431C"/>
    <w:rsid w:val="00C370B2"/>
    <w:rsid w:val="00C40093"/>
    <w:rsid w:val="00C403A8"/>
    <w:rsid w:val="00C435E2"/>
    <w:rsid w:val="00C44915"/>
    <w:rsid w:val="00C45D25"/>
    <w:rsid w:val="00C52024"/>
    <w:rsid w:val="00C52418"/>
    <w:rsid w:val="00C53EC9"/>
    <w:rsid w:val="00C56ADE"/>
    <w:rsid w:val="00C57162"/>
    <w:rsid w:val="00C5735F"/>
    <w:rsid w:val="00C6035B"/>
    <w:rsid w:val="00C62636"/>
    <w:rsid w:val="00C6459E"/>
    <w:rsid w:val="00C65A2A"/>
    <w:rsid w:val="00C66718"/>
    <w:rsid w:val="00C66D46"/>
    <w:rsid w:val="00C66F65"/>
    <w:rsid w:val="00C706A1"/>
    <w:rsid w:val="00C71766"/>
    <w:rsid w:val="00C73827"/>
    <w:rsid w:val="00C750A0"/>
    <w:rsid w:val="00C768FE"/>
    <w:rsid w:val="00C76E5A"/>
    <w:rsid w:val="00C813FD"/>
    <w:rsid w:val="00C839CE"/>
    <w:rsid w:val="00C91C34"/>
    <w:rsid w:val="00C938FF"/>
    <w:rsid w:val="00C96CF9"/>
    <w:rsid w:val="00CA1851"/>
    <w:rsid w:val="00CA1882"/>
    <w:rsid w:val="00CA2939"/>
    <w:rsid w:val="00CA6D9B"/>
    <w:rsid w:val="00CA77C5"/>
    <w:rsid w:val="00CA7C44"/>
    <w:rsid w:val="00CB1AFF"/>
    <w:rsid w:val="00CB391B"/>
    <w:rsid w:val="00CB4A84"/>
    <w:rsid w:val="00CB541C"/>
    <w:rsid w:val="00CB55F0"/>
    <w:rsid w:val="00CB5863"/>
    <w:rsid w:val="00CB6665"/>
    <w:rsid w:val="00CB6E6E"/>
    <w:rsid w:val="00CC29B1"/>
    <w:rsid w:val="00CC2C4E"/>
    <w:rsid w:val="00CC32F8"/>
    <w:rsid w:val="00CD048A"/>
    <w:rsid w:val="00CD2694"/>
    <w:rsid w:val="00CD2D68"/>
    <w:rsid w:val="00CD3254"/>
    <w:rsid w:val="00CD46DC"/>
    <w:rsid w:val="00CD4BB8"/>
    <w:rsid w:val="00CD4F68"/>
    <w:rsid w:val="00CD5963"/>
    <w:rsid w:val="00CE1407"/>
    <w:rsid w:val="00CE1B1E"/>
    <w:rsid w:val="00CE5A39"/>
    <w:rsid w:val="00CE6F1E"/>
    <w:rsid w:val="00CE7760"/>
    <w:rsid w:val="00CF0673"/>
    <w:rsid w:val="00CF0964"/>
    <w:rsid w:val="00CF7F3F"/>
    <w:rsid w:val="00D00191"/>
    <w:rsid w:val="00D03BB5"/>
    <w:rsid w:val="00D0600B"/>
    <w:rsid w:val="00D074F9"/>
    <w:rsid w:val="00D11891"/>
    <w:rsid w:val="00D13FFF"/>
    <w:rsid w:val="00D14CF6"/>
    <w:rsid w:val="00D150C2"/>
    <w:rsid w:val="00D17A5E"/>
    <w:rsid w:val="00D20C69"/>
    <w:rsid w:val="00D22982"/>
    <w:rsid w:val="00D2427A"/>
    <w:rsid w:val="00D24368"/>
    <w:rsid w:val="00D25AD0"/>
    <w:rsid w:val="00D25ED8"/>
    <w:rsid w:val="00D26C21"/>
    <w:rsid w:val="00D27C61"/>
    <w:rsid w:val="00D337BA"/>
    <w:rsid w:val="00D358CC"/>
    <w:rsid w:val="00D36355"/>
    <w:rsid w:val="00D3653A"/>
    <w:rsid w:val="00D37C77"/>
    <w:rsid w:val="00D4053B"/>
    <w:rsid w:val="00D415D5"/>
    <w:rsid w:val="00D420CB"/>
    <w:rsid w:val="00D421E4"/>
    <w:rsid w:val="00D427B2"/>
    <w:rsid w:val="00D43698"/>
    <w:rsid w:val="00D514DD"/>
    <w:rsid w:val="00D534F8"/>
    <w:rsid w:val="00D5352E"/>
    <w:rsid w:val="00D547B5"/>
    <w:rsid w:val="00D54DFF"/>
    <w:rsid w:val="00D56384"/>
    <w:rsid w:val="00D565E9"/>
    <w:rsid w:val="00D6190E"/>
    <w:rsid w:val="00D61AF4"/>
    <w:rsid w:val="00D63146"/>
    <w:rsid w:val="00D6476E"/>
    <w:rsid w:val="00D66645"/>
    <w:rsid w:val="00D722D6"/>
    <w:rsid w:val="00D723DE"/>
    <w:rsid w:val="00D733EE"/>
    <w:rsid w:val="00D75166"/>
    <w:rsid w:val="00D75990"/>
    <w:rsid w:val="00D76A1C"/>
    <w:rsid w:val="00D76A79"/>
    <w:rsid w:val="00D77D70"/>
    <w:rsid w:val="00D814C2"/>
    <w:rsid w:val="00D822C9"/>
    <w:rsid w:val="00D826D4"/>
    <w:rsid w:val="00D83DAC"/>
    <w:rsid w:val="00D87DAF"/>
    <w:rsid w:val="00D91AB4"/>
    <w:rsid w:val="00D91F0E"/>
    <w:rsid w:val="00D92D7E"/>
    <w:rsid w:val="00D92E1E"/>
    <w:rsid w:val="00D96A60"/>
    <w:rsid w:val="00DA1F78"/>
    <w:rsid w:val="00DA2F6E"/>
    <w:rsid w:val="00DA4948"/>
    <w:rsid w:val="00DA4A0C"/>
    <w:rsid w:val="00DA4E07"/>
    <w:rsid w:val="00DA75DE"/>
    <w:rsid w:val="00DB0DE6"/>
    <w:rsid w:val="00DB3315"/>
    <w:rsid w:val="00DB4422"/>
    <w:rsid w:val="00DB484D"/>
    <w:rsid w:val="00DB5251"/>
    <w:rsid w:val="00DB6A5E"/>
    <w:rsid w:val="00DC3E70"/>
    <w:rsid w:val="00DC4105"/>
    <w:rsid w:val="00DC4F04"/>
    <w:rsid w:val="00DC746A"/>
    <w:rsid w:val="00DD0A8A"/>
    <w:rsid w:val="00DD1CE3"/>
    <w:rsid w:val="00DD3742"/>
    <w:rsid w:val="00DD4828"/>
    <w:rsid w:val="00DD5369"/>
    <w:rsid w:val="00DD5948"/>
    <w:rsid w:val="00DD5C4C"/>
    <w:rsid w:val="00DD669C"/>
    <w:rsid w:val="00DE0B13"/>
    <w:rsid w:val="00DE1E6F"/>
    <w:rsid w:val="00DE6469"/>
    <w:rsid w:val="00DE6C5E"/>
    <w:rsid w:val="00DF1323"/>
    <w:rsid w:val="00DF4DA4"/>
    <w:rsid w:val="00DF5046"/>
    <w:rsid w:val="00DF5475"/>
    <w:rsid w:val="00DF54A5"/>
    <w:rsid w:val="00DF622F"/>
    <w:rsid w:val="00DF7125"/>
    <w:rsid w:val="00DF73C4"/>
    <w:rsid w:val="00E00118"/>
    <w:rsid w:val="00E04520"/>
    <w:rsid w:val="00E04807"/>
    <w:rsid w:val="00E072C3"/>
    <w:rsid w:val="00E07E51"/>
    <w:rsid w:val="00E12ECE"/>
    <w:rsid w:val="00E16311"/>
    <w:rsid w:val="00E1722F"/>
    <w:rsid w:val="00E20E1C"/>
    <w:rsid w:val="00E21491"/>
    <w:rsid w:val="00E22821"/>
    <w:rsid w:val="00E23464"/>
    <w:rsid w:val="00E2598F"/>
    <w:rsid w:val="00E25FFF"/>
    <w:rsid w:val="00E2634B"/>
    <w:rsid w:val="00E26ADF"/>
    <w:rsid w:val="00E26C34"/>
    <w:rsid w:val="00E303D4"/>
    <w:rsid w:val="00E314B6"/>
    <w:rsid w:val="00E31BF3"/>
    <w:rsid w:val="00E36239"/>
    <w:rsid w:val="00E3699E"/>
    <w:rsid w:val="00E36D33"/>
    <w:rsid w:val="00E3722F"/>
    <w:rsid w:val="00E41DA2"/>
    <w:rsid w:val="00E427C2"/>
    <w:rsid w:val="00E42958"/>
    <w:rsid w:val="00E4341D"/>
    <w:rsid w:val="00E4527E"/>
    <w:rsid w:val="00E46C63"/>
    <w:rsid w:val="00E477BC"/>
    <w:rsid w:val="00E47B26"/>
    <w:rsid w:val="00E50C63"/>
    <w:rsid w:val="00E50D8B"/>
    <w:rsid w:val="00E50FCD"/>
    <w:rsid w:val="00E521E9"/>
    <w:rsid w:val="00E53AF0"/>
    <w:rsid w:val="00E5562B"/>
    <w:rsid w:val="00E55FEA"/>
    <w:rsid w:val="00E57533"/>
    <w:rsid w:val="00E57559"/>
    <w:rsid w:val="00E57C59"/>
    <w:rsid w:val="00E626C0"/>
    <w:rsid w:val="00E62E64"/>
    <w:rsid w:val="00E6436E"/>
    <w:rsid w:val="00E66A32"/>
    <w:rsid w:val="00E670A7"/>
    <w:rsid w:val="00E67384"/>
    <w:rsid w:val="00E67900"/>
    <w:rsid w:val="00E7055E"/>
    <w:rsid w:val="00E717EA"/>
    <w:rsid w:val="00E7291C"/>
    <w:rsid w:val="00E73056"/>
    <w:rsid w:val="00E730B7"/>
    <w:rsid w:val="00E73A0E"/>
    <w:rsid w:val="00E73E75"/>
    <w:rsid w:val="00E73E78"/>
    <w:rsid w:val="00E8122B"/>
    <w:rsid w:val="00E82441"/>
    <w:rsid w:val="00E82901"/>
    <w:rsid w:val="00E85DDF"/>
    <w:rsid w:val="00E868F1"/>
    <w:rsid w:val="00E87B97"/>
    <w:rsid w:val="00E953BF"/>
    <w:rsid w:val="00E9659E"/>
    <w:rsid w:val="00E9717C"/>
    <w:rsid w:val="00E97CA7"/>
    <w:rsid w:val="00EA0C10"/>
    <w:rsid w:val="00EA3C94"/>
    <w:rsid w:val="00EA582C"/>
    <w:rsid w:val="00EA630B"/>
    <w:rsid w:val="00EA7CB0"/>
    <w:rsid w:val="00EB2B56"/>
    <w:rsid w:val="00EB2F67"/>
    <w:rsid w:val="00EB583E"/>
    <w:rsid w:val="00EB79A6"/>
    <w:rsid w:val="00EC0116"/>
    <w:rsid w:val="00EC2013"/>
    <w:rsid w:val="00EC40AD"/>
    <w:rsid w:val="00EC4BEA"/>
    <w:rsid w:val="00EC4C19"/>
    <w:rsid w:val="00EC619A"/>
    <w:rsid w:val="00EC6A2E"/>
    <w:rsid w:val="00EC6E41"/>
    <w:rsid w:val="00EC6E6E"/>
    <w:rsid w:val="00EC6E82"/>
    <w:rsid w:val="00ED213A"/>
    <w:rsid w:val="00ED2A9F"/>
    <w:rsid w:val="00ED3586"/>
    <w:rsid w:val="00ED4E46"/>
    <w:rsid w:val="00ED5018"/>
    <w:rsid w:val="00ED7B66"/>
    <w:rsid w:val="00EE035F"/>
    <w:rsid w:val="00EE0939"/>
    <w:rsid w:val="00EE27E0"/>
    <w:rsid w:val="00EE41DD"/>
    <w:rsid w:val="00EE53D5"/>
    <w:rsid w:val="00EE5A95"/>
    <w:rsid w:val="00EE60A8"/>
    <w:rsid w:val="00EF0A0E"/>
    <w:rsid w:val="00EF2B30"/>
    <w:rsid w:val="00EF2CE0"/>
    <w:rsid w:val="00EF3CC9"/>
    <w:rsid w:val="00EF407A"/>
    <w:rsid w:val="00EF4BAB"/>
    <w:rsid w:val="00EF4F77"/>
    <w:rsid w:val="00EF75D2"/>
    <w:rsid w:val="00EF7901"/>
    <w:rsid w:val="00EF7B0E"/>
    <w:rsid w:val="00F0080E"/>
    <w:rsid w:val="00F00A98"/>
    <w:rsid w:val="00F01D42"/>
    <w:rsid w:val="00F02C17"/>
    <w:rsid w:val="00F03A0E"/>
    <w:rsid w:val="00F04B03"/>
    <w:rsid w:val="00F04E34"/>
    <w:rsid w:val="00F07C0C"/>
    <w:rsid w:val="00F10B8D"/>
    <w:rsid w:val="00F131CE"/>
    <w:rsid w:val="00F1483A"/>
    <w:rsid w:val="00F15461"/>
    <w:rsid w:val="00F15C6D"/>
    <w:rsid w:val="00F16D1C"/>
    <w:rsid w:val="00F20246"/>
    <w:rsid w:val="00F21112"/>
    <w:rsid w:val="00F21BB8"/>
    <w:rsid w:val="00F222D4"/>
    <w:rsid w:val="00F22A50"/>
    <w:rsid w:val="00F2347E"/>
    <w:rsid w:val="00F25C24"/>
    <w:rsid w:val="00F26E58"/>
    <w:rsid w:val="00F32A81"/>
    <w:rsid w:val="00F3425C"/>
    <w:rsid w:val="00F34774"/>
    <w:rsid w:val="00F349B7"/>
    <w:rsid w:val="00F3556E"/>
    <w:rsid w:val="00F36443"/>
    <w:rsid w:val="00F36D3D"/>
    <w:rsid w:val="00F36EF4"/>
    <w:rsid w:val="00F37D61"/>
    <w:rsid w:val="00F40F0D"/>
    <w:rsid w:val="00F41B04"/>
    <w:rsid w:val="00F420D8"/>
    <w:rsid w:val="00F42FA7"/>
    <w:rsid w:val="00F449D2"/>
    <w:rsid w:val="00F465BD"/>
    <w:rsid w:val="00F5314C"/>
    <w:rsid w:val="00F5568E"/>
    <w:rsid w:val="00F566C2"/>
    <w:rsid w:val="00F57D42"/>
    <w:rsid w:val="00F57E37"/>
    <w:rsid w:val="00F6264E"/>
    <w:rsid w:val="00F62BEC"/>
    <w:rsid w:val="00F634B9"/>
    <w:rsid w:val="00F63F1C"/>
    <w:rsid w:val="00F645DA"/>
    <w:rsid w:val="00F65D67"/>
    <w:rsid w:val="00F6685E"/>
    <w:rsid w:val="00F71BA0"/>
    <w:rsid w:val="00F73BF4"/>
    <w:rsid w:val="00F748B6"/>
    <w:rsid w:val="00F74C5C"/>
    <w:rsid w:val="00F76039"/>
    <w:rsid w:val="00F811D3"/>
    <w:rsid w:val="00F813BD"/>
    <w:rsid w:val="00F82D36"/>
    <w:rsid w:val="00F83B55"/>
    <w:rsid w:val="00F859C9"/>
    <w:rsid w:val="00F85B99"/>
    <w:rsid w:val="00F92787"/>
    <w:rsid w:val="00F94FA6"/>
    <w:rsid w:val="00F961E7"/>
    <w:rsid w:val="00F96BB6"/>
    <w:rsid w:val="00F97AB7"/>
    <w:rsid w:val="00FA07B1"/>
    <w:rsid w:val="00FA1782"/>
    <w:rsid w:val="00FA1DE4"/>
    <w:rsid w:val="00FA38E5"/>
    <w:rsid w:val="00FA7AFB"/>
    <w:rsid w:val="00FB0572"/>
    <w:rsid w:val="00FB0885"/>
    <w:rsid w:val="00FB198F"/>
    <w:rsid w:val="00FB1FED"/>
    <w:rsid w:val="00FB3DCA"/>
    <w:rsid w:val="00FC0ECB"/>
    <w:rsid w:val="00FC1C42"/>
    <w:rsid w:val="00FC2BE9"/>
    <w:rsid w:val="00FC3779"/>
    <w:rsid w:val="00FC472E"/>
    <w:rsid w:val="00FC7B70"/>
    <w:rsid w:val="00FD01D7"/>
    <w:rsid w:val="00FD0CDE"/>
    <w:rsid w:val="00FD1C3D"/>
    <w:rsid w:val="00FD4D07"/>
    <w:rsid w:val="00FD606F"/>
    <w:rsid w:val="00FD618A"/>
    <w:rsid w:val="00FD77AE"/>
    <w:rsid w:val="00FE088B"/>
    <w:rsid w:val="00FE1787"/>
    <w:rsid w:val="00FE18D3"/>
    <w:rsid w:val="00FE247C"/>
    <w:rsid w:val="00FE3270"/>
    <w:rsid w:val="00FE4624"/>
    <w:rsid w:val="00FE6CAB"/>
    <w:rsid w:val="00FE7D6F"/>
    <w:rsid w:val="00FF09FD"/>
    <w:rsid w:val="00FF0A6E"/>
    <w:rsid w:val="00FF0C88"/>
    <w:rsid w:val="00FF1D3D"/>
    <w:rsid w:val="00FF4957"/>
    <w:rsid w:val="00FF4C28"/>
    <w:rsid w:val="00FF6A0A"/>
    <w:rsid w:val="015B2B04"/>
    <w:rsid w:val="01CD7EAA"/>
    <w:rsid w:val="01D5C44D"/>
    <w:rsid w:val="01EEE1EF"/>
    <w:rsid w:val="01F504B8"/>
    <w:rsid w:val="02AA5D22"/>
    <w:rsid w:val="02E6C6FF"/>
    <w:rsid w:val="03075B44"/>
    <w:rsid w:val="03BDB92C"/>
    <w:rsid w:val="0499654F"/>
    <w:rsid w:val="04B028ED"/>
    <w:rsid w:val="04CBCD8A"/>
    <w:rsid w:val="054AECA4"/>
    <w:rsid w:val="059972C8"/>
    <w:rsid w:val="05E80E91"/>
    <w:rsid w:val="060DB491"/>
    <w:rsid w:val="0627435D"/>
    <w:rsid w:val="065E32E1"/>
    <w:rsid w:val="067C59FD"/>
    <w:rsid w:val="06F7EEB1"/>
    <w:rsid w:val="0702626C"/>
    <w:rsid w:val="072D40E4"/>
    <w:rsid w:val="07F44361"/>
    <w:rsid w:val="07FD80F9"/>
    <w:rsid w:val="08316067"/>
    <w:rsid w:val="088EE700"/>
    <w:rsid w:val="097E2040"/>
    <w:rsid w:val="0980F56C"/>
    <w:rsid w:val="09AC6843"/>
    <w:rsid w:val="0AE65C48"/>
    <w:rsid w:val="0B4B252B"/>
    <w:rsid w:val="0B79104A"/>
    <w:rsid w:val="0CEEEB77"/>
    <w:rsid w:val="0D0D7C70"/>
    <w:rsid w:val="0D3058FE"/>
    <w:rsid w:val="0D549364"/>
    <w:rsid w:val="0D5B13CD"/>
    <w:rsid w:val="0D7E3BF6"/>
    <w:rsid w:val="0DC3D4EF"/>
    <w:rsid w:val="0E41E3F8"/>
    <w:rsid w:val="0EC60E1E"/>
    <w:rsid w:val="0F196069"/>
    <w:rsid w:val="0F279EED"/>
    <w:rsid w:val="0F4414EA"/>
    <w:rsid w:val="0F9DC50A"/>
    <w:rsid w:val="104FE00E"/>
    <w:rsid w:val="1067CDFE"/>
    <w:rsid w:val="10986257"/>
    <w:rsid w:val="10CDE981"/>
    <w:rsid w:val="11293961"/>
    <w:rsid w:val="11DFD219"/>
    <w:rsid w:val="134E5974"/>
    <w:rsid w:val="135AE936"/>
    <w:rsid w:val="136E153B"/>
    <w:rsid w:val="145957D6"/>
    <w:rsid w:val="1502064E"/>
    <w:rsid w:val="153CBECD"/>
    <w:rsid w:val="1565F09D"/>
    <w:rsid w:val="1650B289"/>
    <w:rsid w:val="16535909"/>
    <w:rsid w:val="1657C04C"/>
    <w:rsid w:val="167A2E1F"/>
    <w:rsid w:val="16BF9152"/>
    <w:rsid w:val="173DCA96"/>
    <w:rsid w:val="180B5A65"/>
    <w:rsid w:val="18610F9D"/>
    <w:rsid w:val="18993782"/>
    <w:rsid w:val="18AB2B63"/>
    <w:rsid w:val="18E6388C"/>
    <w:rsid w:val="1922104B"/>
    <w:rsid w:val="194A30A5"/>
    <w:rsid w:val="19579C6B"/>
    <w:rsid w:val="1A0FEF13"/>
    <w:rsid w:val="1A320F77"/>
    <w:rsid w:val="1B0F6C0D"/>
    <w:rsid w:val="1BB2DF87"/>
    <w:rsid w:val="1BBA7E6B"/>
    <w:rsid w:val="1C24A0B6"/>
    <w:rsid w:val="1C337030"/>
    <w:rsid w:val="1CB46DD7"/>
    <w:rsid w:val="1CF7ED5A"/>
    <w:rsid w:val="1D44499F"/>
    <w:rsid w:val="1D963CD4"/>
    <w:rsid w:val="1DA573B1"/>
    <w:rsid w:val="1DFBBA8B"/>
    <w:rsid w:val="1EA2F795"/>
    <w:rsid w:val="1EB14600"/>
    <w:rsid w:val="1ED75829"/>
    <w:rsid w:val="1F1AC2E4"/>
    <w:rsid w:val="1F63B832"/>
    <w:rsid w:val="1F96B644"/>
    <w:rsid w:val="1FB63E9D"/>
    <w:rsid w:val="209A916B"/>
    <w:rsid w:val="209BDD75"/>
    <w:rsid w:val="20D96F1C"/>
    <w:rsid w:val="20EDA184"/>
    <w:rsid w:val="212FDC59"/>
    <w:rsid w:val="218875E1"/>
    <w:rsid w:val="2196352D"/>
    <w:rsid w:val="225128EA"/>
    <w:rsid w:val="23090ED7"/>
    <w:rsid w:val="24324A68"/>
    <w:rsid w:val="2438E1F2"/>
    <w:rsid w:val="2453AB01"/>
    <w:rsid w:val="247A93A6"/>
    <w:rsid w:val="24DE8B20"/>
    <w:rsid w:val="250F131E"/>
    <w:rsid w:val="2582B88A"/>
    <w:rsid w:val="25BE6FF3"/>
    <w:rsid w:val="25E0F399"/>
    <w:rsid w:val="260C292D"/>
    <w:rsid w:val="260EB673"/>
    <w:rsid w:val="261D35D1"/>
    <w:rsid w:val="262EDBA5"/>
    <w:rsid w:val="26C5834C"/>
    <w:rsid w:val="26D00293"/>
    <w:rsid w:val="26ECC628"/>
    <w:rsid w:val="27394046"/>
    <w:rsid w:val="274C4053"/>
    <w:rsid w:val="278E2E41"/>
    <w:rsid w:val="27DBF87C"/>
    <w:rsid w:val="27F8D7EF"/>
    <w:rsid w:val="28139F1D"/>
    <w:rsid w:val="28293B70"/>
    <w:rsid w:val="28353C66"/>
    <w:rsid w:val="28916A91"/>
    <w:rsid w:val="289303D2"/>
    <w:rsid w:val="2920BC32"/>
    <w:rsid w:val="2963B11B"/>
    <w:rsid w:val="29C313EA"/>
    <w:rsid w:val="29EFAE42"/>
    <w:rsid w:val="2A0B90FD"/>
    <w:rsid w:val="2A6486D5"/>
    <w:rsid w:val="2A7E5933"/>
    <w:rsid w:val="2B3A1D85"/>
    <w:rsid w:val="2BB66D5F"/>
    <w:rsid w:val="2BFFBB60"/>
    <w:rsid w:val="2C725B06"/>
    <w:rsid w:val="2CCBF2D5"/>
    <w:rsid w:val="2D07D524"/>
    <w:rsid w:val="2D4CA5E7"/>
    <w:rsid w:val="2D799953"/>
    <w:rsid w:val="2E039793"/>
    <w:rsid w:val="2E5D233C"/>
    <w:rsid w:val="2E924A16"/>
    <w:rsid w:val="2E99292A"/>
    <w:rsid w:val="2EF58382"/>
    <w:rsid w:val="2FA83670"/>
    <w:rsid w:val="30952CBD"/>
    <w:rsid w:val="30B8B41B"/>
    <w:rsid w:val="31253C37"/>
    <w:rsid w:val="31E778F8"/>
    <w:rsid w:val="324A8FF9"/>
    <w:rsid w:val="326E0048"/>
    <w:rsid w:val="32E49ECF"/>
    <w:rsid w:val="338063F8"/>
    <w:rsid w:val="33BE76EE"/>
    <w:rsid w:val="34538525"/>
    <w:rsid w:val="34686BE3"/>
    <w:rsid w:val="34D5EC8B"/>
    <w:rsid w:val="350AADE9"/>
    <w:rsid w:val="3537881A"/>
    <w:rsid w:val="35DFF241"/>
    <w:rsid w:val="362D9B12"/>
    <w:rsid w:val="363B785F"/>
    <w:rsid w:val="365C0B22"/>
    <w:rsid w:val="3668FCA2"/>
    <w:rsid w:val="36912370"/>
    <w:rsid w:val="3783C9C3"/>
    <w:rsid w:val="37E4871B"/>
    <w:rsid w:val="37EB366F"/>
    <w:rsid w:val="385883B8"/>
    <w:rsid w:val="38734162"/>
    <w:rsid w:val="389F8296"/>
    <w:rsid w:val="3909B19F"/>
    <w:rsid w:val="3952B410"/>
    <w:rsid w:val="39727EAA"/>
    <w:rsid w:val="3A0951CE"/>
    <w:rsid w:val="3AAF2333"/>
    <w:rsid w:val="3AB0B632"/>
    <w:rsid w:val="3AE20A4C"/>
    <w:rsid w:val="3B3B652D"/>
    <w:rsid w:val="3B402EC2"/>
    <w:rsid w:val="3B78BE87"/>
    <w:rsid w:val="3B898DE6"/>
    <w:rsid w:val="3BFCF72A"/>
    <w:rsid w:val="3C44C8B7"/>
    <w:rsid w:val="3C904A88"/>
    <w:rsid w:val="3C92F0D7"/>
    <w:rsid w:val="3CB39917"/>
    <w:rsid w:val="3CD16BA9"/>
    <w:rsid w:val="3CE39778"/>
    <w:rsid w:val="3D44AB27"/>
    <w:rsid w:val="3D8079DA"/>
    <w:rsid w:val="3EA4E59D"/>
    <w:rsid w:val="3EDF1AE4"/>
    <w:rsid w:val="3EEAA8C3"/>
    <w:rsid w:val="3F01B42C"/>
    <w:rsid w:val="3F2B31A3"/>
    <w:rsid w:val="3F6F5B06"/>
    <w:rsid w:val="40042DE1"/>
    <w:rsid w:val="4014D533"/>
    <w:rsid w:val="404DD03C"/>
    <w:rsid w:val="407C2BF2"/>
    <w:rsid w:val="4085DC91"/>
    <w:rsid w:val="40D84210"/>
    <w:rsid w:val="40E73C7E"/>
    <w:rsid w:val="40FC72DF"/>
    <w:rsid w:val="4126A8A8"/>
    <w:rsid w:val="4143234A"/>
    <w:rsid w:val="414AB5B6"/>
    <w:rsid w:val="420AF7B7"/>
    <w:rsid w:val="4216D8A5"/>
    <w:rsid w:val="4229F2D1"/>
    <w:rsid w:val="42691CBE"/>
    <w:rsid w:val="42E2C53E"/>
    <w:rsid w:val="42E378EF"/>
    <w:rsid w:val="42F56924"/>
    <w:rsid w:val="4315F5CE"/>
    <w:rsid w:val="434FB234"/>
    <w:rsid w:val="437631B8"/>
    <w:rsid w:val="43CA9ABB"/>
    <w:rsid w:val="43FB7BF9"/>
    <w:rsid w:val="4439C022"/>
    <w:rsid w:val="450BC9A6"/>
    <w:rsid w:val="455C9C72"/>
    <w:rsid w:val="459E7DB2"/>
    <w:rsid w:val="46637FA2"/>
    <w:rsid w:val="4692CAA5"/>
    <w:rsid w:val="469468C4"/>
    <w:rsid w:val="47088CED"/>
    <w:rsid w:val="473D9AC7"/>
    <w:rsid w:val="4774A1AD"/>
    <w:rsid w:val="47A3AF52"/>
    <w:rsid w:val="47BF2955"/>
    <w:rsid w:val="47FFCB39"/>
    <w:rsid w:val="4833633D"/>
    <w:rsid w:val="485BEE7D"/>
    <w:rsid w:val="492B8398"/>
    <w:rsid w:val="497A9A82"/>
    <w:rsid w:val="49B37495"/>
    <w:rsid w:val="49F0E1EF"/>
    <w:rsid w:val="49F955CD"/>
    <w:rsid w:val="4A4919E3"/>
    <w:rsid w:val="4A90062A"/>
    <w:rsid w:val="4B127CC2"/>
    <w:rsid w:val="4B290B2E"/>
    <w:rsid w:val="4B620D6D"/>
    <w:rsid w:val="4BCC9CC5"/>
    <w:rsid w:val="4BF14694"/>
    <w:rsid w:val="4CBC8A11"/>
    <w:rsid w:val="4D2D13F5"/>
    <w:rsid w:val="4D7B7F37"/>
    <w:rsid w:val="4DA50B5E"/>
    <w:rsid w:val="4DB109D3"/>
    <w:rsid w:val="4DE0005F"/>
    <w:rsid w:val="4ED887FC"/>
    <w:rsid w:val="4F0E497A"/>
    <w:rsid w:val="4F8A24F5"/>
    <w:rsid w:val="5026A9EC"/>
    <w:rsid w:val="50681453"/>
    <w:rsid w:val="50A7304C"/>
    <w:rsid w:val="50ADF5FA"/>
    <w:rsid w:val="513F5FFD"/>
    <w:rsid w:val="51E10014"/>
    <w:rsid w:val="5222E84D"/>
    <w:rsid w:val="522ADDF6"/>
    <w:rsid w:val="52352966"/>
    <w:rsid w:val="52398EB5"/>
    <w:rsid w:val="5331DACA"/>
    <w:rsid w:val="5363E966"/>
    <w:rsid w:val="538A8624"/>
    <w:rsid w:val="5408D1C2"/>
    <w:rsid w:val="54294A9F"/>
    <w:rsid w:val="54819403"/>
    <w:rsid w:val="5490667E"/>
    <w:rsid w:val="5495A985"/>
    <w:rsid w:val="549DA05F"/>
    <w:rsid w:val="54CDE3B6"/>
    <w:rsid w:val="54DB7889"/>
    <w:rsid w:val="54DF03C5"/>
    <w:rsid w:val="553907FE"/>
    <w:rsid w:val="558B221B"/>
    <w:rsid w:val="5644BE8A"/>
    <w:rsid w:val="5659203F"/>
    <w:rsid w:val="565CAFA7"/>
    <w:rsid w:val="56F04EDE"/>
    <w:rsid w:val="571531E8"/>
    <w:rsid w:val="57378611"/>
    <w:rsid w:val="578F0DF4"/>
    <w:rsid w:val="57BC3B50"/>
    <w:rsid w:val="58B38F60"/>
    <w:rsid w:val="58C87EC3"/>
    <w:rsid w:val="58EA29D7"/>
    <w:rsid w:val="593390B1"/>
    <w:rsid w:val="598F6B61"/>
    <w:rsid w:val="599FEF0E"/>
    <w:rsid w:val="59B8FCC0"/>
    <w:rsid w:val="59E28612"/>
    <w:rsid w:val="59E68970"/>
    <w:rsid w:val="5A29D1EC"/>
    <w:rsid w:val="5B2A3CEB"/>
    <w:rsid w:val="5B5A802E"/>
    <w:rsid w:val="5C2284D2"/>
    <w:rsid w:val="5DE83285"/>
    <w:rsid w:val="5E044190"/>
    <w:rsid w:val="5E07CDAA"/>
    <w:rsid w:val="5E89CF60"/>
    <w:rsid w:val="5EE706A2"/>
    <w:rsid w:val="5EFAB42E"/>
    <w:rsid w:val="5F45E147"/>
    <w:rsid w:val="60693CBA"/>
    <w:rsid w:val="606FCD67"/>
    <w:rsid w:val="60BFC6ED"/>
    <w:rsid w:val="611103BE"/>
    <w:rsid w:val="611BB20D"/>
    <w:rsid w:val="6125A94D"/>
    <w:rsid w:val="6166E58C"/>
    <w:rsid w:val="6192DDF2"/>
    <w:rsid w:val="62325A48"/>
    <w:rsid w:val="623DDF58"/>
    <w:rsid w:val="623FADC0"/>
    <w:rsid w:val="629A5400"/>
    <w:rsid w:val="62D152C5"/>
    <w:rsid w:val="62DE830A"/>
    <w:rsid w:val="62F9BE4B"/>
    <w:rsid w:val="6307BED4"/>
    <w:rsid w:val="630C580F"/>
    <w:rsid w:val="635C3F9E"/>
    <w:rsid w:val="636E46E6"/>
    <w:rsid w:val="637EDBF8"/>
    <w:rsid w:val="63C8FF7A"/>
    <w:rsid w:val="63DD31CE"/>
    <w:rsid w:val="63F69A37"/>
    <w:rsid w:val="64315B10"/>
    <w:rsid w:val="6433487D"/>
    <w:rsid w:val="6542CE47"/>
    <w:rsid w:val="65E52D45"/>
    <w:rsid w:val="65F746BF"/>
    <w:rsid w:val="66E449C2"/>
    <w:rsid w:val="677F3259"/>
    <w:rsid w:val="678CBD6F"/>
    <w:rsid w:val="67C84B5D"/>
    <w:rsid w:val="6831D7C8"/>
    <w:rsid w:val="68D9A5F0"/>
    <w:rsid w:val="68E6EF00"/>
    <w:rsid w:val="691ECA0C"/>
    <w:rsid w:val="6973B233"/>
    <w:rsid w:val="6978BBBC"/>
    <w:rsid w:val="6A0A5BAB"/>
    <w:rsid w:val="6A6FD2DF"/>
    <w:rsid w:val="6AF985BB"/>
    <w:rsid w:val="6B9CA3D6"/>
    <w:rsid w:val="6BB67265"/>
    <w:rsid w:val="6BB9F4C2"/>
    <w:rsid w:val="6C3EB432"/>
    <w:rsid w:val="6CE716FB"/>
    <w:rsid w:val="6D9612A2"/>
    <w:rsid w:val="6DA3AF1D"/>
    <w:rsid w:val="6DC092E9"/>
    <w:rsid w:val="6E08AC71"/>
    <w:rsid w:val="6E171F58"/>
    <w:rsid w:val="6E69C0EB"/>
    <w:rsid w:val="6F11DB8D"/>
    <w:rsid w:val="6F432445"/>
    <w:rsid w:val="6F9148BF"/>
    <w:rsid w:val="703BD8F4"/>
    <w:rsid w:val="705393EA"/>
    <w:rsid w:val="70944B54"/>
    <w:rsid w:val="72035AB1"/>
    <w:rsid w:val="72281824"/>
    <w:rsid w:val="7273B300"/>
    <w:rsid w:val="7354E444"/>
    <w:rsid w:val="739AA58F"/>
    <w:rsid w:val="73DAB36C"/>
    <w:rsid w:val="74BB83D5"/>
    <w:rsid w:val="75630616"/>
    <w:rsid w:val="75ACF9A7"/>
    <w:rsid w:val="76491368"/>
    <w:rsid w:val="76981E8A"/>
    <w:rsid w:val="76DDFD8A"/>
    <w:rsid w:val="772FE5D5"/>
    <w:rsid w:val="77B265C0"/>
    <w:rsid w:val="79697699"/>
    <w:rsid w:val="79884043"/>
    <w:rsid w:val="79B95E7F"/>
    <w:rsid w:val="7A880677"/>
    <w:rsid w:val="7B288581"/>
    <w:rsid w:val="7B835340"/>
    <w:rsid w:val="7BBC864F"/>
    <w:rsid w:val="7C21E68A"/>
    <w:rsid w:val="7C66D5F8"/>
    <w:rsid w:val="7CB26BF8"/>
    <w:rsid w:val="7CB7EA44"/>
    <w:rsid w:val="7D0D9EC4"/>
    <w:rsid w:val="7D6A6227"/>
    <w:rsid w:val="7E287DA6"/>
    <w:rsid w:val="7E28D3AD"/>
    <w:rsid w:val="7EC3F4CF"/>
    <w:rsid w:val="7F21B803"/>
    <w:rsid w:val="7FC00A95"/>
    <w:rsid w:val="7FE8B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DEE1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HAnsi"/>
        <w:sz w:val="24"/>
        <w:szCs w:val="24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1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locked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B0722F"/>
    <w:pPr>
      <w:spacing w:after="480" w:line="360" w:lineRule="auto"/>
    </w:pPr>
    <w:rPr>
      <w:color w:val="000000" w:themeColor="text1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C03E35"/>
    <w:pPr>
      <w:keepNext/>
      <w:keepLines/>
      <w:numPr>
        <w:numId w:val="24"/>
      </w:numPr>
      <w:spacing w:before="480" w:after="360" w:line="240" w:lineRule="auto"/>
      <w:ind w:left="431" w:hanging="431"/>
      <w:outlineLvl w:val="0"/>
    </w:pPr>
    <w:rPr>
      <w:rFonts w:eastAsiaTheme="majorEastAsia" w:cstheme="majorHAnsi"/>
      <w:b/>
      <w:noProof/>
      <w:sz w:val="32"/>
      <w:szCs w:val="32"/>
      <w:lang w:val="en-US"/>
    </w:rPr>
  </w:style>
  <w:style w:type="paragraph" w:styleId="Otsikko2">
    <w:name w:val="heading 2"/>
    <w:basedOn w:val="Normaali"/>
    <w:next w:val="Normaali"/>
    <w:link w:val="Otsikko2Char"/>
    <w:uiPriority w:val="9"/>
    <w:qFormat/>
    <w:rsid w:val="00C03E35"/>
    <w:pPr>
      <w:keepNext/>
      <w:keepLines/>
      <w:numPr>
        <w:ilvl w:val="1"/>
        <w:numId w:val="24"/>
      </w:numPr>
      <w:spacing w:after="360" w:line="240" w:lineRule="auto"/>
      <w:ind w:left="578" w:hanging="578"/>
      <w:outlineLvl w:val="1"/>
    </w:pPr>
    <w:rPr>
      <w:rFonts w:eastAsiaTheme="majorEastAsia" w:cstheme="majorBidi"/>
      <w:b/>
      <w:sz w:val="28"/>
      <w:szCs w:val="26"/>
    </w:rPr>
  </w:style>
  <w:style w:type="paragraph" w:styleId="Otsikko3">
    <w:name w:val="heading 3"/>
    <w:basedOn w:val="Normaali"/>
    <w:next w:val="Normaali"/>
    <w:link w:val="Otsikko3Char"/>
    <w:uiPriority w:val="9"/>
    <w:qFormat/>
    <w:rsid w:val="00C03E35"/>
    <w:pPr>
      <w:keepNext/>
      <w:keepLines/>
      <w:numPr>
        <w:ilvl w:val="2"/>
        <w:numId w:val="24"/>
      </w:numPr>
      <w:spacing w:after="360" w:line="240" w:lineRule="auto"/>
      <w:outlineLvl w:val="2"/>
    </w:pPr>
    <w:rPr>
      <w:rFonts w:asciiTheme="minorHAnsi" w:eastAsiaTheme="majorEastAsia" w:hAnsiTheme="minorHAnsi" w:cstheme="majorBidi"/>
      <w:b/>
      <w:noProof/>
    </w:rPr>
  </w:style>
  <w:style w:type="paragraph" w:styleId="Otsikko4">
    <w:name w:val="heading 4"/>
    <w:basedOn w:val="Normaali"/>
    <w:next w:val="Normaali"/>
    <w:link w:val="Otsikko4Char"/>
    <w:uiPriority w:val="9"/>
    <w:unhideWhenUsed/>
    <w:rsid w:val="00893194"/>
    <w:pPr>
      <w:keepNext/>
      <w:keepLines/>
      <w:spacing w:before="240" w:after="240"/>
      <w:outlineLvl w:val="3"/>
    </w:pPr>
    <w:rPr>
      <w:rFonts w:eastAsiaTheme="majorEastAsia" w:cstheme="majorBidi"/>
      <w:b/>
      <w:iCs/>
    </w:rPr>
  </w:style>
  <w:style w:type="paragraph" w:styleId="Otsikko5">
    <w:name w:val="heading 5"/>
    <w:basedOn w:val="Normaali"/>
    <w:next w:val="Normaali"/>
    <w:link w:val="Otsikko5Char"/>
    <w:uiPriority w:val="9"/>
    <w:unhideWhenUsed/>
    <w:rsid w:val="00F37D61"/>
    <w:pPr>
      <w:keepNext/>
      <w:keepLines/>
      <w:numPr>
        <w:ilvl w:val="4"/>
        <w:numId w:val="24"/>
      </w:numPr>
      <w:spacing w:before="40" w:after="0"/>
      <w:outlineLvl w:val="4"/>
    </w:pPr>
    <w:rPr>
      <w:rFonts w:asciiTheme="majorHAnsi" w:eastAsiaTheme="majorEastAsia" w:hAnsiTheme="majorHAnsi" w:cstheme="majorBidi"/>
      <w:color w:val="A90452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rsid w:val="00F37D61"/>
    <w:pPr>
      <w:keepNext/>
      <w:keepLines/>
      <w:numPr>
        <w:ilvl w:val="5"/>
        <w:numId w:val="24"/>
      </w:numPr>
      <w:spacing w:before="40" w:after="0"/>
      <w:outlineLvl w:val="5"/>
    </w:pPr>
    <w:rPr>
      <w:rFonts w:asciiTheme="majorHAnsi" w:eastAsiaTheme="majorEastAsia" w:hAnsiTheme="majorHAnsi" w:cstheme="majorBidi"/>
      <w:color w:val="700336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37D61"/>
    <w:pPr>
      <w:keepNext/>
      <w:keepLines/>
      <w:numPr>
        <w:ilvl w:val="6"/>
        <w:numId w:val="2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00336" w:themeColor="accent1" w:themeShade="7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37D61"/>
    <w:pPr>
      <w:keepNext/>
      <w:keepLines/>
      <w:numPr>
        <w:ilvl w:val="7"/>
        <w:numId w:val="2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37D61"/>
    <w:pPr>
      <w:keepNext/>
      <w:keepLines/>
      <w:numPr>
        <w:ilvl w:val="8"/>
        <w:numId w:val="2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C03E35"/>
    <w:rPr>
      <w:rFonts w:eastAsiaTheme="majorEastAsia" w:cstheme="majorHAnsi"/>
      <w:b/>
      <w:noProof/>
      <w:color w:val="000000" w:themeColor="text1"/>
      <w:sz w:val="32"/>
      <w:szCs w:val="32"/>
      <w:lang w:val="en-US"/>
    </w:rPr>
  </w:style>
  <w:style w:type="character" w:customStyle="1" w:styleId="Otsikko2Char">
    <w:name w:val="Otsikko 2 Char"/>
    <w:basedOn w:val="Kappaleenoletusfontti"/>
    <w:link w:val="Otsikko2"/>
    <w:uiPriority w:val="9"/>
    <w:rsid w:val="00C03E35"/>
    <w:rPr>
      <w:rFonts w:eastAsiaTheme="majorEastAsia" w:cstheme="majorBidi"/>
      <w:b/>
      <w:color w:val="000000" w:themeColor="text1"/>
      <w:sz w:val="28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C03E35"/>
    <w:rPr>
      <w:rFonts w:asciiTheme="minorHAnsi" w:eastAsiaTheme="majorEastAsia" w:hAnsiTheme="minorHAnsi" w:cstheme="majorBidi"/>
      <w:b/>
      <w:noProof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rsid w:val="00893194"/>
    <w:rPr>
      <w:rFonts w:eastAsiaTheme="majorEastAsia" w:cstheme="majorBidi"/>
      <w:b/>
      <w:iCs/>
      <w:color w:val="000000" w:themeColor="text1"/>
    </w:rPr>
  </w:style>
  <w:style w:type="character" w:customStyle="1" w:styleId="Otsikko5Char">
    <w:name w:val="Otsikko 5 Char"/>
    <w:basedOn w:val="Kappaleenoletusfontti"/>
    <w:link w:val="Otsikko5"/>
    <w:uiPriority w:val="9"/>
    <w:rsid w:val="00F37D61"/>
    <w:rPr>
      <w:rFonts w:asciiTheme="majorHAnsi" w:eastAsiaTheme="majorEastAsia" w:hAnsiTheme="majorHAnsi" w:cstheme="majorBidi"/>
      <w:color w:val="A90452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37D61"/>
    <w:rPr>
      <w:rFonts w:asciiTheme="majorHAnsi" w:eastAsiaTheme="majorEastAsia" w:hAnsiTheme="majorHAnsi" w:cstheme="majorBidi"/>
      <w:color w:val="700336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37D61"/>
    <w:rPr>
      <w:rFonts w:asciiTheme="majorHAnsi" w:eastAsiaTheme="majorEastAsia" w:hAnsiTheme="majorHAnsi" w:cstheme="majorBidi"/>
      <w:i/>
      <w:iCs/>
      <w:color w:val="700336" w:themeColor="accent1" w:themeShade="7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37D6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37D6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ivunumero">
    <w:name w:val="page number"/>
    <w:basedOn w:val="Kappaleenoletusfontti"/>
    <w:uiPriority w:val="99"/>
    <w:unhideWhenUsed/>
    <w:rsid w:val="00B80541"/>
    <w:rPr>
      <w:rFonts w:ascii="Calibri" w:hAnsi="Calibri"/>
      <w:sz w:val="22"/>
    </w:rPr>
  </w:style>
  <w:style w:type="paragraph" w:styleId="Yltunniste">
    <w:name w:val="header"/>
    <w:basedOn w:val="Normaali"/>
    <w:link w:val="YltunnisteChar"/>
    <w:uiPriority w:val="99"/>
    <w:unhideWhenUsed/>
    <w:rsid w:val="00520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520772"/>
    <w:rPr>
      <w:sz w:val="24"/>
    </w:rPr>
  </w:style>
  <w:style w:type="paragraph" w:styleId="Alatunniste">
    <w:name w:val="footer"/>
    <w:basedOn w:val="Normaali"/>
    <w:link w:val="AlatunnisteChar"/>
    <w:uiPriority w:val="99"/>
    <w:rsid w:val="00520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56618C"/>
  </w:style>
  <w:style w:type="paragraph" w:customStyle="1" w:styleId="Kuvailulehtinormaali">
    <w:name w:val="Kuvailulehti_normaali"/>
    <w:link w:val="KuvailulehtinormaaliChar"/>
    <w:rsid w:val="003D3422"/>
    <w:pPr>
      <w:spacing w:after="0" w:line="240" w:lineRule="auto"/>
    </w:pPr>
    <w:rPr>
      <w:rFonts w:eastAsia="Times New Roman" w:cs="Times New Roman"/>
      <w:color w:val="000000" w:themeColor="text1"/>
      <w:sz w:val="22"/>
      <w:szCs w:val="20"/>
      <w:lang w:eastAsia="fi-FI"/>
    </w:rPr>
  </w:style>
  <w:style w:type="character" w:customStyle="1" w:styleId="KuvailulehtinormaaliChar">
    <w:name w:val="Kuvailulehti_normaali Char"/>
    <w:basedOn w:val="Kappaleenoletusfontti"/>
    <w:link w:val="Kuvailulehtinormaali"/>
    <w:rsid w:val="003D3422"/>
    <w:rPr>
      <w:rFonts w:eastAsia="Times New Roman" w:cs="Times New Roman"/>
      <w:color w:val="000000" w:themeColor="text1"/>
      <w:sz w:val="22"/>
      <w:szCs w:val="20"/>
      <w:lang w:eastAsia="fi-FI"/>
    </w:rPr>
  </w:style>
  <w:style w:type="character" w:styleId="Hyperlinkki">
    <w:name w:val="Hyperlink"/>
    <w:uiPriority w:val="99"/>
    <w:rsid w:val="00390AE8"/>
    <w:rPr>
      <w:rFonts w:ascii="Calibri" w:hAnsi="Calibri"/>
      <w:color w:val="0D004C"/>
      <w:sz w:val="24"/>
      <w:u w:val="single"/>
    </w:rPr>
  </w:style>
  <w:style w:type="paragraph" w:styleId="Luettelokappale">
    <w:name w:val="List Paragraph"/>
    <w:basedOn w:val="Normaali"/>
    <w:uiPriority w:val="34"/>
    <w:qFormat/>
    <w:rsid w:val="003E0724"/>
    <w:pPr>
      <w:spacing w:after="0" w:line="240" w:lineRule="auto"/>
      <w:ind w:left="720"/>
    </w:pPr>
    <w:rPr>
      <w:rFonts w:cs="Times New Roman"/>
      <w:sz w:val="22"/>
    </w:rPr>
  </w:style>
  <w:style w:type="paragraph" w:styleId="Sisllysluettelonotsikko">
    <w:name w:val="TOC Heading"/>
    <w:next w:val="Normaali"/>
    <w:uiPriority w:val="39"/>
    <w:semiHidden/>
    <w:qFormat/>
    <w:rsid w:val="00D2427A"/>
    <w:pPr>
      <w:spacing w:after="360" w:line="240" w:lineRule="auto"/>
    </w:pPr>
    <w:rPr>
      <w:rFonts w:eastAsiaTheme="majorEastAsia" w:cstheme="majorHAnsi"/>
      <w:b/>
      <w:noProof/>
      <w:color w:val="000000" w:themeColor="text1"/>
      <w:szCs w:val="32"/>
      <w:lang w:val="en-US" w:eastAsia="fi-FI"/>
    </w:rPr>
  </w:style>
  <w:style w:type="paragraph" w:styleId="Sisluet1">
    <w:name w:val="toc 1"/>
    <w:basedOn w:val="Otsikko1"/>
    <w:next w:val="Normaali"/>
    <w:autoRedefine/>
    <w:uiPriority w:val="39"/>
    <w:unhideWhenUsed/>
    <w:rsid w:val="009946BB"/>
    <w:pPr>
      <w:numPr>
        <w:numId w:val="0"/>
      </w:numPr>
      <w:tabs>
        <w:tab w:val="left" w:pos="480"/>
        <w:tab w:val="right" w:leader="dot" w:pos="9214"/>
      </w:tabs>
      <w:spacing w:before="0" w:after="100" w:line="259" w:lineRule="auto"/>
      <w:outlineLvl w:val="9"/>
    </w:pPr>
    <w:rPr>
      <w:sz w:val="24"/>
    </w:rPr>
  </w:style>
  <w:style w:type="paragraph" w:styleId="Sisluet2">
    <w:name w:val="toc 2"/>
    <w:basedOn w:val="Normaali"/>
    <w:next w:val="Normaali"/>
    <w:autoRedefine/>
    <w:uiPriority w:val="39"/>
    <w:unhideWhenUsed/>
    <w:rsid w:val="009946BB"/>
    <w:pPr>
      <w:tabs>
        <w:tab w:val="left" w:pos="709"/>
        <w:tab w:val="right" w:leader="dot" w:pos="9214"/>
      </w:tabs>
      <w:spacing w:after="100" w:line="259" w:lineRule="auto"/>
      <w:ind w:left="170"/>
    </w:pPr>
    <w:rPr>
      <w:noProof/>
    </w:rPr>
  </w:style>
  <w:style w:type="paragraph" w:styleId="Sisluet3">
    <w:name w:val="toc 3"/>
    <w:basedOn w:val="Normaali"/>
    <w:next w:val="Normaali"/>
    <w:autoRedefine/>
    <w:uiPriority w:val="39"/>
    <w:unhideWhenUsed/>
    <w:rsid w:val="008C22D4"/>
    <w:pPr>
      <w:tabs>
        <w:tab w:val="left" w:pos="1276"/>
        <w:tab w:val="left" w:pos="1783"/>
        <w:tab w:val="right" w:leader="dot" w:pos="9214"/>
      </w:tabs>
      <w:spacing w:after="100" w:line="240" w:lineRule="auto"/>
      <w:ind w:left="397"/>
    </w:pPr>
  </w:style>
  <w:style w:type="paragraph" w:styleId="Kuvaotsikkoluettelo">
    <w:name w:val="table of figures"/>
    <w:basedOn w:val="Normaali"/>
    <w:next w:val="Normaali"/>
    <w:uiPriority w:val="99"/>
    <w:unhideWhenUsed/>
    <w:rsid w:val="00CA77C5"/>
    <w:pPr>
      <w:tabs>
        <w:tab w:val="right" w:leader="dot" w:pos="9214"/>
      </w:tabs>
      <w:spacing w:after="100" w:line="259" w:lineRule="auto"/>
    </w:pPr>
  </w:style>
  <w:style w:type="paragraph" w:customStyle="1" w:styleId="LhteetOtsikko">
    <w:name w:val="Lähteet_Otsikko"/>
    <w:next w:val="Lhdeluettelo"/>
    <w:qFormat/>
    <w:rsid w:val="00974F3E"/>
    <w:pPr>
      <w:spacing w:before="480" w:after="360" w:line="240" w:lineRule="auto"/>
      <w:outlineLvl w:val="0"/>
    </w:pPr>
    <w:rPr>
      <w:b/>
      <w:noProof/>
      <w:color w:val="000000" w:themeColor="text1"/>
      <w:sz w:val="32"/>
    </w:rPr>
  </w:style>
  <w:style w:type="paragraph" w:styleId="Erottuvalainaus">
    <w:name w:val="Intense Quote"/>
    <w:basedOn w:val="Normaali"/>
    <w:next w:val="Normaali"/>
    <w:link w:val="ErottuvalainausChar"/>
    <w:uiPriority w:val="30"/>
    <w:rsid w:val="003D3422"/>
    <w:pPr>
      <w:pBdr>
        <w:top w:val="single" w:sz="4" w:space="10" w:color="E2066E" w:themeColor="accent1"/>
        <w:bottom w:val="single" w:sz="4" w:space="10" w:color="E2066E" w:themeColor="accent1"/>
      </w:pBdr>
      <w:spacing w:before="360" w:after="360"/>
      <w:ind w:left="864" w:right="864"/>
      <w:jc w:val="center"/>
    </w:pPr>
    <w:rPr>
      <w:i/>
      <w:iCs/>
    </w:rPr>
  </w:style>
  <w:style w:type="paragraph" w:customStyle="1" w:styleId="Liitteetotsikko2">
    <w:name w:val="Liitteet_otsikko_2"/>
    <w:next w:val="Normaali"/>
    <w:qFormat/>
    <w:rsid w:val="001C3C89"/>
    <w:pPr>
      <w:spacing w:after="360" w:line="240" w:lineRule="auto"/>
      <w:outlineLvl w:val="1"/>
    </w:pPr>
    <w:rPr>
      <w:b/>
      <w:noProof/>
      <w:color w:val="000000" w:themeColor="text1"/>
      <w:sz w:val="28"/>
    </w:rPr>
  </w:style>
  <w:style w:type="character" w:styleId="Kommentinviite">
    <w:name w:val="annotation reference"/>
    <w:basedOn w:val="Kappaleenoletusfontti"/>
    <w:uiPriority w:val="99"/>
    <w:semiHidden/>
    <w:unhideWhenUsed/>
    <w:rsid w:val="005D332D"/>
    <w:rPr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unhideWhenUsed/>
    <w:rsid w:val="005D332D"/>
    <w:pPr>
      <w:spacing w:line="240" w:lineRule="auto"/>
    </w:pPr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semiHidden/>
    <w:rsid w:val="005D332D"/>
    <w:rPr>
      <w:sz w:val="20"/>
      <w:szCs w:val="20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unhideWhenUsed/>
    <w:rsid w:val="005D332D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rsid w:val="005D332D"/>
    <w:rPr>
      <w:b/>
      <w:bCs/>
      <w:sz w:val="20"/>
      <w:szCs w:val="20"/>
    </w:rPr>
  </w:style>
  <w:style w:type="paragraph" w:styleId="Seliteteksti">
    <w:name w:val="Balloon Text"/>
    <w:basedOn w:val="Normaali"/>
    <w:link w:val="SelitetekstiChar"/>
    <w:uiPriority w:val="99"/>
    <w:semiHidden/>
    <w:unhideWhenUsed/>
    <w:rsid w:val="005D33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5D332D"/>
    <w:rPr>
      <w:rFonts w:ascii="Segoe UI" w:hAnsi="Segoe UI" w:cs="Segoe UI"/>
      <w:sz w:val="18"/>
      <w:szCs w:val="18"/>
    </w:rPr>
  </w:style>
  <w:style w:type="paragraph" w:customStyle="1" w:styleId="Kuvailulehtitiivistelm">
    <w:name w:val="Kuvailulehti_tiivistelmä"/>
    <w:link w:val="KuvailulehtitiivistelmChar"/>
    <w:qFormat/>
    <w:rsid w:val="00100B3E"/>
    <w:pPr>
      <w:spacing w:before="60" w:after="60" w:line="240" w:lineRule="auto"/>
    </w:pPr>
    <w:rPr>
      <w:rFonts w:eastAsia="Times New Roman" w:cs="Times New Roman"/>
      <w:color w:val="000000" w:themeColor="text1"/>
      <w:sz w:val="22"/>
      <w:szCs w:val="22"/>
      <w:lang w:eastAsia="fi-FI"/>
    </w:rPr>
  </w:style>
  <w:style w:type="character" w:customStyle="1" w:styleId="KuvailulehtitiivistelmChar">
    <w:name w:val="Kuvailulehti_tiivistelmä Char"/>
    <w:basedOn w:val="KuvailulehtinormaaliChar"/>
    <w:link w:val="Kuvailulehtitiivistelm"/>
    <w:rsid w:val="00100B3E"/>
    <w:rPr>
      <w:rFonts w:eastAsia="Times New Roman" w:cs="Times New Roman"/>
      <w:color w:val="000000" w:themeColor="text1"/>
      <w:sz w:val="22"/>
      <w:szCs w:val="22"/>
      <w:lang w:eastAsia="fi-FI"/>
    </w:rPr>
  </w:style>
  <w:style w:type="paragraph" w:styleId="Kuvaotsikko">
    <w:name w:val="caption"/>
    <w:basedOn w:val="Normaali"/>
    <w:next w:val="Normaali"/>
    <w:autoRedefine/>
    <w:uiPriority w:val="35"/>
    <w:unhideWhenUsed/>
    <w:qFormat/>
    <w:rsid w:val="00F859C9"/>
    <w:rPr>
      <w:bCs/>
      <w:iCs/>
      <w:noProof/>
      <w:szCs w:val="18"/>
    </w:rPr>
  </w:style>
  <w:style w:type="paragraph" w:styleId="Otsikko">
    <w:name w:val="Title"/>
    <w:basedOn w:val="Normaali"/>
    <w:next w:val="Kansilehtialanimi"/>
    <w:link w:val="OtsikkoChar"/>
    <w:uiPriority w:val="10"/>
    <w:qFormat/>
    <w:rsid w:val="00893194"/>
    <w:pPr>
      <w:spacing w:before="3120" w:line="240" w:lineRule="auto"/>
      <w:ind w:left="1276"/>
      <w:contextualSpacing/>
    </w:pPr>
    <w:rPr>
      <w:rFonts w:eastAsiaTheme="majorEastAsia" w:cstheme="majorBidi"/>
      <w:b/>
      <w:spacing w:val="-10"/>
      <w:kern w:val="28"/>
      <w:sz w:val="52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893194"/>
    <w:rPr>
      <w:rFonts w:eastAsiaTheme="majorEastAsia" w:cstheme="majorBidi"/>
      <w:b/>
      <w:color w:val="000000" w:themeColor="text1"/>
      <w:spacing w:val="-10"/>
      <w:kern w:val="28"/>
      <w:sz w:val="52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880298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laotsikkoChar">
    <w:name w:val="Alaotsikko Char"/>
    <w:basedOn w:val="Kappaleenoletusfontti"/>
    <w:link w:val="Alaotsikko"/>
    <w:uiPriority w:val="11"/>
    <w:rsid w:val="00880298"/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paragraph" w:styleId="Lainaus">
    <w:name w:val="Quote"/>
    <w:next w:val="Normaali"/>
    <w:link w:val="LainausChar"/>
    <w:uiPriority w:val="29"/>
    <w:qFormat/>
    <w:rsid w:val="00560194"/>
    <w:pPr>
      <w:spacing w:after="360" w:line="240" w:lineRule="auto"/>
      <w:ind w:left="1304"/>
    </w:pPr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560194"/>
    <w:rPr>
      <w:i/>
      <w:iCs/>
      <w:color w:val="000000" w:themeColor="text1"/>
    </w:rPr>
  </w:style>
  <w:style w:type="character" w:styleId="AvattuHyperlinkki">
    <w:name w:val="FollowedHyperlink"/>
    <w:basedOn w:val="Kappaleenoletusfontti"/>
    <w:uiPriority w:val="99"/>
    <w:semiHidden/>
    <w:unhideWhenUsed/>
    <w:rsid w:val="008E6EC1"/>
    <w:rPr>
      <w:color w:val="7861A8" w:themeColor="followedHyperlink"/>
      <w:u w:val="single"/>
    </w:rPr>
  </w:style>
  <w:style w:type="paragraph" w:customStyle="1" w:styleId="Kansilehtialanimi">
    <w:name w:val="Kansilehti_alanimi"/>
    <w:qFormat/>
    <w:rsid w:val="00CA1851"/>
    <w:pPr>
      <w:spacing w:before="240" w:after="240"/>
      <w:ind w:left="1276"/>
    </w:pPr>
    <w:rPr>
      <w:rFonts w:eastAsia="Times New Roman" w:cs="Arial"/>
      <w:b/>
      <w:color w:val="000000" w:themeColor="text1"/>
      <w:sz w:val="36"/>
      <w:szCs w:val="36"/>
      <w:lang w:eastAsia="fi-FI"/>
    </w:rPr>
  </w:style>
  <w:style w:type="paragraph" w:customStyle="1" w:styleId="Kansilehtitekij2">
    <w:name w:val="Kansilehti_tekijä_2"/>
    <w:next w:val="KansilehtiOpintotiedot"/>
    <w:qFormat/>
    <w:rsid w:val="00422958"/>
    <w:pPr>
      <w:spacing w:before="120" w:after="3600"/>
      <w:ind w:left="1276"/>
    </w:pPr>
    <w:rPr>
      <w:rFonts w:eastAsia="Times New Roman" w:cs="Arial"/>
      <w:color w:val="000000"/>
      <w:sz w:val="28"/>
      <w:szCs w:val="28"/>
      <w:lang w:eastAsia="fi-FI"/>
    </w:rPr>
  </w:style>
  <w:style w:type="paragraph" w:customStyle="1" w:styleId="KansilehtiOpintotiedot">
    <w:name w:val="Kansilehti_Opintotiedot"/>
    <w:qFormat/>
    <w:rsid w:val="00CA1851"/>
    <w:pPr>
      <w:spacing w:before="60" w:after="60" w:line="240" w:lineRule="auto"/>
      <w:ind w:left="1276"/>
    </w:pPr>
    <w:rPr>
      <w:rFonts w:eastAsia="Times New Roman" w:cs="Arial"/>
      <w:bCs/>
      <w:color w:val="000000"/>
      <w:sz w:val="28"/>
      <w:szCs w:val="28"/>
      <w:lang w:eastAsia="fi-FI"/>
    </w:rPr>
  </w:style>
  <w:style w:type="paragraph" w:customStyle="1" w:styleId="KuvailulehtiOtsikko">
    <w:name w:val="Kuvailulehti_Otsikko"/>
    <w:qFormat/>
    <w:rsid w:val="003D3422"/>
    <w:rPr>
      <w:rFonts w:eastAsia="Times New Roman" w:cs="Times New Roman"/>
      <w:b/>
      <w:color w:val="000000" w:themeColor="text1"/>
      <w:lang w:eastAsia="fi-FI"/>
    </w:rPr>
  </w:style>
  <w:style w:type="paragraph" w:customStyle="1" w:styleId="Kuvailulehtitiedotkorostettu">
    <w:name w:val="Kuvailulehti_tiedot_korostettu"/>
    <w:qFormat/>
    <w:rsid w:val="008C3364"/>
    <w:pPr>
      <w:spacing w:before="240" w:after="240" w:line="240" w:lineRule="auto"/>
    </w:pPr>
    <w:rPr>
      <w:rFonts w:eastAsia="Times New Roman" w:cs="Times New Roman"/>
      <w:b/>
      <w:color w:val="000000" w:themeColor="text1"/>
      <w:sz w:val="22"/>
      <w:szCs w:val="20"/>
      <w:lang w:eastAsia="fi-FI"/>
    </w:rPr>
  </w:style>
  <w:style w:type="paragraph" w:styleId="Lhdeluettelo">
    <w:name w:val="Bibliography"/>
    <w:basedOn w:val="Eivli"/>
    <w:rsid w:val="00A46B18"/>
    <w:pPr>
      <w:spacing w:after="320"/>
    </w:pPr>
  </w:style>
  <w:style w:type="table" w:styleId="TaulukkoRuudukko">
    <w:name w:val="Table Grid"/>
    <w:basedOn w:val="Normaalitaulukko"/>
    <w:uiPriority w:val="39"/>
    <w:rsid w:val="000F5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rottuvalainausChar">
    <w:name w:val="Erottuva lainaus Char"/>
    <w:basedOn w:val="Kappaleenoletusfontti"/>
    <w:link w:val="Erottuvalainaus"/>
    <w:uiPriority w:val="30"/>
    <w:rsid w:val="003D3422"/>
    <w:rPr>
      <w:i/>
      <w:iCs/>
      <w:color w:val="000000" w:themeColor="text1"/>
    </w:rPr>
  </w:style>
  <w:style w:type="character" w:styleId="Erottuvaviittaus">
    <w:name w:val="Intense Reference"/>
    <w:basedOn w:val="Kappaleenoletusfontti"/>
    <w:uiPriority w:val="32"/>
    <w:qFormat/>
    <w:rsid w:val="003D3422"/>
    <w:rPr>
      <w:rFonts w:ascii="Calibri" w:hAnsi="Calibri"/>
      <w:b/>
      <w:bCs/>
      <w:smallCaps/>
      <w:color w:val="000000" w:themeColor="text1"/>
      <w:spacing w:val="5"/>
      <w:sz w:val="24"/>
    </w:rPr>
  </w:style>
  <w:style w:type="character" w:styleId="Hienovarainenkorostus">
    <w:name w:val="Subtle Emphasis"/>
    <w:basedOn w:val="Kappaleenoletusfontti"/>
    <w:uiPriority w:val="19"/>
    <w:qFormat/>
    <w:rsid w:val="003D3422"/>
    <w:rPr>
      <w:rFonts w:ascii="Calibri" w:hAnsi="Calibri"/>
      <w:i/>
      <w:iCs/>
      <w:color w:val="404040" w:themeColor="text1" w:themeTint="BF"/>
      <w:sz w:val="24"/>
    </w:rPr>
  </w:style>
  <w:style w:type="character" w:styleId="Hienovarainenviittaus">
    <w:name w:val="Subtle Reference"/>
    <w:basedOn w:val="Kappaleenoletusfontti"/>
    <w:uiPriority w:val="31"/>
    <w:qFormat/>
    <w:rsid w:val="003D3422"/>
    <w:rPr>
      <w:rFonts w:ascii="Calibri" w:hAnsi="Calibri"/>
      <w:smallCaps/>
      <w:color w:val="5A5A5A" w:themeColor="text1" w:themeTint="A5"/>
      <w:sz w:val="24"/>
    </w:rPr>
  </w:style>
  <w:style w:type="paragraph" w:customStyle="1" w:styleId="Kappaleotsikko">
    <w:name w:val="Kappaleotsikko"/>
    <w:basedOn w:val="Otsikko4"/>
    <w:rsid w:val="00F859C9"/>
    <w:pPr>
      <w:spacing w:before="0" w:after="360" w:line="240" w:lineRule="auto"/>
    </w:pPr>
  </w:style>
  <w:style w:type="paragraph" w:customStyle="1" w:styleId="Kuvailulehtiasiasanatmuuttiedot">
    <w:name w:val="Kuvailulehti_asiasanat_muut tiedot"/>
    <w:basedOn w:val="Kuvailulehtitiedotkorostettu"/>
    <w:qFormat/>
    <w:rsid w:val="00690C1F"/>
    <w:rPr>
      <w:b w:val="0"/>
    </w:rPr>
  </w:style>
  <w:style w:type="paragraph" w:customStyle="1" w:styleId="Kuvailulehtitiedotnormaali">
    <w:name w:val="Kuvailulehti_tiedot_normaali"/>
    <w:basedOn w:val="Kuvailulehtitiedotkorostettu"/>
    <w:qFormat/>
    <w:rsid w:val="00E47B26"/>
    <w:rPr>
      <w:b w:val="0"/>
    </w:rPr>
  </w:style>
  <w:style w:type="character" w:styleId="Paikkamerkkiteksti">
    <w:name w:val="Placeholder Text"/>
    <w:basedOn w:val="Kappaleenoletusfontti"/>
    <w:uiPriority w:val="99"/>
    <w:semiHidden/>
    <w:rsid w:val="002417F0"/>
    <w:rPr>
      <w:color w:val="808080"/>
    </w:rPr>
  </w:style>
  <w:style w:type="character" w:styleId="Ratkaisematonmaininta">
    <w:name w:val="Unresolved Mention"/>
    <w:basedOn w:val="Kappaleenoletusfontti"/>
    <w:uiPriority w:val="99"/>
    <w:semiHidden/>
    <w:unhideWhenUsed/>
    <w:rsid w:val="003D2BDC"/>
    <w:rPr>
      <w:color w:val="605E5C"/>
      <w:shd w:val="clear" w:color="auto" w:fill="E1DFDD"/>
    </w:rPr>
  </w:style>
  <w:style w:type="paragraph" w:styleId="Luettelo3">
    <w:name w:val="List 3"/>
    <w:basedOn w:val="Normaali"/>
    <w:uiPriority w:val="99"/>
    <w:unhideWhenUsed/>
    <w:rsid w:val="00A67A4F"/>
    <w:pPr>
      <w:ind w:left="849" w:hanging="283"/>
      <w:contextualSpacing/>
    </w:pPr>
  </w:style>
  <w:style w:type="paragraph" w:styleId="Alaviitteenteksti">
    <w:name w:val="footnote text"/>
    <w:basedOn w:val="Normaali"/>
    <w:link w:val="AlaviitteentekstiChar"/>
    <w:uiPriority w:val="99"/>
    <w:unhideWhenUsed/>
    <w:rsid w:val="00C02995"/>
    <w:pPr>
      <w:spacing w:after="0" w:line="240" w:lineRule="auto"/>
    </w:pPr>
    <w:rPr>
      <w:sz w:val="20"/>
      <w:szCs w:val="20"/>
    </w:rPr>
  </w:style>
  <w:style w:type="character" w:customStyle="1" w:styleId="AlaviitteentekstiChar">
    <w:name w:val="Alaviitteen teksti Char"/>
    <w:basedOn w:val="Kappaleenoletusfontti"/>
    <w:link w:val="Alaviitteenteksti"/>
    <w:uiPriority w:val="99"/>
    <w:rsid w:val="00C02995"/>
    <w:rPr>
      <w:color w:val="000000" w:themeColor="text1"/>
      <w:sz w:val="20"/>
      <w:szCs w:val="20"/>
    </w:rPr>
  </w:style>
  <w:style w:type="paragraph" w:customStyle="1" w:styleId="Sisllysluettelootsikko">
    <w:name w:val="Sisällysluettelo otsikko"/>
    <w:basedOn w:val="Sisllysluettelonotsikko"/>
    <w:qFormat/>
    <w:rsid w:val="00FF4C28"/>
    <w:pPr>
      <w:spacing w:before="360"/>
    </w:pPr>
    <w:rPr>
      <w:szCs w:val="28"/>
    </w:rPr>
  </w:style>
  <w:style w:type="paragraph" w:styleId="Merkittyluettelo4">
    <w:name w:val="List Bullet 4"/>
    <w:basedOn w:val="Normaali"/>
    <w:uiPriority w:val="99"/>
    <w:unhideWhenUsed/>
    <w:rsid w:val="00BC1473"/>
    <w:pPr>
      <w:numPr>
        <w:numId w:val="31"/>
      </w:numPr>
      <w:spacing w:line="240" w:lineRule="auto"/>
      <w:ind w:left="1208" w:hanging="357"/>
      <w:contextualSpacing/>
    </w:pPr>
  </w:style>
  <w:style w:type="paragraph" w:styleId="Numeroituluettelo4">
    <w:name w:val="List Number 4"/>
    <w:basedOn w:val="Normaali"/>
    <w:uiPriority w:val="99"/>
    <w:unhideWhenUsed/>
    <w:rsid w:val="001C3C89"/>
    <w:pPr>
      <w:numPr>
        <w:numId w:val="36"/>
      </w:numPr>
      <w:spacing w:line="240" w:lineRule="auto"/>
      <w:ind w:left="1208" w:hanging="357"/>
      <w:contextualSpacing/>
    </w:pPr>
  </w:style>
  <w:style w:type="paragraph" w:styleId="Merkittyluettelo">
    <w:name w:val="List Bullet"/>
    <w:basedOn w:val="Normaali"/>
    <w:uiPriority w:val="99"/>
    <w:semiHidden/>
    <w:unhideWhenUsed/>
    <w:rsid w:val="0001273A"/>
    <w:pPr>
      <w:numPr>
        <w:numId w:val="28"/>
      </w:numPr>
      <w:spacing w:line="240" w:lineRule="auto"/>
      <w:ind w:left="357" w:hanging="357"/>
      <w:contextualSpacing/>
    </w:pPr>
  </w:style>
  <w:style w:type="paragraph" w:customStyle="1" w:styleId="LiiteOtsikko">
    <w:name w:val="LiiteOtsikko"/>
    <w:basedOn w:val="LhteetOtsikko"/>
    <w:next w:val="Liitteetotsikko2"/>
    <w:qFormat/>
    <w:rsid w:val="001C3C89"/>
    <w:pPr>
      <w:spacing w:before="0"/>
    </w:pPr>
  </w:style>
  <w:style w:type="paragraph" w:customStyle="1" w:styleId="Kansilehtitekij1">
    <w:name w:val="Kansilehti_tekijä_1"/>
    <w:basedOn w:val="Kansilehtitekij2"/>
    <w:next w:val="Kansilehtitekij2"/>
    <w:rsid w:val="003772DD"/>
    <w:pPr>
      <w:spacing w:after="120"/>
    </w:pPr>
  </w:style>
  <w:style w:type="paragraph" w:styleId="Eivli">
    <w:name w:val="No Spacing"/>
    <w:uiPriority w:val="1"/>
    <w:locked/>
    <w:rsid w:val="00F859C9"/>
    <w:pPr>
      <w:spacing w:after="0" w:line="240" w:lineRule="auto"/>
    </w:pPr>
    <w:rPr>
      <w:color w:val="000000" w:themeColor="text1"/>
    </w:rPr>
  </w:style>
  <w:style w:type="paragraph" w:customStyle="1" w:styleId="Kansilehtiyksitekij">
    <w:name w:val="Kansilehti_yksi tekijä"/>
    <w:basedOn w:val="Kansilehtitekij2"/>
    <w:next w:val="KansilehtiOpintotiedot"/>
    <w:qFormat/>
    <w:rsid w:val="00EC6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7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5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319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66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7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6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4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6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20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13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7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5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29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04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1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09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2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56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1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6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26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02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4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8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700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9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62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2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12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6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74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0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01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1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01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63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87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3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16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54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105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5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02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9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637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8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56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3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80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9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39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4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45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5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2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5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32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06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60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75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9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75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537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3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62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71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5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7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3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06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9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2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45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0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39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38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03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7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645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19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01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2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1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4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46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2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34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3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7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3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78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15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64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95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51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16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27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52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0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6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78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602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1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48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1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07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9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38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4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40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5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50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1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030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78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0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9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63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58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604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3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56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6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06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25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3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99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3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5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4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2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4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8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03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0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hyperlink" Target="https://docs.paloaltonetworks.com/network-security/security-policy/administration/objects/applications." TargetMode="Externa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docs.paloaltonetworks.com/pan-os/11-0/pan-os-networking-admin/nat" TargetMode="External"/><Relationship Id="rId29" Type="http://schemas.openxmlformats.org/officeDocument/2006/relationships/hyperlink" Target="https://knowledgebase.paloaltonetworks.com/KCSArticleDetail?id=kA10g000000ClomCAC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s://docs.paloaltonetworks.com/network-security/security-policy/administration/security-profiles/security-profile-groups." TargetMode="External"/><Relationship Id="rId32" Type="http://schemas.openxmlformats.org/officeDocument/2006/relationships/header" Target="header7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docs.paloaltonetworks.com/pan-os/11-1/pan-os-admin/policy/security-profiles" TargetMode="External"/><Relationship Id="rId28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eader" Target="header6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docs.paloaltonetworks.com/network-security/security-policy/administration/objects/services." TargetMode="External"/><Relationship Id="rId27" Type="http://schemas.openxmlformats.org/officeDocument/2006/relationships/footer" Target="footer2.xml"/><Relationship Id="rId30" Type="http://schemas.openxmlformats.org/officeDocument/2006/relationships/header" Target="header5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Ladatut%20tiedostot\Opinnaytetyo_mallipohja_2022.dotx" TargetMode="External"/></Relationships>
</file>

<file path=word/theme/theme1.xml><?xml version="1.0" encoding="utf-8"?>
<a:theme xmlns:a="http://schemas.openxmlformats.org/drawingml/2006/main" name="Office-teema">
  <a:themeElements>
    <a:clrScheme name="JAMK Word">
      <a:dk1>
        <a:srgbClr val="000000"/>
      </a:dk1>
      <a:lt1>
        <a:srgbClr val="FFFFFF"/>
      </a:lt1>
      <a:dk2>
        <a:srgbClr val="0D004C"/>
      </a:dk2>
      <a:lt2>
        <a:srgbClr val="E7E6E6"/>
      </a:lt2>
      <a:accent1>
        <a:srgbClr val="E2066E"/>
      </a:accent1>
      <a:accent2>
        <a:srgbClr val="FDB913"/>
      </a:accent2>
      <a:accent3>
        <a:srgbClr val="00B39C"/>
      </a:accent3>
      <a:accent4>
        <a:srgbClr val="EA590C"/>
      </a:accent4>
      <a:accent5>
        <a:srgbClr val="3FB8E2"/>
      </a:accent5>
      <a:accent6>
        <a:srgbClr val="A5A5A5"/>
      </a:accent6>
      <a:hlink>
        <a:srgbClr val="3FB9E3"/>
      </a:hlink>
      <a:folHlink>
        <a:srgbClr val="7861A8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45B0DAA39F8F304F9ADE4ED5974A7087" ma:contentTypeVersion="4" ma:contentTypeDescription="Luo uusi asiakirja." ma:contentTypeScope="" ma:versionID="acf611e02482e80a44d9e2d95d9b0120">
  <xsd:schema xmlns:xsd="http://www.w3.org/2001/XMLSchema" xmlns:xs="http://www.w3.org/2001/XMLSchema" xmlns:p="http://schemas.microsoft.com/office/2006/metadata/properties" xmlns:ns2="caf29c9d-b463-4ebe-a844-179547ac768e" targetNamespace="http://schemas.microsoft.com/office/2006/metadata/properties" ma:root="true" ma:fieldsID="ed8747d236c74f9df298e61ac3d698d4" ns2:_="">
    <xsd:import namespace="caf29c9d-b463-4ebe-a844-179547ac76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29c9d-b463-4ebe-a844-179547ac76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F86400-8DF1-4C7E-89CA-D93CF16F29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19A2DC3-8302-4FE8-8685-0E0E7A07D574}">
  <ds:schemaRefs>
    <ds:schemaRef ds:uri="http://www.w3.org/XML/1998/namespace"/>
    <ds:schemaRef ds:uri="http://schemas.microsoft.com/office/2006/metadata/properties"/>
    <ds:schemaRef ds:uri="caf29c9d-b463-4ebe-a844-179547ac768e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A52D5082-0273-4FAB-BE84-3BC76381DF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f29c9d-b463-4ebe-a844-179547ac76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CD0765C-D186-4CE9-A1BF-A2846C6776B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e9eaaf0-3ff7-4de9-8cd4-1ffbd45951b9}" enabled="0" method="" siteId="{6e9eaaf0-3ff7-4de9-8cd4-1ffbd45951b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Opinnaytetyo_mallipohja_2022.dotx</Template>
  <TotalTime>0</TotalTime>
  <Pages>9</Pages>
  <Words>844</Words>
  <Characters>6841</Characters>
  <Application>Microsoft Office Word</Application>
  <DocSecurity>0</DocSecurity>
  <Lines>57</Lines>
  <Paragraphs>15</Paragraphs>
  <ScaleCrop>false</ScaleCrop>
  <Manager/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Opinnäytetyön raportoinnin mallipohja</dc:title>
  <dc:subject>Opinnäytetyö</dc:subject>
  <dc:creator/>
  <cp:keywords>JAMK Opinnäytetyö; opinnäytetyö;mallipohja</cp:keywords>
  <dc:description>JAMK ONT</dc:description>
  <cp:lastModifiedBy/>
  <cp:revision>1</cp:revision>
  <dcterms:created xsi:type="dcterms:W3CDTF">2026-02-03T07:48:00Z</dcterms:created>
  <dcterms:modified xsi:type="dcterms:W3CDTF">2026-02-03T07:48:00Z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0x01010045B0DAA39F8F304F9ADE4ED5974A7087</vt:lpwstr>
  </property>
  <property fmtid="{D5CDD505-2E9C-101B-9397-08002B2CF9AE}" pid="3" name="Avainsanat">
    <vt:lpwstr>10;#opinnäytetyö|96b1f92f-9d52-4634-866c-478691c8f5f5</vt:lpwstr>
  </property>
</Properties>
</file>