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BA0E" w14:textId="4075C411" w:rsidR="001E78E3" w:rsidRDefault="031440C2" w:rsidP="3727683C">
      <w:pPr>
        <w:pStyle w:val="Otsikko"/>
        <w:rPr>
          <w:rFonts w:eastAsia="Calibri" w:cs="Calibri"/>
        </w:rPr>
      </w:pPr>
      <w:r w:rsidRPr="1B2C795E">
        <w:rPr>
          <w:rFonts w:eastAsia="Calibri" w:cs="Calibri"/>
        </w:rPr>
        <w:t xml:space="preserve">Koventaminen – Labra </w:t>
      </w:r>
      <w:r w:rsidR="7D465B57" w:rsidRPr="31184405">
        <w:rPr>
          <w:rFonts w:eastAsia="Calibri" w:cs="Calibri"/>
        </w:rPr>
        <w:t>6</w:t>
      </w:r>
    </w:p>
    <w:p w14:paraId="290655DC" w14:textId="709E9320" w:rsidR="001E78E3" w:rsidRDefault="031440C2" w:rsidP="3727683C">
      <w:pPr>
        <w:pStyle w:val="Kansilehtialanimi"/>
        <w:rPr>
          <w:rFonts w:eastAsia="Calibri" w:cs="Calibri"/>
          <w:bCs/>
        </w:rPr>
      </w:pPr>
      <w:r w:rsidRPr="3727683C">
        <w:rPr>
          <w:rFonts w:eastAsia="Calibri" w:cs="Calibri"/>
          <w:bCs/>
        </w:rPr>
        <w:t>Ryhmä 14</w:t>
      </w:r>
    </w:p>
    <w:p w14:paraId="09DC13FF" w14:textId="48CAAECC" w:rsidR="001E78E3" w:rsidRDefault="031440C2" w:rsidP="3727683C">
      <w:pPr>
        <w:pStyle w:val="KansilehtiOpintotiedot"/>
        <w:spacing w:before="120" w:after="120"/>
        <w:rPr>
          <w:rFonts w:eastAsia="Calibri" w:cs="Calibri"/>
          <w:bCs w:val="0"/>
          <w:color w:val="000000" w:themeColor="text1"/>
        </w:rPr>
      </w:pPr>
      <w:r w:rsidRPr="3727683C">
        <w:rPr>
          <w:rFonts w:eastAsia="Calibri" w:cs="Calibri"/>
          <w:bCs w:val="0"/>
          <w:color w:val="000000" w:themeColor="text1"/>
        </w:rPr>
        <w:t>Helminen Mikko</w:t>
      </w:r>
    </w:p>
    <w:p w14:paraId="276EDF43" w14:textId="799FA08A" w:rsidR="001E78E3" w:rsidRDefault="031440C2" w:rsidP="3727683C">
      <w:pPr>
        <w:pStyle w:val="Kansilehtitekij1"/>
        <w:rPr>
          <w:rFonts w:eastAsia="Calibri" w:cs="Calibri"/>
          <w:color w:val="000000" w:themeColor="text1"/>
        </w:rPr>
      </w:pPr>
      <w:r w:rsidRPr="3727683C">
        <w:rPr>
          <w:rFonts w:eastAsia="Calibri" w:cs="Calibri"/>
          <w:color w:val="000000" w:themeColor="text1"/>
        </w:rPr>
        <w:t>Hyyrynen Eetu</w:t>
      </w:r>
    </w:p>
    <w:p w14:paraId="459E2C18" w14:textId="41BD7F9B" w:rsidR="001E78E3" w:rsidRDefault="031440C2" w:rsidP="3727683C">
      <w:pPr>
        <w:pStyle w:val="Kansilehtitekij1"/>
        <w:rPr>
          <w:rFonts w:eastAsia="Calibri" w:cs="Calibri"/>
          <w:color w:val="000000" w:themeColor="text1"/>
        </w:rPr>
      </w:pPr>
      <w:r w:rsidRPr="3727683C">
        <w:rPr>
          <w:rFonts w:eastAsia="Calibri" w:cs="Calibri"/>
          <w:color w:val="000000" w:themeColor="text1"/>
        </w:rPr>
        <w:t>Kallio Niko</w:t>
      </w:r>
    </w:p>
    <w:p w14:paraId="73B712B0" w14:textId="1E01B0C2" w:rsidR="001E78E3" w:rsidRDefault="031440C2" w:rsidP="3727683C">
      <w:pPr>
        <w:pStyle w:val="Kansilehtitekij1"/>
        <w:rPr>
          <w:rFonts w:eastAsia="Calibri" w:cs="Calibri"/>
          <w:color w:val="000000" w:themeColor="text1"/>
        </w:rPr>
      </w:pPr>
      <w:r w:rsidRPr="3727683C">
        <w:rPr>
          <w:rFonts w:eastAsia="Calibri" w:cs="Calibri"/>
          <w:color w:val="000000" w:themeColor="text1"/>
        </w:rPr>
        <w:t>Leppänen Juuso</w:t>
      </w:r>
    </w:p>
    <w:p w14:paraId="11497562" w14:textId="4603419C" w:rsidR="001E78E3" w:rsidRDefault="031440C2" w:rsidP="3727683C">
      <w:pPr>
        <w:pStyle w:val="Kansilehtitekij1"/>
        <w:rPr>
          <w:rFonts w:eastAsia="Calibri" w:cs="Calibri"/>
          <w:color w:val="000000" w:themeColor="text1"/>
        </w:rPr>
      </w:pPr>
      <w:r w:rsidRPr="3727683C">
        <w:rPr>
          <w:rFonts w:eastAsia="Calibri" w:cs="Calibri"/>
          <w:color w:val="000000" w:themeColor="text1"/>
        </w:rPr>
        <w:t>Martin Mikko</w:t>
      </w:r>
      <w:r w:rsidR="001E78E3">
        <w:br/>
      </w:r>
      <w:r w:rsidR="001E78E3">
        <w:br/>
      </w:r>
      <w:r w:rsidR="001E78E3">
        <w:br/>
      </w:r>
    </w:p>
    <w:p w14:paraId="2360DB8F" w14:textId="5FE1199C" w:rsidR="001E78E3" w:rsidRDefault="2B3F4B5E" w:rsidP="3727683C">
      <w:pPr>
        <w:pStyle w:val="KansilehtiOpintotiedot"/>
        <w:rPr>
          <w:rFonts w:eastAsia="Calibri" w:cs="Calibri"/>
          <w:bCs w:val="0"/>
          <w:color w:val="000000" w:themeColor="text1"/>
        </w:rPr>
      </w:pPr>
      <w:r w:rsidRPr="3727683C">
        <w:rPr>
          <w:rFonts w:eastAsia="Calibri" w:cs="Calibri"/>
          <w:bCs w:val="0"/>
          <w:color w:val="000000" w:themeColor="text1"/>
        </w:rPr>
        <w:t>Opiskelutehtävä</w:t>
      </w:r>
      <w:r w:rsidR="001E78E3">
        <w:br/>
      </w:r>
      <w:r w:rsidRPr="48F9BEDF">
        <w:rPr>
          <w:rFonts w:eastAsia="Calibri" w:cs="Calibri"/>
          <w:color w:val="000000" w:themeColor="text1"/>
        </w:rPr>
        <w:t>2</w:t>
      </w:r>
      <w:r w:rsidR="00AF09A9">
        <w:rPr>
          <w:rFonts w:eastAsia="Calibri" w:cs="Calibri"/>
          <w:color w:val="000000" w:themeColor="text1"/>
        </w:rPr>
        <w:t>9</w:t>
      </w:r>
      <w:r w:rsidRPr="3727683C">
        <w:rPr>
          <w:rFonts w:eastAsia="Calibri" w:cs="Calibri"/>
          <w:bCs w:val="0"/>
          <w:color w:val="000000" w:themeColor="text1"/>
        </w:rPr>
        <w:t>.4.2025</w:t>
      </w:r>
      <w:r w:rsidR="001E78E3">
        <w:br/>
      </w:r>
      <w:r w:rsidRPr="3727683C">
        <w:rPr>
          <w:rFonts w:eastAsia="Calibri" w:cs="Calibri"/>
          <w:bCs w:val="0"/>
          <w:color w:val="000000" w:themeColor="text1"/>
        </w:rPr>
        <w:t>Koventaminen TTC6050-3007, Jarmo Viinikanoja</w:t>
      </w:r>
    </w:p>
    <w:p w14:paraId="0A37501D" w14:textId="42CA7B79" w:rsidR="001E78E3" w:rsidRDefault="2B3F4B5E" w:rsidP="734C2B88">
      <w:pPr>
        <w:pStyle w:val="KansilehtiOpintotiedot"/>
        <w:rPr>
          <w:rFonts w:eastAsia="Calibri" w:cs="Calibri"/>
          <w:color w:val="000000" w:themeColor="text1"/>
        </w:rPr>
        <w:sectPr w:rsidR="001E78E3" w:rsidSect="00C75F33">
          <w:headerReference w:type="default" r:id="rId11"/>
          <w:footerReference w:type="default" r:id="rId12"/>
          <w:pgSz w:w="11907" w:h="16839" w:code="9"/>
          <w:pgMar w:top="1134" w:right="1134" w:bottom="1134" w:left="1134" w:header="1128" w:footer="1162" w:gutter="0"/>
          <w:pgNumType w:start="0"/>
          <w:cols w:space="708"/>
          <w:docGrid w:linePitch="360"/>
        </w:sectPr>
      </w:pPr>
      <w:r w:rsidRPr="3727683C">
        <w:rPr>
          <w:rFonts w:eastAsia="Calibri" w:cs="Calibri"/>
          <w:bCs w:val="0"/>
          <w:color w:val="000000" w:themeColor="text1"/>
        </w:rPr>
        <w:t>Tieto- ja viestintätekniikan tutkinto-ohjelma (AMK)</w:t>
      </w:r>
    </w:p>
    <w:p w14:paraId="74E542C2" w14:textId="77777777" w:rsidR="00115876" w:rsidRPr="005F0F11" w:rsidRDefault="005B1701" w:rsidP="00FF4C28">
      <w:pPr>
        <w:pStyle w:val="Sisllysluettelootsikko"/>
        <w:rPr>
          <w:lang w:val="fi-FI"/>
        </w:rPr>
      </w:pPr>
      <w:r w:rsidRPr="005F0F11">
        <w:rPr>
          <w:lang w:val="fi-FI"/>
        </w:rPr>
        <w:lastRenderedPageBreak/>
        <w:t>Sisä</w:t>
      </w:r>
      <w:r w:rsidR="004666C1" w:rsidRPr="005F0F11">
        <w:rPr>
          <w:lang w:val="fi-FI"/>
        </w:rPr>
        <w:t>ltö</w:t>
      </w:r>
    </w:p>
    <w:p w14:paraId="10A68CFA" w14:textId="3D700953" w:rsidR="009F3E05" w:rsidRDefault="00F131CE">
      <w:pPr>
        <w:pStyle w:val="Sisluet1"/>
        <w:rPr>
          <w:rFonts w:asciiTheme="minorHAnsi" w:eastAsiaTheme="minorEastAsia" w:hAnsiTheme="minorHAnsi" w:cstheme="minorBidi"/>
          <w:b w:val="0"/>
          <w:color w:val="auto"/>
          <w:kern w:val="2"/>
          <w:szCs w:val="24"/>
          <w:lang w:val="fi-FI" w:eastAsia="fi-FI"/>
          <w14:ligatures w14:val="standardContextual"/>
        </w:rPr>
      </w:pPr>
      <w:r>
        <w:fldChar w:fldCharType="begin"/>
      </w:r>
      <w:r>
        <w:instrText xml:space="preserve"> TOC \o "1-3" \h \z \u </w:instrText>
      </w:r>
      <w:r>
        <w:fldChar w:fldCharType="separate"/>
      </w:r>
      <w:hyperlink w:anchor="_Toc196837017" w:history="1">
        <w:r w:rsidR="009F3E05" w:rsidRPr="00EE270D">
          <w:rPr>
            <w:rStyle w:val="Hyperlinkki"/>
            <w:bCs/>
            <w:lang w:val="fi-FI"/>
          </w:rPr>
          <w:t>1</w:t>
        </w:r>
        <w:r w:rsidR="009F3E05">
          <w:rPr>
            <w:rFonts w:asciiTheme="minorHAnsi" w:eastAsiaTheme="minorEastAsia" w:hAnsiTheme="minorHAnsi" w:cstheme="minorBidi"/>
            <w:b w:val="0"/>
            <w:color w:val="auto"/>
            <w:kern w:val="2"/>
            <w:szCs w:val="24"/>
            <w:lang w:val="fi-FI" w:eastAsia="fi-FI"/>
            <w14:ligatures w14:val="standardContextual"/>
          </w:rPr>
          <w:tab/>
        </w:r>
        <w:r w:rsidR="009F3E05" w:rsidRPr="00EE270D">
          <w:rPr>
            <w:rStyle w:val="Hyperlinkki"/>
          </w:rPr>
          <w:t>Johdanto</w:t>
        </w:r>
        <w:r w:rsidR="009F3E05">
          <w:rPr>
            <w:webHidden/>
          </w:rPr>
          <w:tab/>
        </w:r>
        <w:r w:rsidR="009F3E05">
          <w:rPr>
            <w:webHidden/>
          </w:rPr>
          <w:fldChar w:fldCharType="begin"/>
        </w:r>
        <w:r w:rsidR="009F3E05">
          <w:rPr>
            <w:webHidden/>
          </w:rPr>
          <w:instrText xml:space="preserve"> PAGEREF _Toc196837017 \h </w:instrText>
        </w:r>
        <w:r w:rsidR="009F3E05">
          <w:rPr>
            <w:webHidden/>
          </w:rPr>
        </w:r>
        <w:r w:rsidR="009F3E05">
          <w:rPr>
            <w:webHidden/>
          </w:rPr>
          <w:fldChar w:fldCharType="separate"/>
        </w:r>
        <w:r w:rsidR="004E194A">
          <w:rPr>
            <w:webHidden/>
          </w:rPr>
          <w:t>2</w:t>
        </w:r>
        <w:r w:rsidR="009F3E05">
          <w:rPr>
            <w:webHidden/>
          </w:rPr>
          <w:fldChar w:fldCharType="end"/>
        </w:r>
      </w:hyperlink>
    </w:p>
    <w:p w14:paraId="607B15A8" w14:textId="147D5E79" w:rsidR="009F3E05" w:rsidRDefault="009F3E05">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6837018" w:history="1">
        <w:r w:rsidRPr="00EE270D">
          <w:rPr>
            <w:rStyle w:val="Hyperlinkki"/>
            <w:lang w:val="fi-FI"/>
          </w:rPr>
          <w:t>2</w:t>
        </w:r>
        <w:r>
          <w:rPr>
            <w:rFonts w:asciiTheme="minorHAnsi" w:eastAsiaTheme="minorEastAsia" w:hAnsiTheme="minorHAnsi" w:cstheme="minorBidi"/>
            <w:b w:val="0"/>
            <w:color w:val="auto"/>
            <w:kern w:val="2"/>
            <w:szCs w:val="24"/>
            <w:lang w:val="fi-FI" w:eastAsia="fi-FI"/>
            <w14:ligatures w14:val="standardContextual"/>
          </w:rPr>
          <w:tab/>
        </w:r>
        <w:r w:rsidRPr="00EE270D">
          <w:rPr>
            <w:rStyle w:val="Hyperlinkki"/>
            <w:lang w:val="fi-FI"/>
          </w:rPr>
          <w:t>Mitä kovennuksia kannattaa tehdä mobiililaitteelle</w:t>
        </w:r>
        <w:r>
          <w:rPr>
            <w:webHidden/>
          </w:rPr>
          <w:tab/>
        </w:r>
        <w:r>
          <w:rPr>
            <w:webHidden/>
          </w:rPr>
          <w:fldChar w:fldCharType="begin"/>
        </w:r>
        <w:r>
          <w:rPr>
            <w:webHidden/>
          </w:rPr>
          <w:instrText xml:space="preserve"> PAGEREF _Toc196837018 \h </w:instrText>
        </w:r>
        <w:r>
          <w:rPr>
            <w:webHidden/>
          </w:rPr>
        </w:r>
        <w:r>
          <w:rPr>
            <w:webHidden/>
          </w:rPr>
          <w:fldChar w:fldCharType="separate"/>
        </w:r>
        <w:r w:rsidR="004E194A">
          <w:rPr>
            <w:webHidden/>
          </w:rPr>
          <w:t>2</w:t>
        </w:r>
        <w:r>
          <w:rPr>
            <w:webHidden/>
          </w:rPr>
          <w:fldChar w:fldCharType="end"/>
        </w:r>
      </w:hyperlink>
    </w:p>
    <w:p w14:paraId="6CFAA8C4" w14:textId="533BDB09"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19" w:history="1">
        <w:r w:rsidRPr="00EE270D">
          <w:rPr>
            <w:rStyle w:val="Hyperlinkki"/>
          </w:rPr>
          <w:t>2.1</w:t>
        </w:r>
        <w:r>
          <w:rPr>
            <w:rFonts w:asciiTheme="minorHAnsi" w:eastAsiaTheme="minorEastAsia" w:hAnsiTheme="minorHAnsi" w:cstheme="minorBidi"/>
            <w:color w:val="auto"/>
            <w:kern w:val="2"/>
            <w:lang w:eastAsia="fi-FI"/>
            <w14:ligatures w14:val="standardContextual"/>
          </w:rPr>
          <w:tab/>
        </w:r>
        <w:r w:rsidRPr="00EE270D">
          <w:rPr>
            <w:rStyle w:val="Hyperlinkki"/>
          </w:rPr>
          <w:t>Käyttöjärjestelmän ja sovelluksia päivitykset</w:t>
        </w:r>
        <w:r>
          <w:rPr>
            <w:webHidden/>
          </w:rPr>
          <w:tab/>
        </w:r>
        <w:r>
          <w:rPr>
            <w:webHidden/>
          </w:rPr>
          <w:fldChar w:fldCharType="begin"/>
        </w:r>
        <w:r>
          <w:rPr>
            <w:webHidden/>
          </w:rPr>
          <w:instrText xml:space="preserve"> PAGEREF _Toc196837019 \h </w:instrText>
        </w:r>
        <w:r>
          <w:rPr>
            <w:webHidden/>
          </w:rPr>
        </w:r>
        <w:r>
          <w:rPr>
            <w:webHidden/>
          </w:rPr>
          <w:fldChar w:fldCharType="separate"/>
        </w:r>
        <w:r w:rsidR="004E194A">
          <w:rPr>
            <w:webHidden/>
          </w:rPr>
          <w:t>2</w:t>
        </w:r>
        <w:r>
          <w:rPr>
            <w:webHidden/>
          </w:rPr>
          <w:fldChar w:fldCharType="end"/>
        </w:r>
      </w:hyperlink>
    </w:p>
    <w:p w14:paraId="67296621" w14:textId="794BAB6B"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0" w:history="1">
        <w:r w:rsidRPr="00EE270D">
          <w:rPr>
            <w:rStyle w:val="Hyperlinkki"/>
          </w:rPr>
          <w:t>2.2</w:t>
        </w:r>
        <w:r>
          <w:rPr>
            <w:rFonts w:asciiTheme="minorHAnsi" w:eastAsiaTheme="minorEastAsia" w:hAnsiTheme="minorHAnsi" w:cstheme="minorBidi"/>
            <w:color w:val="auto"/>
            <w:kern w:val="2"/>
            <w:lang w:eastAsia="fi-FI"/>
            <w14:ligatures w14:val="standardContextual"/>
          </w:rPr>
          <w:tab/>
        </w:r>
        <w:r w:rsidRPr="00EE270D">
          <w:rPr>
            <w:rStyle w:val="Hyperlinkki"/>
          </w:rPr>
          <w:t>Iphone Erase data</w:t>
        </w:r>
        <w:r>
          <w:rPr>
            <w:webHidden/>
          </w:rPr>
          <w:tab/>
        </w:r>
        <w:r>
          <w:rPr>
            <w:webHidden/>
          </w:rPr>
          <w:fldChar w:fldCharType="begin"/>
        </w:r>
        <w:r>
          <w:rPr>
            <w:webHidden/>
          </w:rPr>
          <w:instrText xml:space="preserve"> PAGEREF _Toc196837020 \h </w:instrText>
        </w:r>
        <w:r>
          <w:rPr>
            <w:webHidden/>
          </w:rPr>
        </w:r>
        <w:r>
          <w:rPr>
            <w:webHidden/>
          </w:rPr>
          <w:fldChar w:fldCharType="separate"/>
        </w:r>
        <w:r w:rsidR="004E194A">
          <w:rPr>
            <w:webHidden/>
          </w:rPr>
          <w:t>2</w:t>
        </w:r>
        <w:r>
          <w:rPr>
            <w:webHidden/>
          </w:rPr>
          <w:fldChar w:fldCharType="end"/>
        </w:r>
      </w:hyperlink>
    </w:p>
    <w:p w14:paraId="3A3FF4CD" w14:textId="742400DB"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1" w:history="1">
        <w:r w:rsidRPr="00EE270D">
          <w:rPr>
            <w:rStyle w:val="Hyperlinkki"/>
          </w:rPr>
          <w:t>2.3</w:t>
        </w:r>
        <w:r>
          <w:rPr>
            <w:rFonts w:asciiTheme="minorHAnsi" w:eastAsiaTheme="minorEastAsia" w:hAnsiTheme="minorHAnsi" w:cstheme="minorBidi"/>
            <w:color w:val="auto"/>
            <w:kern w:val="2"/>
            <w:lang w:eastAsia="fi-FI"/>
            <w14:ligatures w14:val="standardContextual"/>
          </w:rPr>
          <w:tab/>
        </w:r>
        <w:r w:rsidRPr="00EE270D">
          <w:rPr>
            <w:rStyle w:val="Hyperlinkki"/>
          </w:rPr>
          <w:t>Poista lomakkeiden automaattinen täyttö käytöstä</w:t>
        </w:r>
        <w:r>
          <w:rPr>
            <w:webHidden/>
          </w:rPr>
          <w:tab/>
        </w:r>
        <w:r>
          <w:rPr>
            <w:webHidden/>
          </w:rPr>
          <w:fldChar w:fldCharType="begin"/>
        </w:r>
        <w:r>
          <w:rPr>
            <w:webHidden/>
          </w:rPr>
          <w:instrText xml:space="preserve"> PAGEREF _Toc196837021 \h </w:instrText>
        </w:r>
        <w:r>
          <w:rPr>
            <w:webHidden/>
          </w:rPr>
        </w:r>
        <w:r>
          <w:rPr>
            <w:webHidden/>
          </w:rPr>
          <w:fldChar w:fldCharType="separate"/>
        </w:r>
        <w:r w:rsidR="004E194A">
          <w:rPr>
            <w:webHidden/>
          </w:rPr>
          <w:t>2</w:t>
        </w:r>
        <w:r>
          <w:rPr>
            <w:webHidden/>
          </w:rPr>
          <w:fldChar w:fldCharType="end"/>
        </w:r>
      </w:hyperlink>
    </w:p>
    <w:p w14:paraId="429F3D21" w14:textId="07E8C7E7"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2" w:history="1">
        <w:r w:rsidRPr="00EE270D">
          <w:rPr>
            <w:rStyle w:val="Hyperlinkki"/>
          </w:rPr>
          <w:t>2.4</w:t>
        </w:r>
        <w:r>
          <w:rPr>
            <w:rFonts w:asciiTheme="minorHAnsi" w:eastAsiaTheme="minorEastAsia" w:hAnsiTheme="minorHAnsi" w:cstheme="minorBidi"/>
            <w:color w:val="auto"/>
            <w:kern w:val="2"/>
            <w:lang w:eastAsia="fi-FI"/>
            <w14:ligatures w14:val="standardContextual"/>
          </w:rPr>
          <w:tab/>
        </w:r>
        <w:r w:rsidRPr="00EE270D">
          <w:rPr>
            <w:rStyle w:val="Hyperlinkki"/>
          </w:rPr>
          <w:t>Ota laitteen salaus käyttöön (Device encryption)</w:t>
        </w:r>
        <w:r>
          <w:rPr>
            <w:webHidden/>
          </w:rPr>
          <w:tab/>
        </w:r>
        <w:r>
          <w:rPr>
            <w:webHidden/>
          </w:rPr>
          <w:fldChar w:fldCharType="begin"/>
        </w:r>
        <w:r>
          <w:rPr>
            <w:webHidden/>
          </w:rPr>
          <w:instrText xml:space="preserve"> PAGEREF _Toc196837022 \h </w:instrText>
        </w:r>
        <w:r>
          <w:rPr>
            <w:webHidden/>
          </w:rPr>
        </w:r>
        <w:r>
          <w:rPr>
            <w:webHidden/>
          </w:rPr>
          <w:fldChar w:fldCharType="separate"/>
        </w:r>
        <w:r w:rsidR="004E194A">
          <w:rPr>
            <w:webHidden/>
          </w:rPr>
          <w:t>3</w:t>
        </w:r>
        <w:r>
          <w:rPr>
            <w:webHidden/>
          </w:rPr>
          <w:fldChar w:fldCharType="end"/>
        </w:r>
      </w:hyperlink>
    </w:p>
    <w:p w14:paraId="71F900F7" w14:textId="0D6BA490"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3" w:history="1">
        <w:r w:rsidRPr="00EE270D">
          <w:rPr>
            <w:rStyle w:val="Hyperlinkki"/>
          </w:rPr>
          <w:t>2.5</w:t>
        </w:r>
        <w:r>
          <w:rPr>
            <w:rFonts w:asciiTheme="minorHAnsi" w:eastAsiaTheme="minorEastAsia" w:hAnsiTheme="minorHAnsi" w:cstheme="minorBidi"/>
            <w:color w:val="auto"/>
            <w:kern w:val="2"/>
            <w:lang w:eastAsia="fi-FI"/>
            <w14:ligatures w14:val="standardContextual"/>
          </w:rPr>
          <w:tab/>
        </w:r>
        <w:r w:rsidRPr="00EE270D">
          <w:rPr>
            <w:rStyle w:val="Hyperlinkki"/>
          </w:rPr>
          <w:t>Laitteen paikannussovellusten käyttöönotto</w:t>
        </w:r>
        <w:r>
          <w:rPr>
            <w:webHidden/>
          </w:rPr>
          <w:tab/>
        </w:r>
        <w:r>
          <w:rPr>
            <w:webHidden/>
          </w:rPr>
          <w:fldChar w:fldCharType="begin"/>
        </w:r>
        <w:r>
          <w:rPr>
            <w:webHidden/>
          </w:rPr>
          <w:instrText xml:space="preserve"> PAGEREF _Toc196837023 \h </w:instrText>
        </w:r>
        <w:r>
          <w:rPr>
            <w:webHidden/>
          </w:rPr>
        </w:r>
        <w:r>
          <w:rPr>
            <w:webHidden/>
          </w:rPr>
          <w:fldChar w:fldCharType="separate"/>
        </w:r>
        <w:r w:rsidR="004E194A">
          <w:rPr>
            <w:webHidden/>
          </w:rPr>
          <w:t>3</w:t>
        </w:r>
        <w:r>
          <w:rPr>
            <w:webHidden/>
          </w:rPr>
          <w:fldChar w:fldCharType="end"/>
        </w:r>
      </w:hyperlink>
    </w:p>
    <w:p w14:paraId="78A6E5BC" w14:textId="6A228D2A" w:rsidR="009F3E05" w:rsidRDefault="009F3E05">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6837024" w:history="1">
        <w:r w:rsidRPr="00EE270D">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EE270D">
          <w:rPr>
            <w:rStyle w:val="Hyperlinkki"/>
          </w:rPr>
          <w:t>Mitä ei kannata tehdä</w:t>
        </w:r>
        <w:r>
          <w:rPr>
            <w:webHidden/>
          </w:rPr>
          <w:tab/>
        </w:r>
        <w:r>
          <w:rPr>
            <w:webHidden/>
          </w:rPr>
          <w:fldChar w:fldCharType="begin"/>
        </w:r>
        <w:r>
          <w:rPr>
            <w:webHidden/>
          </w:rPr>
          <w:instrText xml:space="preserve"> PAGEREF _Toc196837024 \h </w:instrText>
        </w:r>
        <w:r>
          <w:rPr>
            <w:webHidden/>
          </w:rPr>
        </w:r>
        <w:r>
          <w:rPr>
            <w:webHidden/>
          </w:rPr>
          <w:fldChar w:fldCharType="separate"/>
        </w:r>
        <w:r w:rsidR="004E194A">
          <w:rPr>
            <w:webHidden/>
          </w:rPr>
          <w:t>3</w:t>
        </w:r>
        <w:r>
          <w:rPr>
            <w:webHidden/>
          </w:rPr>
          <w:fldChar w:fldCharType="end"/>
        </w:r>
      </w:hyperlink>
    </w:p>
    <w:p w14:paraId="35C84D9E" w14:textId="57E6FB43"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5" w:history="1">
        <w:r w:rsidRPr="00EE270D">
          <w:rPr>
            <w:rStyle w:val="Hyperlinkki"/>
          </w:rPr>
          <w:t>3.1</w:t>
        </w:r>
        <w:r>
          <w:rPr>
            <w:rFonts w:asciiTheme="minorHAnsi" w:eastAsiaTheme="minorEastAsia" w:hAnsiTheme="minorHAnsi" w:cstheme="minorBidi"/>
            <w:color w:val="auto"/>
            <w:kern w:val="2"/>
            <w:lang w:eastAsia="fi-FI"/>
            <w14:ligatures w14:val="standardContextual"/>
          </w:rPr>
          <w:tab/>
        </w:r>
        <w:r w:rsidRPr="00EE270D">
          <w:rPr>
            <w:rStyle w:val="Hyperlinkki"/>
          </w:rPr>
          <w:t>Vaarat, jotka liittyvät ohjelmien lataamiseen tuntemattomista lähteistä</w:t>
        </w:r>
        <w:r>
          <w:rPr>
            <w:webHidden/>
          </w:rPr>
          <w:tab/>
        </w:r>
        <w:r>
          <w:rPr>
            <w:webHidden/>
          </w:rPr>
          <w:fldChar w:fldCharType="begin"/>
        </w:r>
        <w:r>
          <w:rPr>
            <w:webHidden/>
          </w:rPr>
          <w:instrText xml:space="preserve"> PAGEREF _Toc196837025 \h </w:instrText>
        </w:r>
        <w:r>
          <w:rPr>
            <w:webHidden/>
          </w:rPr>
        </w:r>
        <w:r>
          <w:rPr>
            <w:webHidden/>
          </w:rPr>
          <w:fldChar w:fldCharType="separate"/>
        </w:r>
        <w:r w:rsidR="004E194A">
          <w:rPr>
            <w:webHidden/>
          </w:rPr>
          <w:t>3</w:t>
        </w:r>
        <w:r>
          <w:rPr>
            <w:webHidden/>
          </w:rPr>
          <w:fldChar w:fldCharType="end"/>
        </w:r>
      </w:hyperlink>
    </w:p>
    <w:p w14:paraId="605664AA" w14:textId="2C33B75D"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6" w:history="1">
        <w:r w:rsidRPr="00EE270D">
          <w:rPr>
            <w:rStyle w:val="Hyperlinkki"/>
          </w:rPr>
          <w:t>3.2</w:t>
        </w:r>
        <w:r>
          <w:rPr>
            <w:rFonts w:asciiTheme="minorHAnsi" w:eastAsiaTheme="minorEastAsia" w:hAnsiTheme="minorHAnsi" w:cstheme="minorBidi"/>
            <w:color w:val="auto"/>
            <w:kern w:val="2"/>
            <w:lang w:eastAsia="fi-FI"/>
            <w14:ligatures w14:val="standardContextual"/>
          </w:rPr>
          <w:tab/>
        </w:r>
        <w:r w:rsidRPr="00EE270D">
          <w:rPr>
            <w:rStyle w:val="Hyperlinkki"/>
          </w:rPr>
          <w:t>Yhdistää tuntemattomiin avoimiin langattomiin verkkoihin</w:t>
        </w:r>
        <w:r>
          <w:rPr>
            <w:webHidden/>
          </w:rPr>
          <w:tab/>
        </w:r>
        <w:r>
          <w:rPr>
            <w:webHidden/>
          </w:rPr>
          <w:fldChar w:fldCharType="begin"/>
        </w:r>
        <w:r>
          <w:rPr>
            <w:webHidden/>
          </w:rPr>
          <w:instrText xml:space="preserve"> PAGEREF _Toc196837026 \h </w:instrText>
        </w:r>
        <w:r>
          <w:rPr>
            <w:webHidden/>
          </w:rPr>
        </w:r>
        <w:r>
          <w:rPr>
            <w:webHidden/>
          </w:rPr>
          <w:fldChar w:fldCharType="separate"/>
        </w:r>
        <w:r w:rsidR="004E194A">
          <w:rPr>
            <w:webHidden/>
          </w:rPr>
          <w:t>4</w:t>
        </w:r>
        <w:r>
          <w:rPr>
            <w:webHidden/>
          </w:rPr>
          <w:fldChar w:fldCharType="end"/>
        </w:r>
      </w:hyperlink>
    </w:p>
    <w:p w14:paraId="6D60A56C" w14:textId="5601A71C"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7" w:history="1">
        <w:r w:rsidRPr="00EE270D">
          <w:rPr>
            <w:rStyle w:val="Hyperlinkki"/>
          </w:rPr>
          <w:t>3.3</w:t>
        </w:r>
        <w:r>
          <w:rPr>
            <w:rFonts w:asciiTheme="minorHAnsi" w:eastAsiaTheme="minorEastAsia" w:hAnsiTheme="minorHAnsi" w:cstheme="minorBidi"/>
            <w:color w:val="auto"/>
            <w:kern w:val="2"/>
            <w:lang w:eastAsia="fi-FI"/>
            <w14:ligatures w14:val="standardContextual"/>
          </w:rPr>
          <w:tab/>
        </w:r>
        <w:r w:rsidRPr="00EE270D">
          <w:rPr>
            <w:rStyle w:val="Hyperlinkki"/>
          </w:rPr>
          <w:t>Älä roottaa laitetta</w:t>
        </w:r>
        <w:r>
          <w:rPr>
            <w:webHidden/>
          </w:rPr>
          <w:tab/>
        </w:r>
        <w:r>
          <w:rPr>
            <w:webHidden/>
          </w:rPr>
          <w:fldChar w:fldCharType="begin"/>
        </w:r>
        <w:r>
          <w:rPr>
            <w:webHidden/>
          </w:rPr>
          <w:instrText xml:space="preserve"> PAGEREF _Toc196837027 \h </w:instrText>
        </w:r>
        <w:r>
          <w:rPr>
            <w:webHidden/>
          </w:rPr>
        </w:r>
        <w:r>
          <w:rPr>
            <w:webHidden/>
          </w:rPr>
          <w:fldChar w:fldCharType="separate"/>
        </w:r>
        <w:r w:rsidR="004E194A">
          <w:rPr>
            <w:webHidden/>
          </w:rPr>
          <w:t>4</w:t>
        </w:r>
        <w:r>
          <w:rPr>
            <w:webHidden/>
          </w:rPr>
          <w:fldChar w:fldCharType="end"/>
        </w:r>
      </w:hyperlink>
    </w:p>
    <w:p w14:paraId="2FB70E01" w14:textId="54525515"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8" w:history="1">
        <w:r w:rsidRPr="00EE270D">
          <w:rPr>
            <w:rStyle w:val="Hyperlinkki"/>
          </w:rPr>
          <w:t>3.4</w:t>
        </w:r>
        <w:r>
          <w:rPr>
            <w:rFonts w:asciiTheme="minorHAnsi" w:eastAsiaTheme="minorEastAsia" w:hAnsiTheme="minorHAnsi" w:cstheme="minorBidi"/>
            <w:color w:val="auto"/>
            <w:kern w:val="2"/>
            <w:lang w:eastAsia="fi-FI"/>
            <w14:ligatures w14:val="standardContextual"/>
          </w:rPr>
          <w:tab/>
        </w:r>
        <w:r w:rsidRPr="00EE270D">
          <w:rPr>
            <w:rStyle w:val="Hyperlinkki"/>
          </w:rPr>
          <w:t>Poista "Kehittäjäasetukset" käytöstä (disable developer options)</w:t>
        </w:r>
        <w:r>
          <w:rPr>
            <w:webHidden/>
          </w:rPr>
          <w:tab/>
        </w:r>
        <w:r>
          <w:rPr>
            <w:webHidden/>
          </w:rPr>
          <w:fldChar w:fldCharType="begin"/>
        </w:r>
        <w:r>
          <w:rPr>
            <w:webHidden/>
          </w:rPr>
          <w:instrText xml:space="preserve"> PAGEREF _Toc196837028 \h </w:instrText>
        </w:r>
        <w:r>
          <w:rPr>
            <w:webHidden/>
          </w:rPr>
        </w:r>
        <w:r>
          <w:rPr>
            <w:webHidden/>
          </w:rPr>
          <w:fldChar w:fldCharType="separate"/>
        </w:r>
        <w:r w:rsidR="004E194A">
          <w:rPr>
            <w:webHidden/>
          </w:rPr>
          <w:t>5</w:t>
        </w:r>
        <w:r>
          <w:rPr>
            <w:webHidden/>
          </w:rPr>
          <w:fldChar w:fldCharType="end"/>
        </w:r>
      </w:hyperlink>
    </w:p>
    <w:p w14:paraId="1CA11A40" w14:textId="3B478993" w:rsidR="009F3E05" w:rsidRDefault="009F3E05">
      <w:pPr>
        <w:pStyle w:val="Sisluet2"/>
        <w:rPr>
          <w:rFonts w:asciiTheme="minorHAnsi" w:eastAsiaTheme="minorEastAsia" w:hAnsiTheme="minorHAnsi" w:cstheme="minorBidi"/>
          <w:color w:val="auto"/>
          <w:kern w:val="2"/>
          <w:lang w:eastAsia="fi-FI"/>
          <w14:ligatures w14:val="standardContextual"/>
        </w:rPr>
      </w:pPr>
      <w:hyperlink w:anchor="_Toc196837029" w:history="1">
        <w:r w:rsidRPr="00EE270D">
          <w:rPr>
            <w:rStyle w:val="Hyperlinkki"/>
          </w:rPr>
          <w:t>3.5</w:t>
        </w:r>
        <w:r>
          <w:rPr>
            <w:rFonts w:asciiTheme="minorHAnsi" w:eastAsiaTheme="minorEastAsia" w:hAnsiTheme="minorHAnsi" w:cstheme="minorBidi"/>
            <w:color w:val="auto"/>
            <w:kern w:val="2"/>
            <w:lang w:eastAsia="fi-FI"/>
            <w14:ligatures w14:val="standardContextual"/>
          </w:rPr>
          <w:tab/>
        </w:r>
        <w:r w:rsidRPr="00EE270D">
          <w:rPr>
            <w:rStyle w:val="Hyperlinkki"/>
          </w:rPr>
          <w:t>Älä salli kaikkia käyttöoikeuksia sovelluksille</w:t>
        </w:r>
        <w:r>
          <w:rPr>
            <w:webHidden/>
          </w:rPr>
          <w:tab/>
        </w:r>
        <w:r>
          <w:rPr>
            <w:webHidden/>
          </w:rPr>
          <w:fldChar w:fldCharType="begin"/>
        </w:r>
        <w:r>
          <w:rPr>
            <w:webHidden/>
          </w:rPr>
          <w:instrText xml:space="preserve"> PAGEREF _Toc196837029 \h </w:instrText>
        </w:r>
        <w:r>
          <w:rPr>
            <w:webHidden/>
          </w:rPr>
        </w:r>
        <w:r>
          <w:rPr>
            <w:webHidden/>
          </w:rPr>
          <w:fldChar w:fldCharType="separate"/>
        </w:r>
        <w:r w:rsidR="004E194A">
          <w:rPr>
            <w:webHidden/>
          </w:rPr>
          <w:t>5</w:t>
        </w:r>
        <w:r>
          <w:rPr>
            <w:webHidden/>
          </w:rPr>
          <w:fldChar w:fldCharType="end"/>
        </w:r>
      </w:hyperlink>
    </w:p>
    <w:p w14:paraId="6B78D394" w14:textId="32B195A6" w:rsidR="009F3E05" w:rsidRDefault="009F3E05">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6837030" w:history="1">
        <w:r w:rsidRPr="00EE270D">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EE270D">
          <w:rPr>
            <w:rStyle w:val="Hyperlinkki"/>
          </w:rPr>
          <w:t>Organisaatio</w:t>
        </w:r>
        <w:r>
          <w:rPr>
            <w:webHidden/>
          </w:rPr>
          <w:tab/>
        </w:r>
        <w:r>
          <w:rPr>
            <w:webHidden/>
          </w:rPr>
          <w:fldChar w:fldCharType="begin"/>
        </w:r>
        <w:r>
          <w:rPr>
            <w:webHidden/>
          </w:rPr>
          <w:instrText xml:space="preserve"> PAGEREF _Toc196837030 \h </w:instrText>
        </w:r>
        <w:r>
          <w:rPr>
            <w:webHidden/>
          </w:rPr>
        </w:r>
        <w:r>
          <w:rPr>
            <w:webHidden/>
          </w:rPr>
          <w:fldChar w:fldCharType="separate"/>
        </w:r>
        <w:r w:rsidR="004E194A">
          <w:rPr>
            <w:webHidden/>
          </w:rPr>
          <w:t>6</w:t>
        </w:r>
        <w:r>
          <w:rPr>
            <w:webHidden/>
          </w:rPr>
          <w:fldChar w:fldCharType="end"/>
        </w:r>
      </w:hyperlink>
    </w:p>
    <w:p w14:paraId="1559B5CD" w14:textId="254AA6AF" w:rsidR="009F3E05" w:rsidRDefault="009F3E05">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6837031" w:history="1">
        <w:r w:rsidRPr="00EE270D">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EE270D">
          <w:rPr>
            <w:rStyle w:val="Hyperlinkki"/>
          </w:rPr>
          <w:t>Yliampuvat kovennukset</w:t>
        </w:r>
        <w:r>
          <w:rPr>
            <w:webHidden/>
          </w:rPr>
          <w:tab/>
        </w:r>
        <w:r>
          <w:rPr>
            <w:webHidden/>
          </w:rPr>
          <w:fldChar w:fldCharType="begin"/>
        </w:r>
        <w:r>
          <w:rPr>
            <w:webHidden/>
          </w:rPr>
          <w:instrText xml:space="preserve"> PAGEREF _Toc196837031 \h </w:instrText>
        </w:r>
        <w:r>
          <w:rPr>
            <w:webHidden/>
          </w:rPr>
        </w:r>
        <w:r>
          <w:rPr>
            <w:webHidden/>
          </w:rPr>
          <w:fldChar w:fldCharType="separate"/>
        </w:r>
        <w:r w:rsidR="004E194A">
          <w:rPr>
            <w:webHidden/>
          </w:rPr>
          <w:t>6</w:t>
        </w:r>
        <w:r>
          <w:rPr>
            <w:webHidden/>
          </w:rPr>
          <w:fldChar w:fldCharType="end"/>
        </w:r>
      </w:hyperlink>
    </w:p>
    <w:p w14:paraId="2DA035A4" w14:textId="004893D8" w:rsidR="009F3E05" w:rsidRDefault="009F3E05">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6837032" w:history="1">
        <w:r w:rsidRPr="00EE270D">
          <w:rPr>
            <w:rStyle w:val="Hyperlinkki"/>
            <w:lang w:val="en-GB"/>
          </w:rPr>
          <w:t>Lähteet</w:t>
        </w:r>
        <w:r>
          <w:rPr>
            <w:webHidden/>
          </w:rPr>
          <w:tab/>
        </w:r>
        <w:r>
          <w:rPr>
            <w:webHidden/>
          </w:rPr>
          <w:fldChar w:fldCharType="begin"/>
        </w:r>
        <w:r>
          <w:rPr>
            <w:webHidden/>
          </w:rPr>
          <w:instrText xml:space="preserve"> PAGEREF _Toc196837032 \h </w:instrText>
        </w:r>
        <w:r>
          <w:rPr>
            <w:webHidden/>
          </w:rPr>
        </w:r>
        <w:r>
          <w:rPr>
            <w:webHidden/>
          </w:rPr>
          <w:fldChar w:fldCharType="separate"/>
        </w:r>
        <w:r w:rsidR="004E194A">
          <w:rPr>
            <w:webHidden/>
          </w:rPr>
          <w:t>7</w:t>
        </w:r>
        <w:r>
          <w:rPr>
            <w:webHidden/>
          </w:rPr>
          <w:fldChar w:fldCharType="end"/>
        </w:r>
      </w:hyperlink>
    </w:p>
    <w:p w14:paraId="7C222BF9" w14:textId="7636A8F2" w:rsidR="00AF09A9" w:rsidRDefault="00F131CE" w:rsidP="00AF09A9">
      <w:pPr>
        <w:pStyle w:val="Sisllysluettelootsikko"/>
      </w:pPr>
      <w:r>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58338869"/>
      <w:bookmarkStart w:id="9" w:name="_Toc63413616"/>
    </w:p>
    <w:p w14:paraId="3A3BF401" w14:textId="77777777" w:rsidR="00AF09A9" w:rsidRDefault="00AF09A9">
      <w:pPr>
        <w:spacing w:after="160" w:line="259" w:lineRule="auto"/>
        <w:rPr>
          <w:rFonts w:eastAsiaTheme="majorEastAsia" w:cstheme="majorHAnsi"/>
          <w:b/>
          <w:noProof/>
          <w:szCs w:val="28"/>
          <w:lang w:val="en-US" w:eastAsia="fi-FI"/>
        </w:rPr>
      </w:pPr>
      <w:r>
        <w:br w:type="page"/>
      </w:r>
    </w:p>
    <w:p w14:paraId="0C7626DF" w14:textId="45FDF20F" w:rsidR="003E0724" w:rsidRPr="00C01873" w:rsidRDefault="7919C003" w:rsidP="00AF09A9">
      <w:pPr>
        <w:pStyle w:val="Otsikko1"/>
        <w:rPr>
          <w:bCs/>
          <w:lang w:val="fi-FI"/>
        </w:rPr>
      </w:pPr>
      <w:bookmarkStart w:id="10" w:name="_Toc196837017"/>
      <w:r>
        <w:lastRenderedPageBreak/>
        <w:t>Johdanto</w:t>
      </w:r>
      <w:bookmarkEnd w:id="0"/>
      <w:bookmarkEnd w:id="1"/>
      <w:bookmarkEnd w:id="2"/>
      <w:bookmarkEnd w:id="3"/>
      <w:bookmarkEnd w:id="4"/>
      <w:bookmarkEnd w:id="5"/>
      <w:bookmarkEnd w:id="6"/>
      <w:bookmarkEnd w:id="7"/>
      <w:bookmarkEnd w:id="8"/>
      <w:bookmarkEnd w:id="9"/>
      <w:bookmarkEnd w:id="10"/>
    </w:p>
    <w:p w14:paraId="2BF5C09B" w14:textId="61DA2CC7" w:rsidR="00A67A4F" w:rsidRPr="004B30A1" w:rsidRDefault="001154FB" w:rsidP="004B30A1">
      <w:r>
        <w:t>Labrassa 6 ryhmä</w:t>
      </w:r>
      <w:r w:rsidR="00F3601F">
        <w:t>mme piti etsiä</w:t>
      </w:r>
      <w:r w:rsidR="20DD33A7">
        <w:t>, että</w:t>
      </w:r>
      <w:r w:rsidR="00F3601F">
        <w:t xml:space="preserve"> millaisia ohjeita löytyy puhelimien koventamiselle ja dokumentoida </w:t>
      </w:r>
      <w:r w:rsidR="00183F5D">
        <w:t>niistä 5 kannattavaa vaihtoehtoa ja 5 vaihtoehtoa, mitä ei kannata tehdä.</w:t>
      </w:r>
      <w:r w:rsidR="2DD77A75">
        <w:t xml:space="preserve"> Lisäksi piti keksiä, mitä kovennuksia kannattaa tehdä organisaatioiden työpuhelimiin ja mitkä voisivat olla yliampuvia kovennuksia.</w:t>
      </w:r>
    </w:p>
    <w:p w14:paraId="74FD19A9" w14:textId="205B6942" w:rsidR="57E64F6F" w:rsidRPr="00AF09A9" w:rsidRDefault="57E64F6F" w:rsidP="4DDBCF13">
      <w:pPr>
        <w:pStyle w:val="Otsikko1"/>
        <w:rPr>
          <w:lang w:val="fi-FI"/>
        </w:rPr>
      </w:pPr>
      <w:bookmarkStart w:id="11" w:name="_Toc196837018"/>
      <w:r w:rsidRPr="00AF09A9">
        <w:rPr>
          <w:lang w:val="fi-FI"/>
        </w:rPr>
        <w:t>Mitä kovennuksia kannattaa tehdä mobiililaitteelle</w:t>
      </w:r>
      <w:bookmarkEnd w:id="11"/>
    </w:p>
    <w:p w14:paraId="27A72C94" w14:textId="13699FA9" w:rsidR="24F928BB" w:rsidRDefault="0F0BB98E" w:rsidP="366B7DC2">
      <w:pPr>
        <w:pStyle w:val="Otsikko2"/>
      </w:pPr>
      <w:bookmarkStart w:id="12" w:name="_Toc196837019"/>
      <w:r>
        <w:t>Käyttöjärjestelmän ja sovelluksia päivitykset</w:t>
      </w:r>
      <w:bookmarkEnd w:id="12"/>
    </w:p>
    <w:p w14:paraId="4BD2D089" w14:textId="5263F335" w:rsidR="53B37914" w:rsidRPr="00E258C7" w:rsidRDefault="55B0FD48" w:rsidP="53B37914">
      <w:pPr>
        <w:rPr>
          <w:lang w:val="en-US"/>
        </w:rPr>
      </w:pPr>
      <w:r>
        <w:t xml:space="preserve">Mobiililaitteiden käyttöjärjestelmät </w:t>
      </w:r>
      <w:r w:rsidR="505F2C4D">
        <w:t>sekä sovellukset kannattaisi aina päivittää uusimpaan versioon, jotta ne toimisivat mahdollisimman tehokkaasti ja turvallisesti.</w:t>
      </w:r>
      <w:r w:rsidR="055CBA01">
        <w:t xml:space="preserve"> Päivitykset yleensä sisältävät </w:t>
      </w:r>
      <w:r w:rsidR="56225B92">
        <w:t xml:space="preserve">korjauksia ja parannuksia, jotka suojaavat puhelimia tunnetuilta haavoittuvuuksilta. </w:t>
      </w:r>
      <w:r w:rsidR="56225B92" w:rsidRPr="00E258C7">
        <w:rPr>
          <w:lang w:val="en-US"/>
        </w:rPr>
        <w:t>(</w:t>
      </w:r>
      <w:r w:rsidR="055CBA01" w:rsidRPr="00E258C7">
        <w:rPr>
          <w:lang w:val="en-US"/>
        </w:rPr>
        <w:t>Protect your information: Tips for ensuring the security of your mobile phone 2024</w:t>
      </w:r>
      <w:r w:rsidR="19EB2B94" w:rsidRPr="00A96874">
        <w:rPr>
          <w:lang w:val="en-GB"/>
        </w:rPr>
        <w:t>.</w:t>
      </w:r>
      <w:r w:rsidR="055CBA01" w:rsidRPr="00A96874">
        <w:rPr>
          <w:lang w:val="en-GB"/>
        </w:rPr>
        <w:t>)</w:t>
      </w:r>
    </w:p>
    <w:p w14:paraId="6196D6DA" w14:textId="101E1188" w:rsidR="00801A23" w:rsidRDefault="00801A23">
      <w:pPr>
        <w:pStyle w:val="Otsikko2"/>
      </w:pPr>
      <w:bookmarkStart w:id="13" w:name="_Toc196837020"/>
      <w:proofErr w:type="spellStart"/>
      <w:r>
        <w:t>Iphone</w:t>
      </w:r>
      <w:proofErr w:type="spellEnd"/>
      <w:r>
        <w:t xml:space="preserve"> </w:t>
      </w:r>
      <w:proofErr w:type="spellStart"/>
      <w:r w:rsidR="003159CD">
        <w:t>Erase</w:t>
      </w:r>
      <w:proofErr w:type="spellEnd"/>
      <w:r w:rsidR="003159CD">
        <w:t xml:space="preserve"> data</w:t>
      </w:r>
      <w:bookmarkEnd w:id="13"/>
    </w:p>
    <w:p w14:paraId="29848A43" w14:textId="7B09B8AB" w:rsidR="00932253" w:rsidRPr="00932253" w:rsidRDefault="1C056F78" w:rsidP="00932253">
      <w:r>
        <w:t>iPhone-puhelimissa on tärkeää, että kirjautumiseen on otettu käyttöön sekä salasana että kasvojentunnistus. Näitä suojausmenetelmiä voi tehostaa vielä yhdellä tärkeällä asetuksella: puhelimen tietojen automaattisella poistolla, jos salasanan syöttö epäonnistuu liian monta kertaa. Tämä asetus aktivoituu, kun kirjautumisyrityksiä on ollut kymmenen kertaa epäonnistuneesti – sen jälkeen puhelin poistaa automaattisesti kaikki tiedot. Yleensä kymmenen virheellistä kirjautumisyritystä viittaa siihen, että puhelin ei ole enää omistajansa hallussa, minkä vuoksi tämä asetus on erittäin tärkeä.</w:t>
      </w:r>
      <w:r w:rsidR="4107CF40">
        <w:t xml:space="preserve"> (</w:t>
      </w:r>
      <w:r w:rsidR="4107CF40" w:rsidRPr="1BC8120E">
        <w:rPr>
          <w:lang w:val="en-US"/>
        </w:rPr>
        <w:t xml:space="preserve">Apple iOS Hardening Checklist, </w:t>
      </w:r>
      <w:proofErr w:type="spellStart"/>
      <w:r w:rsidR="4107CF40">
        <w:t>n.d</w:t>
      </w:r>
      <w:proofErr w:type="spellEnd"/>
      <w:r w:rsidR="4107CF40">
        <w:t>.)</w:t>
      </w:r>
    </w:p>
    <w:p w14:paraId="35DC3341" w14:textId="06B29443" w:rsidR="11F34D8B" w:rsidRDefault="11F34D8B" w:rsidP="1BC8120E">
      <w:pPr>
        <w:pStyle w:val="Otsikko2"/>
      </w:pPr>
      <w:bookmarkStart w:id="14" w:name="_Toc196837021"/>
      <w:r>
        <w:t>Poista lomakkeiden automaattinen täyttö käytöstä</w:t>
      </w:r>
      <w:bookmarkEnd w:id="14"/>
    </w:p>
    <w:p w14:paraId="47461594" w14:textId="52498239" w:rsidR="11F34D8B" w:rsidRDefault="2B9E58DB" w:rsidP="1BC8120E">
      <w:r>
        <w:t xml:space="preserve">Lomakkeisiin syötetyt tiedot voidaan tallentaa niin, että lomake täytetään automaattisesti seuraavilla vierailuilla sivustolla. </w:t>
      </w:r>
      <w:r w:rsidR="020052B8">
        <w:t>Tämä voi olla kätevää, mutta se voi johtaa arkaluotoisten tietojen, kuten salasanojen ja luottokorttitietojen tallentamisen</w:t>
      </w:r>
      <w:r w:rsidR="3FAA57A8">
        <w:t xml:space="preserve"> käyttäjän</w:t>
      </w:r>
      <w:r w:rsidR="6BD08A27">
        <w:t xml:space="preserve"> laitteelle. Lisäksi automaattinen täyttö </w:t>
      </w:r>
      <w:r w:rsidR="6BD08A27">
        <w:lastRenderedPageBreak/>
        <w:t>voi johtaa arkaluontoisten</w:t>
      </w:r>
      <w:r w:rsidR="309EC9EA">
        <w:t xml:space="preserve"> tietojen päätymisen </w:t>
      </w:r>
      <w:r w:rsidR="7E7B8A22">
        <w:t>luvattomien henkilöiden käyttöön.</w:t>
      </w:r>
      <w:r w:rsidR="2F82C014">
        <w:t xml:space="preserve"> (Google Android </w:t>
      </w:r>
      <w:proofErr w:type="spellStart"/>
      <w:r w:rsidR="2F82C014">
        <w:t>Hardening</w:t>
      </w:r>
      <w:proofErr w:type="spellEnd"/>
      <w:r w:rsidR="2F82C014">
        <w:t xml:space="preserve"> </w:t>
      </w:r>
      <w:proofErr w:type="spellStart"/>
      <w:r w:rsidR="2F82C014">
        <w:t>Checklist</w:t>
      </w:r>
      <w:proofErr w:type="spellEnd"/>
      <w:r w:rsidR="2F82C014">
        <w:t xml:space="preserve">, </w:t>
      </w:r>
      <w:proofErr w:type="spellStart"/>
      <w:r w:rsidR="2F82C014">
        <w:t>n.d</w:t>
      </w:r>
      <w:proofErr w:type="spellEnd"/>
      <w:r w:rsidR="2F82C014">
        <w:t>.)</w:t>
      </w:r>
    </w:p>
    <w:p w14:paraId="452211B2" w14:textId="22510648" w:rsidR="1EE259F7" w:rsidRDefault="1EE259F7" w:rsidP="6553DBFB">
      <w:pPr>
        <w:pStyle w:val="Otsikko2"/>
      </w:pPr>
      <w:bookmarkStart w:id="15" w:name="_Toc196837022"/>
      <w:r>
        <w:t xml:space="preserve">Ota laitteen salaus käyttöön (Device </w:t>
      </w:r>
      <w:proofErr w:type="spellStart"/>
      <w:r>
        <w:t>encryption</w:t>
      </w:r>
      <w:proofErr w:type="spellEnd"/>
      <w:r>
        <w:t>)</w:t>
      </w:r>
      <w:bookmarkEnd w:id="15"/>
    </w:p>
    <w:p w14:paraId="1F904272" w14:textId="22ADD462" w:rsidR="1EE259F7" w:rsidRDefault="1EE259F7" w:rsidP="6553DBFB">
      <w:r>
        <w:t xml:space="preserve">Kun tämä toiminto on käytössä, Android käyttää laitteen lukituksen avauskoodia tai salasanaa luodakseen salausavaimen, jota käytetään laitteen tietojen salaamiseen. Tämä koodi tai salasana vaaditaan aina, kun laite käynnistetään. Salaus suojaa laitteeseen tallennetut tiedot luvattomalta käytöltä, jos laite katoaa tai varastetaan. Salausprosessi voi kestää pitkään, riippuen laitteen tallennustilan määrästä. Laitteen tulee olla kytkettynä virtalähteeseen, eikä salausta saa keskeyttää. (Google Android </w:t>
      </w:r>
      <w:proofErr w:type="spellStart"/>
      <w:r>
        <w:t>Hardening</w:t>
      </w:r>
      <w:proofErr w:type="spellEnd"/>
      <w:r>
        <w:t xml:space="preserve"> </w:t>
      </w:r>
      <w:proofErr w:type="spellStart"/>
      <w:r>
        <w:t>Checklist</w:t>
      </w:r>
      <w:proofErr w:type="spellEnd"/>
      <w:r>
        <w:t xml:space="preserve">, </w:t>
      </w:r>
      <w:proofErr w:type="spellStart"/>
      <w:r>
        <w:t>n.d</w:t>
      </w:r>
      <w:proofErr w:type="spellEnd"/>
      <w:r>
        <w:t>.)</w:t>
      </w:r>
    </w:p>
    <w:p w14:paraId="5DC68184" w14:textId="3BD786C3" w:rsidR="49E05E0A" w:rsidRDefault="49E05E0A" w:rsidP="57FC0F4B">
      <w:pPr>
        <w:pStyle w:val="Otsikko2"/>
      </w:pPr>
      <w:bookmarkStart w:id="16" w:name="_Toc196837023"/>
      <w:r>
        <w:t>Laitteen paikannu</w:t>
      </w:r>
      <w:r w:rsidR="6B7B2D2E">
        <w:t>ssovellusten</w:t>
      </w:r>
      <w:r>
        <w:t xml:space="preserve"> käyttöönotto</w:t>
      </w:r>
      <w:bookmarkEnd w:id="16"/>
    </w:p>
    <w:p w14:paraId="60D85AD5" w14:textId="29B309EF" w:rsidR="009F2C64" w:rsidRPr="009F2C64" w:rsidRDefault="62420636" w:rsidP="009F2C64">
      <w:r>
        <w:t xml:space="preserve">Applen </w:t>
      </w:r>
      <w:r w:rsidR="64EB7510">
        <w:t>iPhone puh</w:t>
      </w:r>
      <w:r>
        <w:t>e</w:t>
      </w:r>
      <w:r w:rsidR="57E0D207">
        <w:t>limille</w:t>
      </w:r>
      <w:r>
        <w:t xml:space="preserve"> on mahdollista ottaa käyttöön etsintäsovellus, jonka avulla voi jäljittää kadon</w:t>
      </w:r>
      <w:r w:rsidR="7D2861D0">
        <w:t xml:space="preserve">nutta tai varastettua puhelinta. Etsi –sovelluksella voi jäljittämisen lisäksi </w:t>
      </w:r>
      <w:r w:rsidR="030754D2">
        <w:t>myös suojata tietojaan</w:t>
      </w:r>
      <w:r w:rsidR="0F97D1C1">
        <w:t xml:space="preserve"> poistamalla niitä etänä</w:t>
      </w:r>
      <w:r w:rsidR="71F9A136">
        <w:t xml:space="preserve">. </w:t>
      </w:r>
      <w:r w:rsidR="311A7EB1">
        <w:t>(</w:t>
      </w:r>
      <w:r w:rsidR="311A7EB1" w:rsidRPr="0034586C">
        <w:t xml:space="preserve">Apple iOS </w:t>
      </w:r>
      <w:proofErr w:type="spellStart"/>
      <w:r w:rsidR="311A7EB1" w:rsidRPr="0034586C">
        <w:t>Hardening</w:t>
      </w:r>
      <w:proofErr w:type="spellEnd"/>
      <w:r w:rsidR="311A7EB1" w:rsidRPr="0034586C">
        <w:t xml:space="preserve"> </w:t>
      </w:r>
      <w:proofErr w:type="spellStart"/>
      <w:r w:rsidR="311A7EB1" w:rsidRPr="0034586C">
        <w:t>Checklist</w:t>
      </w:r>
      <w:proofErr w:type="spellEnd"/>
      <w:r w:rsidR="311A7EB1" w:rsidRPr="0034586C">
        <w:t xml:space="preserve">, </w:t>
      </w:r>
      <w:proofErr w:type="spellStart"/>
      <w:r w:rsidR="311A7EB1">
        <w:t>n.d</w:t>
      </w:r>
      <w:proofErr w:type="spellEnd"/>
      <w:r w:rsidR="311A7EB1">
        <w:t>.)</w:t>
      </w:r>
    </w:p>
    <w:p w14:paraId="20AD7758" w14:textId="4004FA88" w:rsidR="71F9A136" w:rsidRPr="0034586C" w:rsidRDefault="71F9A136">
      <w:pPr>
        <w:rPr>
          <w:lang w:val="en-US"/>
        </w:rPr>
      </w:pPr>
      <w:r>
        <w:t>Myös Android-laitteille voi ottaa käyttöön laitteen paikannuksen</w:t>
      </w:r>
      <w:r w:rsidR="1B0CD08C">
        <w:t xml:space="preserve"> lataamalla</w:t>
      </w:r>
      <w:r w:rsidR="4AE9C24B">
        <w:t xml:space="preserve"> Paikanna laite –sovellu</w:t>
      </w:r>
      <w:r w:rsidR="5ABCC74F">
        <w:t>ksen puhelimeen. Paikanna laite –sovelluksella voi myös lukita etänä puhelimen pelkällä puhelinnumerolla, jos se esimerkiksi varastetaan</w:t>
      </w:r>
      <w:r w:rsidR="1639ADBE">
        <w:t>.</w:t>
      </w:r>
      <w:r w:rsidR="538AC9EE">
        <w:t xml:space="preserve"> </w:t>
      </w:r>
      <w:r w:rsidR="538AC9EE" w:rsidRPr="0034586C">
        <w:rPr>
          <w:lang w:val="en-US"/>
        </w:rPr>
        <w:t>(Find, secure, or erase a lost Android device n.d</w:t>
      </w:r>
      <w:r w:rsidR="376E1F13" w:rsidRPr="0034586C">
        <w:rPr>
          <w:lang w:val="en-US"/>
        </w:rPr>
        <w:t>.</w:t>
      </w:r>
      <w:r w:rsidR="538AC9EE" w:rsidRPr="0034586C">
        <w:rPr>
          <w:lang w:val="en-US"/>
        </w:rPr>
        <w:t>)</w:t>
      </w:r>
    </w:p>
    <w:p w14:paraId="61BA01C1" w14:textId="0822E418" w:rsidR="00F76039" w:rsidRDefault="723B1F5B" w:rsidP="4DCF9FF2">
      <w:pPr>
        <w:pStyle w:val="Otsikko1"/>
      </w:pPr>
      <w:bookmarkStart w:id="17" w:name="_Toc196837024"/>
      <w:r>
        <w:t>Mitä ei kannata tehdä</w:t>
      </w:r>
      <w:bookmarkStart w:id="18" w:name="_Toc428542261"/>
      <w:bookmarkStart w:id="19" w:name="_Toc428799800"/>
      <w:bookmarkStart w:id="20" w:name="_Toc430675200"/>
      <w:bookmarkStart w:id="21" w:name="_Toc430768000"/>
      <w:bookmarkStart w:id="22" w:name="_Toc527546213"/>
      <w:bookmarkStart w:id="23" w:name="_Toc17205374"/>
      <w:bookmarkEnd w:id="17"/>
    </w:p>
    <w:p w14:paraId="0B7475EC" w14:textId="2BBDE8D6" w:rsidR="3370B6A3" w:rsidRDefault="008C1897" w:rsidP="11934FB1">
      <w:pPr>
        <w:pStyle w:val="Otsikko2"/>
      </w:pPr>
      <w:bookmarkStart w:id="24" w:name="_Toc196837025"/>
      <w:r w:rsidRPr="008C1897">
        <w:t>Vaarat, jotka liittyvät ohjelmien lataamiseen tuntemattomista lähteistä</w:t>
      </w:r>
      <w:bookmarkEnd w:id="24"/>
    </w:p>
    <w:p w14:paraId="0B864D5F" w14:textId="439980F3" w:rsidR="00D906F5" w:rsidRDefault="00A55048" w:rsidP="00F64B86">
      <w:r w:rsidRPr="00A55048">
        <w:t xml:space="preserve">On tärkeää ymmärtää, mihin voi luottaa ja mihin ei, kun lataa ohjelmia omalle laitteelle. Yleensä kaikkein luotettavinta on ladata ohjelmia puhelimen omasta sovelluskaupasta – Android-laitteilla Google Play </w:t>
      </w:r>
      <w:proofErr w:type="spellStart"/>
      <w:r w:rsidRPr="00A55048">
        <w:t>Storesta</w:t>
      </w:r>
      <w:proofErr w:type="spellEnd"/>
      <w:r w:rsidRPr="00A55048">
        <w:t xml:space="preserve"> ja iOS-laitteilla Apple </w:t>
      </w:r>
      <w:proofErr w:type="spellStart"/>
      <w:r w:rsidRPr="00A55048">
        <w:t>App</w:t>
      </w:r>
      <w:proofErr w:type="spellEnd"/>
      <w:r w:rsidRPr="00A55048">
        <w:t xml:space="preserve"> </w:t>
      </w:r>
      <w:proofErr w:type="spellStart"/>
      <w:r w:rsidRPr="00A55048">
        <w:t>Storesta</w:t>
      </w:r>
      <w:proofErr w:type="spellEnd"/>
      <w:r w:rsidRPr="00A55048">
        <w:t xml:space="preserve">. </w:t>
      </w:r>
      <w:r w:rsidR="00E91F6E">
        <w:t>(</w:t>
      </w:r>
      <w:proofErr w:type="spellStart"/>
      <w:r w:rsidR="00E91F6E" w:rsidRPr="00A96874">
        <w:t>Ramirez</w:t>
      </w:r>
      <w:proofErr w:type="spellEnd"/>
      <w:r w:rsidR="00E91F6E" w:rsidRPr="00A96874">
        <w:t>, 2023.</w:t>
      </w:r>
      <w:r w:rsidR="00E91F6E">
        <w:t>)</w:t>
      </w:r>
    </w:p>
    <w:p w14:paraId="0F20A346" w14:textId="4B706541" w:rsidR="003E53EA" w:rsidRDefault="00A55048" w:rsidP="00F64B86">
      <w:r w:rsidRPr="00A55048">
        <w:lastRenderedPageBreak/>
        <w:t xml:space="preserve">Ohjelmien lataaminen näiden kauppojen ulkopuolelta vaatii erityistä harkintaa. Tuntemattomista lähteistä ladatut ohjelmat voivat aiheuttaa turvallisuusriskejä, kuten vakoiluohjelmia, tietojenkalastelua tai häiritseviä mainosohjelmia. </w:t>
      </w:r>
      <w:r w:rsidR="00E91F6E">
        <w:t>(</w:t>
      </w:r>
      <w:proofErr w:type="spellStart"/>
      <w:r w:rsidR="00E91F6E" w:rsidRPr="00E91F6E">
        <w:t>Ramirez</w:t>
      </w:r>
      <w:proofErr w:type="spellEnd"/>
      <w:r w:rsidR="00E91F6E" w:rsidRPr="00E91F6E">
        <w:t>, 2023.</w:t>
      </w:r>
      <w:r w:rsidR="00E91F6E">
        <w:t>)</w:t>
      </w:r>
    </w:p>
    <w:p w14:paraId="1EE13C91" w14:textId="5FE620C8" w:rsidR="00F64B86" w:rsidRPr="00F64B86" w:rsidRDefault="00A55048" w:rsidP="00F64B86">
      <w:r w:rsidRPr="00A55048">
        <w:t>Lisäksi on tärkeää muistaa, että tällaiset ohjelmat eivät välttämättä ole yhteensopivia kaikkien puhelimien kanssa. Esimerkiksi suorituskykyongelmat, yhteensopivuusongelmat ja muiden sovellusten häiriintyminen ovat mahdollisia, kun ohjelma ei ole virallisesti hyväksytty laitteellesi.</w:t>
      </w:r>
      <w:r w:rsidR="00E91F6E">
        <w:t xml:space="preserve"> (</w:t>
      </w:r>
      <w:r w:rsidR="00E91F6E" w:rsidRPr="00CF46E8">
        <w:rPr>
          <w:lang w:val="en-US"/>
        </w:rPr>
        <w:t>Ramirez</w:t>
      </w:r>
      <w:r w:rsidR="00E91F6E">
        <w:rPr>
          <w:lang w:val="en-US"/>
        </w:rPr>
        <w:t>, 2023.</w:t>
      </w:r>
      <w:r w:rsidR="00E91F6E">
        <w:t>)</w:t>
      </w:r>
    </w:p>
    <w:p w14:paraId="32DE0C13" w14:textId="14D2C3CC" w:rsidR="3370B6A3" w:rsidRDefault="3370B6A3" w:rsidP="11934FB1">
      <w:pPr>
        <w:pStyle w:val="Otsikko2"/>
      </w:pPr>
      <w:bookmarkStart w:id="25" w:name="_Toc196837026"/>
      <w:r>
        <w:t>Yhdistää tuntemattomiin avoimiin langattomiin verkkoihin</w:t>
      </w:r>
      <w:bookmarkEnd w:id="25"/>
    </w:p>
    <w:p w14:paraId="7B39DFC9" w14:textId="214E0DDE" w:rsidR="448BCD6A" w:rsidRPr="00740074" w:rsidRDefault="448BCD6A">
      <w:pPr>
        <w:rPr>
          <w:lang w:val="en-US"/>
        </w:rPr>
      </w:pPr>
      <w:r>
        <w:t>Tuntemattomiin langattomiin verkkoihin ei kannata yhdistää</w:t>
      </w:r>
      <w:r w:rsidR="4B243E57">
        <w:t>, koska nämä voivat olla turvattomia.</w:t>
      </w:r>
      <w:r w:rsidR="57E27889">
        <w:t xml:space="preserve"> Näissä verkoissa ollessa ei tulisi ainakaan käyttää mitään, mihin tarvitsisi syöttää arkaluonteisia tietoja kuten pankkitiedot tai </w:t>
      </w:r>
      <w:proofErr w:type="spellStart"/>
      <w:r w:rsidR="57E27889">
        <w:t>salasasanoja</w:t>
      </w:r>
      <w:proofErr w:type="spellEnd"/>
      <w:r w:rsidR="57E27889">
        <w:t>.</w:t>
      </w:r>
      <w:r w:rsidR="5CB08E12">
        <w:t xml:space="preserve"> </w:t>
      </w:r>
      <w:r w:rsidR="5CB08E12" w:rsidRPr="00740074">
        <w:rPr>
          <w:lang w:val="en-US"/>
        </w:rPr>
        <w:t>(Protect your information: Tips for ensuring the security of your mobile phone 2024.)</w:t>
      </w:r>
    </w:p>
    <w:p w14:paraId="0D8EEDCF" w14:textId="33B26B3F" w:rsidR="5CB08E12" w:rsidRDefault="5CB08E12" w:rsidP="5787AA86">
      <w:pPr>
        <w:rPr>
          <w:lang w:val="en-US"/>
        </w:rPr>
      </w:pPr>
      <w:r>
        <w:t>Lisäksi l</w:t>
      </w:r>
      <w:r w:rsidR="7D2A231B">
        <w:t>angattom</w:t>
      </w:r>
      <w:r w:rsidR="3A105C0A">
        <w:t>at tuntemattomat verkot, voivat olla hakkerien järjestämiä, mitkä voivat verkkoon yhdistyneille asettaa pop-</w:t>
      </w:r>
      <w:proofErr w:type="spellStart"/>
      <w:r w:rsidR="3A105C0A">
        <w:t>up</w:t>
      </w:r>
      <w:proofErr w:type="spellEnd"/>
      <w:r w:rsidR="3A105C0A">
        <w:t xml:space="preserve"> ikkunoita.</w:t>
      </w:r>
      <w:r w:rsidR="608E75F7">
        <w:t xml:space="preserve"> </w:t>
      </w:r>
      <w:r w:rsidR="3A7CAC60">
        <w:t>“</w:t>
      </w:r>
      <w:proofErr w:type="spellStart"/>
      <w:r w:rsidR="3A7CAC60">
        <w:t>Evil</w:t>
      </w:r>
      <w:proofErr w:type="spellEnd"/>
      <w:r w:rsidR="3A7CAC60">
        <w:t xml:space="preserve"> </w:t>
      </w:r>
      <w:proofErr w:type="spellStart"/>
      <w:r w:rsidR="3A7CAC60">
        <w:t>twin</w:t>
      </w:r>
      <w:proofErr w:type="spellEnd"/>
      <w:r w:rsidR="3A7CAC60">
        <w:t xml:space="preserve">” hyökkäys on hakkereiden järjestämä </w:t>
      </w:r>
      <w:proofErr w:type="spellStart"/>
      <w:r w:rsidR="3A7CAC60">
        <w:t>wifi</w:t>
      </w:r>
      <w:proofErr w:type="spellEnd"/>
      <w:r w:rsidR="3A7CAC60">
        <w:t>-hotspot, mikä vaikuttaa luotettavalta</w:t>
      </w:r>
      <w:r w:rsidR="53318166">
        <w:t xml:space="preserve"> sijainnin tai nimensä ansiosta (hotspot järjestetty lähelle kahvilaa ja käyttää kahvilan nimeä)</w:t>
      </w:r>
      <w:r w:rsidR="771F802E">
        <w:t>. Siihen yhdistettyä hakkeri saa helposti kaapata dataa välistä.</w:t>
      </w:r>
      <w:r w:rsidR="0246267A">
        <w:t xml:space="preserve"> </w:t>
      </w:r>
      <w:r w:rsidR="2DEB17D3">
        <w:t xml:space="preserve"> </w:t>
      </w:r>
      <w:r w:rsidR="2469F893" w:rsidRPr="00740074">
        <w:t>“</w:t>
      </w:r>
      <w:r w:rsidR="771F802E" w:rsidRPr="00740074">
        <w:t>Man-in-</w:t>
      </w:r>
      <w:proofErr w:type="spellStart"/>
      <w:r w:rsidR="771F802E" w:rsidRPr="00740074">
        <w:t>the</w:t>
      </w:r>
      <w:proofErr w:type="spellEnd"/>
      <w:r w:rsidR="771F802E" w:rsidRPr="00740074">
        <w:t>-</w:t>
      </w:r>
      <w:proofErr w:type="spellStart"/>
      <w:r w:rsidR="771F802E" w:rsidRPr="00740074">
        <w:t>middle</w:t>
      </w:r>
      <w:proofErr w:type="spellEnd"/>
      <w:r w:rsidR="771F802E" w:rsidRPr="00740074">
        <w:t xml:space="preserve"> </w:t>
      </w:r>
      <w:proofErr w:type="spellStart"/>
      <w:r w:rsidR="771F802E" w:rsidRPr="00740074">
        <w:t>attack</w:t>
      </w:r>
      <w:proofErr w:type="spellEnd"/>
      <w:r w:rsidR="1435D2BA" w:rsidRPr="00740074">
        <w:t>”</w:t>
      </w:r>
      <w:r w:rsidR="771F802E" w:rsidRPr="00740074">
        <w:t xml:space="preserve"> (</w:t>
      </w:r>
      <w:proofErr w:type="spellStart"/>
      <w:r w:rsidR="771F802E" w:rsidRPr="00740074">
        <w:t>MitM</w:t>
      </w:r>
      <w:proofErr w:type="spellEnd"/>
      <w:r w:rsidR="771F802E" w:rsidRPr="00740074">
        <w:t>)</w:t>
      </w:r>
      <w:r w:rsidR="6AAE1A65" w:rsidRPr="00740074">
        <w:t>,</w:t>
      </w:r>
      <w:r w:rsidR="60542940" w:rsidRPr="00740074">
        <w:t xml:space="preserve"> missä hakkerit salakuuntelevat laitteesi ja </w:t>
      </w:r>
      <w:proofErr w:type="spellStart"/>
      <w:r w:rsidR="60542940" w:rsidRPr="00740074">
        <w:t>wifi</w:t>
      </w:r>
      <w:proofErr w:type="spellEnd"/>
      <w:r w:rsidR="60542940" w:rsidRPr="00740074">
        <w:t>-hotspotin liikennettä ja sitä kautta saavat käyttäjätietosi</w:t>
      </w:r>
      <w:r w:rsidR="59D249E4" w:rsidRPr="00740074">
        <w:t xml:space="preserve"> esimerkiksi pankkiin kirjautuessasi</w:t>
      </w:r>
      <w:r w:rsidR="52FA4A3C" w:rsidRPr="00740074">
        <w:t>.</w:t>
      </w:r>
      <w:r w:rsidR="3307B547" w:rsidRPr="00740074">
        <w:t xml:space="preserve"> </w:t>
      </w:r>
      <w:r w:rsidR="3307B547" w:rsidRPr="5787AA86">
        <w:rPr>
          <w:lang w:val="en-US"/>
        </w:rPr>
        <w:t>(Buxton 2024.)</w:t>
      </w:r>
    </w:p>
    <w:p w14:paraId="4639A43B" w14:textId="350840BD" w:rsidR="001D4553" w:rsidRDefault="001D4553" w:rsidP="001D4553">
      <w:pPr>
        <w:pStyle w:val="Otsikko2"/>
      </w:pPr>
      <w:bookmarkStart w:id="26" w:name="_Toc196837027"/>
      <w:r>
        <w:t xml:space="preserve">Älä </w:t>
      </w:r>
      <w:proofErr w:type="spellStart"/>
      <w:r>
        <w:t>roottaa</w:t>
      </w:r>
      <w:proofErr w:type="spellEnd"/>
      <w:r>
        <w:t xml:space="preserve"> laitetta</w:t>
      </w:r>
      <w:bookmarkEnd w:id="26"/>
    </w:p>
    <w:p w14:paraId="698077CA" w14:textId="77777777" w:rsidR="009822DA" w:rsidRDefault="00904C34" w:rsidP="005368CF">
      <w:r>
        <w:t xml:space="preserve">Android-laitteiden </w:t>
      </w:r>
      <w:proofErr w:type="spellStart"/>
      <w:r>
        <w:t>roottaaminen</w:t>
      </w:r>
      <w:proofErr w:type="spellEnd"/>
      <w:r>
        <w:t xml:space="preserve"> </w:t>
      </w:r>
      <w:r w:rsidR="008D58B5">
        <w:t xml:space="preserve">hyödyntää tunnettuja haavoittuvuuksia </w:t>
      </w:r>
      <w:r w:rsidR="00FC1665">
        <w:t xml:space="preserve">käyttöjärjestelmässä </w:t>
      </w:r>
      <w:r w:rsidR="00911D42">
        <w:t>poistaakseen käytöstä turvallisuusmekanismeja</w:t>
      </w:r>
      <w:r w:rsidR="00E9442D">
        <w:t>, jotka estävät käyttäj</w:t>
      </w:r>
      <w:r w:rsidR="005A7AEB">
        <w:t>iä</w:t>
      </w:r>
      <w:r w:rsidR="00E9442D">
        <w:t xml:space="preserve"> </w:t>
      </w:r>
      <w:r w:rsidR="00D6230A">
        <w:t xml:space="preserve">ja sovelluksia suorittamasta </w:t>
      </w:r>
      <w:r w:rsidR="00A374C3">
        <w:t>toimintoja. Nä</w:t>
      </w:r>
      <w:r w:rsidR="00FF595B">
        <w:t>itä</w:t>
      </w:r>
      <w:r w:rsidR="00A374C3">
        <w:t xml:space="preserve"> </w:t>
      </w:r>
      <w:r w:rsidR="00B52BC5">
        <w:t xml:space="preserve">voivat </w:t>
      </w:r>
      <w:r w:rsidR="00A374C3">
        <w:t>olla esimerkik</w:t>
      </w:r>
      <w:r w:rsidR="00815B3C">
        <w:t>s</w:t>
      </w:r>
      <w:r w:rsidR="00A374C3">
        <w:t xml:space="preserve">i </w:t>
      </w:r>
      <w:r w:rsidR="00935062">
        <w:t>Järjestelmänvalvojan oikeuksien</w:t>
      </w:r>
      <w:r w:rsidR="00AF5E1A">
        <w:t xml:space="preserve"> käyttö komentojen suorittamiseen, järjestelmätiedostojen </w:t>
      </w:r>
      <w:r w:rsidR="003000B0">
        <w:t>tai</w:t>
      </w:r>
      <w:r w:rsidR="00F81D05">
        <w:t xml:space="preserve"> operaattorin ja valmistajan asentamien sovelluksien </w:t>
      </w:r>
      <w:r w:rsidR="00AF5E1A">
        <w:lastRenderedPageBreak/>
        <w:t xml:space="preserve">muuttaminen </w:t>
      </w:r>
      <w:r w:rsidR="00A54541">
        <w:t>ja</w:t>
      </w:r>
      <w:r w:rsidR="00AF5E1A">
        <w:t xml:space="preserve"> poistaminen, laitteiston matalan tason hallinta</w:t>
      </w:r>
      <w:r w:rsidR="001250CE">
        <w:t>, esiasennettujen ja sovellusten poistaminen</w:t>
      </w:r>
      <w:r w:rsidR="005368CF">
        <w:t xml:space="preserve"> sekä käyttöjärjestelmän rakenteellisten rajoitusten ohittaminen</w:t>
      </w:r>
      <w:r w:rsidR="001303B5">
        <w:t>.</w:t>
      </w:r>
      <w:r w:rsidR="008F0CE3">
        <w:t xml:space="preserve"> </w:t>
      </w:r>
    </w:p>
    <w:p w14:paraId="0609E0F0" w14:textId="44070D49" w:rsidR="00224A81" w:rsidRDefault="008F0CE3" w:rsidP="005368CF">
      <w:proofErr w:type="spellStart"/>
      <w:r>
        <w:t>Roottaamiseen</w:t>
      </w:r>
      <w:proofErr w:type="spellEnd"/>
      <w:r>
        <w:t xml:space="preserve"> käytettävät</w:t>
      </w:r>
      <w:r w:rsidR="00EA7BC4">
        <w:t xml:space="preserve"> työkalut lisäävät tyypillisesti </w:t>
      </w:r>
      <w:proofErr w:type="spellStart"/>
      <w:r w:rsidR="00EA7BC4">
        <w:t>superuser</w:t>
      </w:r>
      <w:proofErr w:type="spellEnd"/>
      <w:r w:rsidR="00EA7BC4">
        <w:t>-sovelluksen</w:t>
      </w:r>
      <w:r w:rsidR="00886CB8">
        <w:t xml:space="preserve">, jolla määritetään sovellukset, mitkä saavat </w:t>
      </w:r>
      <w:r w:rsidR="00E80149">
        <w:t>korkeammat oikeudet. Tämä on kuitenkin suojataso, jonka hallint</w:t>
      </w:r>
      <w:r w:rsidR="00633577">
        <w:t>a ja valvonta jää käyttäjän vastuulle.</w:t>
      </w:r>
    </w:p>
    <w:p w14:paraId="3FBC7AFD" w14:textId="2CCE9252" w:rsidR="00935062" w:rsidRPr="001D4553" w:rsidRDefault="00633577" w:rsidP="005368CF">
      <w:r>
        <w:t>Toisin kuin iOS-laitteissa</w:t>
      </w:r>
      <w:r w:rsidR="00180F69">
        <w:t xml:space="preserve">, </w:t>
      </w:r>
      <w:proofErr w:type="spellStart"/>
      <w:r w:rsidR="00CC19C7">
        <w:t>roottaus</w:t>
      </w:r>
      <w:proofErr w:type="spellEnd"/>
      <w:r w:rsidR="00CC19C7">
        <w:t xml:space="preserve"> ei ole tarpeen, jos halutaan asentaa sovelluksia muualta kuin sovelluskaupasta.</w:t>
      </w:r>
      <w:r w:rsidR="00FE3843">
        <w:t xml:space="preserve"> </w:t>
      </w:r>
      <w:r w:rsidR="00A82CE1">
        <w:t xml:space="preserve">Koventajan tulisi ymmärtää, että </w:t>
      </w:r>
      <w:proofErr w:type="spellStart"/>
      <w:r w:rsidR="00A82CE1">
        <w:t>roottaamalla</w:t>
      </w:r>
      <w:proofErr w:type="spellEnd"/>
      <w:r w:rsidR="00A82CE1">
        <w:t xml:space="preserve"> laitteen </w:t>
      </w:r>
      <w:r w:rsidR="00716011">
        <w:t>ottaa huomattavasti suuremman vastuun laitteen suojaamisesta</w:t>
      </w:r>
      <w:r w:rsidR="00773397">
        <w:t xml:space="preserve"> ja haittaohjelmilta suojautumiselta. Kategoria I -tietojen kanssa, laitetta ei tule </w:t>
      </w:r>
      <w:proofErr w:type="spellStart"/>
      <w:r w:rsidR="00773397">
        <w:t>rootata</w:t>
      </w:r>
      <w:proofErr w:type="spellEnd"/>
      <w:r w:rsidR="00773397">
        <w:t>.</w:t>
      </w:r>
      <w:r w:rsidR="0004170E">
        <w:t xml:space="preserve"> (Google Android </w:t>
      </w:r>
      <w:proofErr w:type="spellStart"/>
      <w:r w:rsidR="0004170E">
        <w:t>Hardening</w:t>
      </w:r>
      <w:proofErr w:type="spellEnd"/>
      <w:r w:rsidR="0004170E">
        <w:t xml:space="preserve"> </w:t>
      </w:r>
      <w:proofErr w:type="spellStart"/>
      <w:r w:rsidR="0004170E">
        <w:t>Checklist</w:t>
      </w:r>
      <w:proofErr w:type="spellEnd"/>
      <w:r w:rsidR="0004170E">
        <w:t xml:space="preserve">, </w:t>
      </w:r>
      <w:proofErr w:type="spellStart"/>
      <w:r w:rsidR="0004170E">
        <w:t>n.d</w:t>
      </w:r>
      <w:proofErr w:type="spellEnd"/>
      <w:r w:rsidR="0004170E">
        <w:t>.)</w:t>
      </w:r>
    </w:p>
    <w:p w14:paraId="2AC44095" w14:textId="6F8274A5" w:rsidR="3370B6A3" w:rsidRPr="00AF09A9" w:rsidRDefault="52AE1225" w:rsidP="6553DBFB">
      <w:pPr>
        <w:pStyle w:val="Otsikko2"/>
      </w:pPr>
      <w:bookmarkStart w:id="27" w:name="_Toc196837028"/>
      <w:r w:rsidRPr="00AF09A9">
        <w:t>Poista "Kehittäjäasetukset" käytöstä (</w:t>
      </w:r>
      <w:proofErr w:type="spellStart"/>
      <w:r w:rsidRPr="00AF09A9">
        <w:t>disable</w:t>
      </w:r>
      <w:proofErr w:type="spellEnd"/>
      <w:r w:rsidRPr="00AF09A9">
        <w:t xml:space="preserve"> </w:t>
      </w:r>
      <w:proofErr w:type="spellStart"/>
      <w:r w:rsidRPr="00AF09A9">
        <w:t>developer</w:t>
      </w:r>
      <w:proofErr w:type="spellEnd"/>
      <w:r w:rsidRPr="00AF09A9">
        <w:t xml:space="preserve"> </w:t>
      </w:r>
      <w:proofErr w:type="spellStart"/>
      <w:r w:rsidRPr="00AF09A9">
        <w:t>options</w:t>
      </w:r>
      <w:proofErr w:type="spellEnd"/>
      <w:r w:rsidRPr="00AF09A9">
        <w:t>)</w:t>
      </w:r>
      <w:bookmarkEnd w:id="27"/>
    </w:p>
    <w:p w14:paraId="24CFF3BF" w14:textId="52D57E89" w:rsidR="52AE1225" w:rsidRDefault="52AE1225">
      <w:r w:rsidRPr="00AF09A9">
        <w:rPr>
          <w:rFonts w:eastAsia="Calibri" w:cs="Calibri"/>
        </w:rPr>
        <w:t xml:space="preserve">Android tarjoaa useita ominaisuuksia, joiden avulla kehittäjät voivat USB-virta-/dataportin kautta muokata laitteen toimintaa, lukea ja muokata paikallista tallennustilaa sekä antaa komentoja. Kun kehittäjäasetukset ovat käytössä, laitteen täydellinen hallinta tämän liitännän kautta on mahdollista. Näitä ominaisuuksia tulisi ottaa käyttöön vain tarvittaessa ja vain niin pitkäksi aikaa kuin testaus edellyttää. </w:t>
      </w:r>
      <w:r>
        <w:t xml:space="preserve">(Google Android </w:t>
      </w:r>
      <w:proofErr w:type="spellStart"/>
      <w:r>
        <w:t>Hardening</w:t>
      </w:r>
      <w:proofErr w:type="spellEnd"/>
      <w:r>
        <w:t xml:space="preserve"> </w:t>
      </w:r>
      <w:proofErr w:type="spellStart"/>
      <w:r>
        <w:t>Checklist</w:t>
      </w:r>
      <w:proofErr w:type="spellEnd"/>
      <w:r>
        <w:t xml:space="preserve">, </w:t>
      </w:r>
      <w:proofErr w:type="spellStart"/>
      <w:r>
        <w:t>n.d</w:t>
      </w:r>
      <w:proofErr w:type="spellEnd"/>
      <w:r>
        <w:t>.)</w:t>
      </w:r>
    </w:p>
    <w:p w14:paraId="63F9B993" w14:textId="1473263D" w:rsidR="41131C52" w:rsidRDefault="41131C52" w:rsidP="57FC0F4B">
      <w:pPr>
        <w:pStyle w:val="Otsikko2"/>
      </w:pPr>
      <w:bookmarkStart w:id="28" w:name="_Toc196837029"/>
      <w:r>
        <w:t xml:space="preserve">Älä salli kaikkia </w:t>
      </w:r>
      <w:r w:rsidR="05276C68">
        <w:t>käyttö</w:t>
      </w:r>
      <w:r>
        <w:t>oikeuksia sovelluksille</w:t>
      </w:r>
      <w:bookmarkEnd w:id="28"/>
    </w:p>
    <w:p w14:paraId="62077BC9" w14:textId="59897B0C" w:rsidR="41131C52" w:rsidRDefault="41131C52" w:rsidP="57FC0F4B">
      <w:pPr>
        <w:rPr>
          <w:rFonts w:eastAsia="Calibri" w:cs="Calibri"/>
          <w:lang w:val="en-US"/>
        </w:rPr>
      </w:pPr>
      <w:r>
        <w:t>Puhelimien sovellukset tyypillisesti kysyvät käyttöoikeuksia ja useimmiten ne annetaan perehtymättä tarkemmin pyydettyihin oikeuksiin.</w:t>
      </w:r>
      <w:r w:rsidR="29D18BDF">
        <w:t xml:space="preserve"> Näin ei kuitenkaan kannattaisi tehdä, vaan tulisi sovelluskohtaisesti miettiä, että onko esimerkiksi yhteystietoluetteloon pääsy kuinka tarpeellista, jos kyseessä on vaikka</w:t>
      </w:r>
      <w:r w:rsidR="68D1E1B0">
        <w:t xml:space="preserve"> Sudoku-peli. Sovelluksille kannattaa antaa</w:t>
      </w:r>
      <w:r w:rsidR="6E18EB86">
        <w:t xml:space="preserve"> vain välttämättömät käyttöoikeudet. </w:t>
      </w:r>
      <w:r w:rsidR="6780CBA9">
        <w:t>(T</w:t>
      </w:r>
      <w:r w:rsidR="6780CBA9" w:rsidRPr="57FC0F4B">
        <w:rPr>
          <w:lang w:val="en-US"/>
        </w:rPr>
        <w:t>op 15 Mobile device security best practices for businesses in 2024 2024.)</w:t>
      </w:r>
    </w:p>
    <w:p w14:paraId="1C0D4FE1" w14:textId="2F917E2E" w:rsidR="64ECFCE7" w:rsidRDefault="132075A1" w:rsidP="7440D3A8">
      <w:pPr>
        <w:pStyle w:val="Otsikko1"/>
      </w:pPr>
      <w:bookmarkStart w:id="29" w:name="_Toc196837030"/>
      <w:r>
        <w:lastRenderedPageBreak/>
        <w:t>Organisaatio</w:t>
      </w:r>
      <w:bookmarkEnd w:id="29"/>
    </w:p>
    <w:p w14:paraId="4D274C50" w14:textId="71F8986F" w:rsidR="20E9B175" w:rsidRDefault="20E9B175" w:rsidP="5AFE0317">
      <w:r>
        <w:t>Jos kyseessä on organisaatioiden työpuhelimet, niitä koventaisimme</w:t>
      </w:r>
      <w:r w:rsidR="2A1628B5">
        <w:t xml:space="preserve"> ainakin</w:t>
      </w:r>
      <w:r>
        <w:t xml:space="preserve"> seuraavanlaisilla tavoilla:</w:t>
      </w:r>
      <w:r w:rsidR="673DB706">
        <w:t xml:space="preserve"> käyttöjärjestelmien ja sovelluksien päivittäminen uusimpiin versioihin,</w:t>
      </w:r>
      <w:r w:rsidR="326FEEFB">
        <w:t xml:space="preserve"> </w:t>
      </w:r>
      <w:r w:rsidR="00DF4DEB">
        <w:t>vahvat salasanat käyttöön</w:t>
      </w:r>
      <w:r w:rsidR="326FEEFB">
        <w:t xml:space="preserve"> ja tietojen varmuuskop</w:t>
      </w:r>
      <w:r w:rsidR="2CD3E847">
        <w:t>iointi pilvipalveluihin</w:t>
      </w:r>
      <w:r w:rsidR="673DB706">
        <w:t>.</w:t>
      </w:r>
      <w:r w:rsidR="00A73195">
        <w:t xml:space="preserve"> Nämä ovat mielestämme</w:t>
      </w:r>
      <w:r w:rsidR="0034586C">
        <w:t xml:space="preserve"> välttämättömiä</w:t>
      </w:r>
      <w:r w:rsidR="00A73195">
        <w:t xml:space="preserve"> koventamisia, mitä pitäisi vähintään olla jokaisella organisaatiolla käytössä</w:t>
      </w:r>
      <w:r w:rsidR="2492A8D8">
        <w:t xml:space="preserve"> työpuhelimissa</w:t>
      </w:r>
      <w:r w:rsidR="0034586C">
        <w:t>, koska ne auttavat paljon</w:t>
      </w:r>
      <w:r w:rsidR="00261D4C">
        <w:t>, jos puhelin kaapataan fyysisesti tai digitaalisesti.</w:t>
      </w:r>
    </w:p>
    <w:p w14:paraId="6CA73DF3" w14:textId="4D329B18" w:rsidR="1ACA2D47" w:rsidRDefault="1ACA2D47" w:rsidP="009ECACD">
      <w:pPr>
        <w:pStyle w:val="Otsikko1"/>
      </w:pPr>
      <w:bookmarkStart w:id="30" w:name="_Toc196837031"/>
      <w:r>
        <w:t>Yliampuvat kovennukset</w:t>
      </w:r>
      <w:bookmarkEnd w:id="30"/>
    </w:p>
    <w:p w14:paraId="67E53620" w14:textId="17B60F4F" w:rsidR="1C84F69D" w:rsidRDefault="1ACA2D47" w:rsidP="56525B0A">
      <w:r>
        <w:t>Yksi yliampuva kovennus iPhonelle</w:t>
      </w:r>
      <w:r w:rsidR="1C84F69D">
        <w:t xml:space="preserve"> saattaisi olla </w:t>
      </w:r>
      <w:proofErr w:type="spellStart"/>
      <w:r w:rsidR="1C84F69D">
        <w:t>lockdown</w:t>
      </w:r>
      <w:proofErr w:type="spellEnd"/>
      <w:r w:rsidR="1C84F69D">
        <w:t xml:space="preserve"> </w:t>
      </w:r>
      <w:proofErr w:type="spellStart"/>
      <w:r w:rsidR="1C84F69D">
        <w:t>mode</w:t>
      </w:r>
      <w:proofErr w:type="spellEnd"/>
      <w:r w:rsidR="1C84F69D">
        <w:t xml:space="preserve">, eli sulkutila. </w:t>
      </w:r>
      <w:r w:rsidR="00B73E25">
        <w:t>Sulkut</w:t>
      </w:r>
      <w:r w:rsidR="00EE7478">
        <w:t xml:space="preserve">ilassa iPhonen kaikki sovellukset, verkkosivut tai ominaisuudet eivät välttämättä toimi, koska niiden käyttöä rajoitetaan sulkutilan aikana. </w:t>
      </w:r>
      <w:r w:rsidR="1C84F69D">
        <w:t xml:space="preserve">Sulkutilaa tulisi käyttää vain, jos henkilö kokee joutuvansa mahdollisen kyberhyökkäyksen kohteeksi esimerkiksi yksityisen </w:t>
      </w:r>
      <w:proofErr w:type="spellStart"/>
      <w:r w:rsidR="11656B9E">
        <w:t>yksityisen</w:t>
      </w:r>
      <w:proofErr w:type="spellEnd"/>
      <w:r w:rsidR="11656B9E">
        <w:t xml:space="preserve"> yrityksen toimesta</w:t>
      </w:r>
      <w:r w:rsidR="1C84F69D">
        <w:t xml:space="preserve"> </w:t>
      </w:r>
      <w:r w:rsidR="13145A6C">
        <w:t>(</w:t>
      </w:r>
      <w:proofErr w:type="spellStart"/>
      <w:r w:rsidR="2BF2C3A0">
        <w:t>Harden</w:t>
      </w:r>
      <w:proofErr w:type="spellEnd"/>
      <w:r w:rsidR="2BF2C3A0">
        <w:t xml:space="preserve"> </w:t>
      </w:r>
      <w:proofErr w:type="spellStart"/>
      <w:r w:rsidR="2BF2C3A0">
        <w:t>your</w:t>
      </w:r>
      <w:proofErr w:type="spellEnd"/>
      <w:r w:rsidR="2BF2C3A0">
        <w:t xml:space="preserve"> iPhone </w:t>
      </w:r>
      <w:proofErr w:type="spellStart"/>
      <w:r w:rsidR="2BF2C3A0">
        <w:t>from</w:t>
      </w:r>
      <w:proofErr w:type="spellEnd"/>
      <w:r w:rsidR="2BF2C3A0">
        <w:t xml:space="preserve"> a </w:t>
      </w:r>
      <w:proofErr w:type="spellStart"/>
      <w:r w:rsidR="2BF2C3A0">
        <w:t>cyberattack</w:t>
      </w:r>
      <w:proofErr w:type="spellEnd"/>
      <w:r w:rsidR="2BF2C3A0">
        <w:t xml:space="preserve"> </w:t>
      </w:r>
      <w:proofErr w:type="spellStart"/>
      <w:r w:rsidR="2BF2C3A0">
        <w:t>with</w:t>
      </w:r>
      <w:proofErr w:type="spellEnd"/>
      <w:r w:rsidR="2BF2C3A0">
        <w:t xml:space="preserve"> </w:t>
      </w:r>
      <w:proofErr w:type="spellStart"/>
      <w:r w:rsidR="2BF2C3A0">
        <w:t>Lockdown</w:t>
      </w:r>
      <w:proofErr w:type="spellEnd"/>
      <w:r w:rsidR="2BF2C3A0">
        <w:t xml:space="preserve"> </w:t>
      </w:r>
      <w:proofErr w:type="spellStart"/>
      <w:r w:rsidR="2BF2C3A0">
        <w:t>Mode</w:t>
      </w:r>
      <w:proofErr w:type="spellEnd"/>
      <w:r w:rsidR="2BF2C3A0">
        <w:t xml:space="preserve"> </w:t>
      </w:r>
      <w:proofErr w:type="spellStart"/>
      <w:r w:rsidR="2BF2C3A0">
        <w:t>n.d</w:t>
      </w:r>
      <w:proofErr w:type="spellEnd"/>
      <w:r w:rsidR="2BF2C3A0">
        <w:t>)</w:t>
      </w:r>
      <w:r w:rsidR="69CD6A07">
        <w:t>.</w:t>
      </w:r>
    </w:p>
    <w:p w14:paraId="7BA12706" w14:textId="7E4833F4" w:rsidR="48B57E88" w:rsidRDefault="48B57E88" w:rsidP="48B57E88"/>
    <w:p w14:paraId="02EB378F" w14:textId="77777777" w:rsidR="00BC1473" w:rsidRDefault="00BC1473" w:rsidP="001F6724">
      <w:r>
        <w:br w:type="page"/>
      </w:r>
    </w:p>
    <w:p w14:paraId="66EFCFB7" w14:textId="77777777" w:rsidR="00AC0315" w:rsidRPr="00A96874" w:rsidRDefault="00AC0315" w:rsidP="00A46B18">
      <w:pPr>
        <w:pStyle w:val="LhteetOtsikko"/>
        <w:rPr>
          <w:lang w:val="en-GB"/>
        </w:rPr>
      </w:pPr>
      <w:bookmarkStart w:id="31" w:name="_Toc52971250"/>
      <w:bookmarkStart w:id="32" w:name="_Toc52971609"/>
      <w:bookmarkStart w:id="33" w:name="_Toc58338875"/>
      <w:bookmarkStart w:id="34" w:name="_Toc63413622"/>
      <w:bookmarkStart w:id="35" w:name="_Toc196837032"/>
      <w:r w:rsidRPr="00A96874">
        <w:rPr>
          <w:lang w:val="en-GB"/>
        </w:rPr>
        <w:lastRenderedPageBreak/>
        <w:t>Lähteet</w:t>
      </w:r>
      <w:bookmarkEnd w:id="18"/>
      <w:bookmarkEnd w:id="19"/>
      <w:bookmarkEnd w:id="20"/>
      <w:bookmarkEnd w:id="21"/>
      <w:bookmarkEnd w:id="22"/>
      <w:bookmarkEnd w:id="23"/>
      <w:bookmarkEnd w:id="31"/>
      <w:bookmarkEnd w:id="32"/>
      <w:bookmarkEnd w:id="33"/>
      <w:bookmarkEnd w:id="34"/>
      <w:bookmarkEnd w:id="35"/>
    </w:p>
    <w:p w14:paraId="36673BAB" w14:textId="5F6494C3" w:rsidR="00E85CBA" w:rsidRPr="00A96874" w:rsidRDefault="00E85CBA" w:rsidP="00E85CBA">
      <w:r w:rsidRPr="007D38B5">
        <w:rPr>
          <w:lang w:val="en-US"/>
        </w:rPr>
        <w:t>Apple iOS Hardening Checklist.</w:t>
      </w:r>
      <w:r>
        <w:rPr>
          <w:lang w:val="en-US"/>
        </w:rPr>
        <w:t xml:space="preserve"> </w:t>
      </w:r>
      <w:r w:rsidRPr="00A61649">
        <w:rPr>
          <w:lang w:val="en-US"/>
        </w:rPr>
        <w:t>N.d.</w:t>
      </w:r>
      <w:r w:rsidR="00A61649" w:rsidRPr="00A61649">
        <w:rPr>
          <w:lang w:val="en-US"/>
        </w:rPr>
        <w:t xml:space="preserve"> </w:t>
      </w:r>
      <w:r w:rsidR="00A61649">
        <w:rPr>
          <w:lang w:val="en-US"/>
        </w:rPr>
        <w:t xml:space="preserve">The University of Texas </w:t>
      </w:r>
      <w:proofErr w:type="gramStart"/>
      <w:r w:rsidR="00A61649">
        <w:rPr>
          <w:lang w:val="en-US"/>
        </w:rPr>
        <w:t>at</w:t>
      </w:r>
      <w:proofErr w:type="gramEnd"/>
      <w:r w:rsidR="00A61649">
        <w:rPr>
          <w:lang w:val="en-US"/>
        </w:rPr>
        <w:t xml:space="preserve"> Austin</w:t>
      </w:r>
      <w:r w:rsidR="00A61649" w:rsidRPr="00A61649">
        <w:rPr>
          <w:lang w:val="en-US"/>
        </w:rPr>
        <w:t xml:space="preserve">. </w:t>
      </w:r>
      <w:r w:rsidRPr="005F0F11">
        <w:t xml:space="preserve">Viitattu 24.4.2025. </w:t>
      </w:r>
      <w:r>
        <w:fldChar w:fldCharType="begin"/>
      </w:r>
      <w:r>
        <w:instrText>HYPERLINK "https://security.utexas.edu/handheld-hardening-checklists/ios" \h</w:instrText>
      </w:r>
      <w:r>
        <w:fldChar w:fldCharType="separate"/>
      </w:r>
      <w:r w:rsidRPr="5787AA86">
        <w:rPr>
          <w:rStyle w:val="Hyperlinkki"/>
        </w:rPr>
        <w:t>https://security.utexas.edu/handheld-hardening-checklists/ios</w:t>
      </w:r>
      <w:r>
        <w:fldChar w:fldCharType="end"/>
      </w:r>
      <w:r>
        <w:t>.</w:t>
      </w:r>
    </w:p>
    <w:p w14:paraId="255ED39C" w14:textId="24D130C5" w:rsidR="549D2F5C" w:rsidRPr="00740074" w:rsidRDefault="549D2F5C" w:rsidP="5787AA86">
      <w:proofErr w:type="spellStart"/>
      <w:r w:rsidRPr="5787AA86">
        <w:t>Buxton</w:t>
      </w:r>
      <w:proofErr w:type="spellEnd"/>
      <w:r w:rsidRPr="5787AA86">
        <w:t xml:space="preserve">, O. 2024. </w:t>
      </w:r>
      <w:r w:rsidRPr="00740074">
        <w:rPr>
          <w:lang w:val="en-US"/>
        </w:rPr>
        <w:t xml:space="preserve">Public Wi-Fi: A guide to the risks and how to stay safe. </w:t>
      </w:r>
      <w:r w:rsidRPr="5787AA86">
        <w:t>Norton blogipostaus. Viitattu 2</w:t>
      </w:r>
      <w:r w:rsidRPr="00740074">
        <w:t xml:space="preserve">9.4.2025. </w:t>
      </w:r>
      <w:hyperlink r:id="rId13">
        <w:r w:rsidRPr="00740074">
          <w:rPr>
            <w:rStyle w:val="Hyperlinkki"/>
          </w:rPr>
          <w:t>https://us.norton.com/blog/privacy/public-wifi.</w:t>
        </w:r>
      </w:hyperlink>
    </w:p>
    <w:p w14:paraId="2226B2D1" w14:textId="7F1DA88B" w:rsidR="18DEA49E" w:rsidRPr="00E85CBA" w:rsidRDefault="3B529BB4" w:rsidP="5B00C2CE">
      <w:r w:rsidRPr="6A268621">
        <w:rPr>
          <w:lang w:val="en-US"/>
        </w:rPr>
        <w:t xml:space="preserve">Harden your iPhone from a cyberattack with Lockdown Mode. N.d. Applen </w:t>
      </w:r>
      <w:proofErr w:type="spellStart"/>
      <w:r w:rsidRPr="6A268621">
        <w:rPr>
          <w:lang w:val="en-US"/>
        </w:rPr>
        <w:t>käyttäjäohje</w:t>
      </w:r>
      <w:proofErr w:type="spellEnd"/>
      <w:r w:rsidRPr="6A268621">
        <w:rPr>
          <w:lang w:val="en-US"/>
        </w:rPr>
        <w:t xml:space="preserve">. </w:t>
      </w:r>
      <w:r w:rsidRPr="00A96874">
        <w:t xml:space="preserve">Viitattu 24.4.2025. </w:t>
      </w:r>
      <w:hyperlink r:id="rId14">
        <w:r w:rsidRPr="00A96874">
          <w:rPr>
            <w:rStyle w:val="Hyperlinkki"/>
          </w:rPr>
          <w:t>https://support.apple.com/en-mz/guide/iphone/iph049680987/ios.</w:t>
        </w:r>
      </w:hyperlink>
    </w:p>
    <w:p w14:paraId="1FDD5A71" w14:textId="1C723BC2" w:rsidR="72899DE6" w:rsidRDefault="72899DE6">
      <w:r w:rsidRPr="57FC0F4B">
        <w:rPr>
          <w:lang w:val="en-US"/>
        </w:rPr>
        <w:t xml:space="preserve">Find, secure, or erase a lost Android device. </w:t>
      </w:r>
      <w:proofErr w:type="spellStart"/>
      <w:r w:rsidRPr="0034586C">
        <w:t>N.d</w:t>
      </w:r>
      <w:proofErr w:type="spellEnd"/>
      <w:r w:rsidRPr="0034586C">
        <w:t xml:space="preserve">. Googlen ohjekeskus. Viitattu 28.4.2025. </w:t>
      </w:r>
      <w:hyperlink r:id="rId15">
        <w:r w:rsidRPr="0034586C">
          <w:rPr>
            <w:rStyle w:val="Hyperlinkki"/>
            <w:rFonts w:eastAsia="Calibri" w:cs="Calibri"/>
          </w:rPr>
          <w:t>https://support.google.com/accounts/answer/6160491?sjid=8537063257739365398-EU&amp;hl=en.</w:t>
        </w:r>
      </w:hyperlink>
    </w:p>
    <w:p w14:paraId="1BCAFA02" w14:textId="597C56F6" w:rsidR="6140124C" w:rsidRPr="00A96874" w:rsidRDefault="03041E25" w:rsidP="6140124C">
      <w:r w:rsidRPr="48C04097">
        <w:rPr>
          <w:lang w:val="en-US"/>
        </w:rPr>
        <w:t>Protect your information: Tips for ensuring the security of your mobile phone</w:t>
      </w:r>
      <w:r w:rsidRPr="6A1A9EDD">
        <w:rPr>
          <w:lang w:val="en-US"/>
        </w:rPr>
        <w:t>.</w:t>
      </w:r>
      <w:r w:rsidRPr="617424D6">
        <w:rPr>
          <w:lang w:val="en-US"/>
        </w:rPr>
        <w:t xml:space="preserve"> </w:t>
      </w:r>
      <w:r w:rsidRPr="00AF09A9">
        <w:t xml:space="preserve">2024. Kyberturvallisuuskeskus ohjeistus. </w:t>
      </w:r>
      <w:r w:rsidRPr="00A96874">
        <w:t>Viitattu 24.4.2025.</w:t>
      </w:r>
      <w:r w:rsidR="7F5FC129" w:rsidRPr="00A96874">
        <w:t xml:space="preserve"> </w:t>
      </w:r>
      <w:hyperlink r:id="rId16">
        <w:r w:rsidR="7F5FC129" w:rsidRPr="00A96874">
          <w:rPr>
            <w:rStyle w:val="Hyperlinkki"/>
          </w:rPr>
          <w:t>https://www.kyberturvallisuuskeskus.fi/en/ncsc-news/instructions-and-guides/protect-your-information-tips-ensuring-security-your-mobile-phone.</w:t>
        </w:r>
      </w:hyperlink>
    </w:p>
    <w:p w14:paraId="5AB1D6A9" w14:textId="132700A4" w:rsidR="00C607C8" w:rsidRPr="003018DE" w:rsidRDefault="18EEF781" w:rsidP="55E29FC8">
      <w:r w:rsidRPr="1BC8120E">
        <w:rPr>
          <w:lang w:val="en-US"/>
        </w:rPr>
        <w:t>Ramirez,</w:t>
      </w:r>
      <w:r w:rsidR="7B7CC6DE" w:rsidRPr="1BC8120E">
        <w:rPr>
          <w:lang w:val="en-US"/>
        </w:rPr>
        <w:t xml:space="preserve"> A. 2023. </w:t>
      </w:r>
      <w:r w:rsidR="7C742415" w:rsidRPr="1BC8120E">
        <w:rPr>
          <w:lang w:val="en-US"/>
        </w:rPr>
        <w:t xml:space="preserve">The unfamiliar frontier: The dangers of installing apps from unknown sources. </w:t>
      </w:r>
      <w:r w:rsidR="7C742415">
        <w:t xml:space="preserve">Viitattu 24.4.2025. </w:t>
      </w:r>
      <w:hyperlink r:id="rId17" w:anchor="security-risks">
        <w:r w:rsidR="7C742415" w:rsidRPr="1BC8120E">
          <w:rPr>
            <w:rStyle w:val="Hyperlinkki"/>
          </w:rPr>
          <w:t>https://www.hexnode.com/blogs/the-unfamiliar-frontier-the-dangers-of-installing-apps-from-unknown-sources/?utm_source=chatgpt.com#security-risks</w:t>
        </w:r>
      </w:hyperlink>
      <w:r w:rsidR="7C742415">
        <w:t>.</w:t>
      </w:r>
    </w:p>
    <w:p w14:paraId="64D11C7B" w14:textId="67A620CC" w:rsidR="2AAB0599" w:rsidRDefault="2AAB0599">
      <w:r w:rsidRPr="57FC0F4B">
        <w:rPr>
          <w:lang w:val="en-US"/>
        </w:rPr>
        <w:t xml:space="preserve">Top 15 Mobile device security best practices for businesses in 2024. </w:t>
      </w:r>
      <w:r w:rsidRPr="0034586C">
        <w:t xml:space="preserve">2024. Asee.io blogipostaus. Viitattu 29.4.2025. </w:t>
      </w:r>
      <w:hyperlink r:id="rId18">
        <w:r w:rsidRPr="0034586C">
          <w:rPr>
            <w:rStyle w:val="Hyperlinkki"/>
            <w:rFonts w:eastAsia="Calibri" w:cs="Calibri"/>
          </w:rPr>
          <w:t>https://cybersecurity.asee.io/blog/mobile-device-security-best-practices-for-businesses/.</w:t>
        </w:r>
      </w:hyperlink>
    </w:p>
    <w:p w14:paraId="72A3D3EC" w14:textId="77C1FEE3" w:rsidR="00AB2429" w:rsidRPr="00970FB0" w:rsidRDefault="00970FB0" w:rsidP="00740074">
      <w:pPr>
        <w:rPr>
          <w:lang w:val="en-US"/>
        </w:rPr>
      </w:pPr>
      <w:r w:rsidRPr="1BC8120E">
        <w:rPr>
          <w:lang w:val="en-US"/>
        </w:rPr>
        <w:t>Google Android Hardening Checklist</w:t>
      </w:r>
      <w:r w:rsidRPr="00B72D75">
        <w:rPr>
          <w:lang w:val="en-GB"/>
        </w:rPr>
        <w:t>.</w:t>
      </w:r>
      <w:r>
        <w:rPr>
          <w:lang w:val="en-GB"/>
        </w:rPr>
        <w:t xml:space="preserve"> </w:t>
      </w:r>
      <w:proofErr w:type="spellStart"/>
      <w:r w:rsidR="00E655C8">
        <w:rPr>
          <w:lang w:val="en-US"/>
        </w:rPr>
        <w:t>N</w:t>
      </w:r>
      <w:r w:rsidR="004305B3">
        <w:rPr>
          <w:lang w:val="en-US"/>
        </w:rPr>
        <w:t>.d</w:t>
      </w:r>
      <w:proofErr w:type="spellEnd"/>
      <w:r w:rsidR="067A3E2B" w:rsidRPr="00B72D75">
        <w:rPr>
          <w:lang w:val="en-GB"/>
        </w:rPr>
        <w:t>.</w:t>
      </w:r>
      <w:r>
        <w:rPr>
          <w:lang w:val="en-GB"/>
        </w:rPr>
        <w:t xml:space="preserve"> </w:t>
      </w:r>
      <w:r>
        <w:rPr>
          <w:lang w:val="en-US"/>
        </w:rPr>
        <w:t xml:space="preserve">The University of Texas </w:t>
      </w:r>
      <w:proofErr w:type="gramStart"/>
      <w:r>
        <w:rPr>
          <w:lang w:val="en-US"/>
        </w:rPr>
        <w:t>at</w:t>
      </w:r>
      <w:proofErr w:type="gramEnd"/>
      <w:r>
        <w:rPr>
          <w:lang w:val="en-US"/>
        </w:rPr>
        <w:t xml:space="preserve"> Austin. </w:t>
      </w:r>
      <w:r w:rsidR="009E2FB2">
        <w:rPr>
          <w:lang w:val="en-GB"/>
        </w:rPr>
        <w:t>V</w:t>
      </w:r>
      <w:proofErr w:type="spellStart"/>
      <w:r w:rsidR="067A3E2B" w:rsidRPr="00970FB0">
        <w:rPr>
          <w:lang w:val="en-US"/>
        </w:rPr>
        <w:t>iitattu</w:t>
      </w:r>
      <w:proofErr w:type="spellEnd"/>
      <w:r w:rsidR="067A3E2B" w:rsidRPr="00970FB0">
        <w:rPr>
          <w:lang w:val="en-US"/>
        </w:rPr>
        <w:t xml:space="preserve"> 28.4.2025</w:t>
      </w:r>
      <w:r w:rsidR="004E194A">
        <w:rPr>
          <w:lang w:val="en-US"/>
        </w:rPr>
        <w:t xml:space="preserve">. </w:t>
      </w:r>
      <w:hyperlink r:id="rId19" w:history="1">
        <w:r w:rsidR="004E194A" w:rsidRPr="00384166">
          <w:rPr>
            <w:rStyle w:val="Hyperlinkki"/>
            <w:lang w:val="en-US"/>
          </w:rPr>
          <w:t>https://security.utexas.edu/handheld-hardening-checklists/android</w:t>
        </w:r>
      </w:hyperlink>
      <w:r w:rsidR="004E194A">
        <w:rPr>
          <w:lang w:val="en-US"/>
        </w:rPr>
        <w:t>.</w:t>
      </w:r>
      <w:r w:rsidR="0CBE06CD" w:rsidRPr="00970FB0">
        <w:rPr>
          <w:lang w:val="en-US"/>
        </w:rPr>
        <w:t xml:space="preserve"> </w:t>
      </w:r>
    </w:p>
    <w:sectPr w:rsidR="00AB2429" w:rsidRPr="00970FB0" w:rsidSect="0058148B">
      <w:headerReference w:type="even" r:id="rId20"/>
      <w:headerReference w:type="default" r:id="rId21"/>
      <w:headerReference w:type="first" r:id="rId22"/>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E4DF" w14:textId="77777777" w:rsidR="00F82253" w:rsidRDefault="00F82253" w:rsidP="00520772">
      <w:pPr>
        <w:spacing w:after="0" w:line="240" w:lineRule="auto"/>
      </w:pPr>
      <w:r>
        <w:separator/>
      </w:r>
    </w:p>
    <w:p w14:paraId="635C3ACB" w14:textId="77777777" w:rsidR="00F82253" w:rsidRDefault="00F82253"/>
    <w:p w14:paraId="6448715C" w14:textId="77777777" w:rsidR="00F82253" w:rsidRDefault="00F82253"/>
  </w:endnote>
  <w:endnote w:type="continuationSeparator" w:id="0">
    <w:p w14:paraId="70D35A08" w14:textId="77777777" w:rsidR="00F82253" w:rsidRDefault="00F82253" w:rsidP="00520772">
      <w:pPr>
        <w:spacing w:after="0" w:line="240" w:lineRule="auto"/>
      </w:pPr>
      <w:r>
        <w:continuationSeparator/>
      </w:r>
    </w:p>
    <w:p w14:paraId="7731E747" w14:textId="77777777" w:rsidR="00F82253" w:rsidRDefault="00F82253"/>
    <w:p w14:paraId="50829118" w14:textId="77777777" w:rsidR="00F82253" w:rsidRDefault="00F82253"/>
  </w:endnote>
  <w:endnote w:type="continuationNotice" w:id="1">
    <w:p w14:paraId="2AE08AE6" w14:textId="77777777" w:rsidR="00F82253" w:rsidRDefault="00F822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A67A4F" w:rsidRDefault="00A67A4F">
    <w:pPr>
      <w:pStyle w:val="Alatunniste"/>
      <w:rPr>
        <w:noProof/>
      </w:rPr>
    </w:pPr>
  </w:p>
  <w:p w14:paraId="44EAFD9C" w14:textId="77777777" w:rsidR="00A67A4F" w:rsidRDefault="00A67A4F">
    <w:pPr>
      <w:pStyle w:val="Alatunniste"/>
      <w:rPr>
        <w:noProof/>
      </w:rPr>
    </w:pPr>
  </w:p>
  <w:p w14:paraId="4B94D5A5" w14:textId="77777777" w:rsidR="00A67A4F" w:rsidRDefault="00A67A4F">
    <w:pPr>
      <w:pStyle w:val="Alatunniste"/>
      <w:rPr>
        <w:noProof/>
      </w:rPr>
    </w:pPr>
  </w:p>
  <w:p w14:paraId="3DEEC669" w14:textId="77777777" w:rsidR="00A67A4F" w:rsidRDefault="00A67A4F">
    <w:pPr>
      <w:pStyle w:val="Alatunniste"/>
      <w:rPr>
        <w:noProof/>
      </w:rPr>
    </w:pPr>
  </w:p>
  <w:p w14:paraId="3656B9AB" w14:textId="77777777" w:rsidR="00A67A4F" w:rsidRDefault="00A67A4F" w:rsidP="008E1D38">
    <w:pPr>
      <w:pStyle w:val="Alatunniste"/>
      <w:ind w:left="1134"/>
    </w:pPr>
    <w:r>
      <w:rPr>
        <w:noProof/>
      </w:rPr>
      <w:drawing>
        <wp:inline distT="0" distB="0" distL="0" distR="0" wp14:anchorId="72695D34" wp14:editId="4F299870">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arto="http://schemas.microsoft.com/office/word/2006/arto" xmlns:adec="http://schemas.microsoft.com/office/drawing/2017/decorative" xmlns:w="http://schemas.openxmlformats.org/wordprocessingml/2006/main" xmlns:w10="urn:schemas-microsoft-com:office:word" xmlns:v="urn:schemas-microsoft-com:vml" xmlns:o="urn:schemas-microsoft-com:office:office" xmlns="" val="1"/>
                      </a:ext>
                    </a:extLst>
                  </a:blip>
                  <a:stretch>
                    <a:fillRect/>
                  </a:stretch>
                </pic:blipFill>
                <pic:spPr>
                  <a:xfrm>
                    <a:off x="0" y="0"/>
                    <a:ext cx="3160800" cy="40301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4EDC1" w14:textId="77777777" w:rsidR="00F82253" w:rsidRDefault="00F82253" w:rsidP="00520772">
      <w:pPr>
        <w:spacing w:after="0" w:line="240" w:lineRule="auto"/>
      </w:pPr>
      <w:r>
        <w:separator/>
      </w:r>
    </w:p>
    <w:p w14:paraId="5A51AE3F" w14:textId="77777777" w:rsidR="00F82253" w:rsidRDefault="00F82253"/>
    <w:p w14:paraId="0A969C61" w14:textId="77777777" w:rsidR="00F82253" w:rsidRDefault="00F82253"/>
  </w:footnote>
  <w:footnote w:type="continuationSeparator" w:id="0">
    <w:p w14:paraId="634D9291" w14:textId="77777777" w:rsidR="00F82253" w:rsidRDefault="00F82253" w:rsidP="00520772">
      <w:pPr>
        <w:spacing w:after="0" w:line="240" w:lineRule="auto"/>
      </w:pPr>
      <w:r>
        <w:continuationSeparator/>
      </w:r>
    </w:p>
    <w:p w14:paraId="31FCAA0E" w14:textId="77777777" w:rsidR="00F82253" w:rsidRDefault="00F82253"/>
    <w:p w14:paraId="4514ABB5" w14:textId="77777777" w:rsidR="00F82253" w:rsidRDefault="00F82253"/>
  </w:footnote>
  <w:footnote w:type="continuationNotice" w:id="1">
    <w:p w14:paraId="7EA7B367" w14:textId="77777777" w:rsidR="00F82253" w:rsidRDefault="00F822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2CD1" w14:textId="77777777" w:rsidR="00A67A4F" w:rsidRDefault="00A67A4F" w:rsidP="00520772">
    <w:pPr>
      <w:pStyle w:val="Yltunniste"/>
      <w:ind w:left="1276"/>
    </w:pPr>
    <w:r>
      <w:rPr>
        <w:noProof/>
        <w:lang w:eastAsia="fi-FI"/>
      </w:rPr>
      <w:drawing>
        <wp:inline distT="0" distB="0" distL="0" distR="0" wp14:anchorId="0B1FFBEB" wp14:editId="65102EAD">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r>
      <w:rPr>
        <w:noProof/>
        <w:lang w:eastAsia="fi-FI"/>
      </w:rPr>
      <mc:AlternateContent>
        <mc:Choice Requires="wps">
          <w:drawing>
            <wp:anchor distT="0" distB="0" distL="114300" distR="114300" simplePos="0" relativeHeight="251658240" behindDoc="1" locked="0" layoutInCell="1" allowOverlap="1" wp14:anchorId="38DB878D" wp14:editId="58EC0ADB">
              <wp:simplePos x="0" y="0"/>
              <wp:positionH relativeFrom="column">
                <wp:posOffset>0</wp:posOffset>
              </wp:positionH>
              <wp:positionV relativeFrom="paragraph">
                <wp:posOffset>1270</wp:posOffset>
              </wp:positionV>
              <wp:extent cx="342900" cy="9258300"/>
              <wp:effectExtent l="0" t="0" r="0" b="0"/>
              <wp:wrapNone/>
              <wp:docPr id="3" name="Suorakulmi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258300"/>
                      </a:xfrm>
                      <a:prstGeom prst="rect">
                        <a:avLst/>
                      </a:prstGeom>
                      <a:solidFill>
                        <a:srgbClr val="0D004C"/>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E29AE9" id="Suorakulmio 4" o:spid="_x0000_s1026" alt="&quot;&quot;" style="position:absolute;margin-left:0;margin-top:.1pt;width:27pt;height: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" fillcolor="#0d004c"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8261"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61557"/>
      <w:docPartObj>
        <w:docPartGallery w:val="Page Numbers (Top of Page)"/>
        <w:docPartUnique/>
      </w:docPartObj>
    </w:sdtPr>
    <w:sdtEndPr/>
    <w:sdtContent>
      <w:p w14:paraId="0EB546F9"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0E27B00A"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A67A4F" w:rsidRDefault="00A67A4F" w:rsidP="00A764D6">
    <w:pPr>
      <w:pStyle w:val="Yltunniste"/>
      <w:jc w:val="right"/>
    </w:pPr>
  </w:p>
  <w:sdt>
    <w:sdtPr>
      <w:id w:val="2077011834"/>
      <w:docPartObj>
        <w:docPartGallery w:val="Page Numbers (Top of Page)"/>
        <w:docPartUnique/>
      </w:docPartObj>
    </w:sdtPr>
    <w:sdtEndPr/>
    <w:sdtContent>
      <w:p w14:paraId="000F1B19"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110FFD37" w14:textId="77777777" w:rsidR="00A67A4F" w:rsidRDefault="00A67A4F"/>
  <w:p w14:paraId="6B699379"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2744304"/>
    <w:multiLevelType w:val="hybridMultilevel"/>
    <w:tmpl w:val="9D66C3FC"/>
    <w:lvl w:ilvl="0" w:tplc="5024D706">
      <w:start w:val="3"/>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3"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6"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8"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20"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3"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4"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6"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7"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8"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3"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5"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8"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908109280">
    <w:abstractNumId w:val="19"/>
  </w:num>
  <w:num w:numId="2" w16cid:durableId="1927494100">
    <w:abstractNumId w:val="24"/>
  </w:num>
  <w:num w:numId="3" w16cid:durableId="2121682200">
    <w:abstractNumId w:val="33"/>
  </w:num>
  <w:num w:numId="4" w16cid:durableId="2140607876">
    <w:abstractNumId w:val="27"/>
  </w:num>
  <w:num w:numId="5" w16cid:durableId="1310130885">
    <w:abstractNumId w:val="31"/>
  </w:num>
  <w:num w:numId="6" w16cid:durableId="1454327758">
    <w:abstractNumId w:val="20"/>
  </w:num>
  <w:num w:numId="7" w16cid:durableId="412047296">
    <w:abstractNumId w:val="28"/>
  </w:num>
  <w:num w:numId="8" w16cid:durableId="287662310">
    <w:abstractNumId w:val="29"/>
  </w:num>
  <w:num w:numId="9" w16cid:durableId="1588996360">
    <w:abstractNumId w:val="23"/>
  </w:num>
  <w:num w:numId="10" w16cid:durableId="1382556819">
    <w:abstractNumId w:val="22"/>
  </w:num>
  <w:num w:numId="11" w16cid:durableId="936710768">
    <w:abstractNumId w:val="22"/>
    <w:lvlOverride w:ilvl="0">
      <w:startOverride w:val="1"/>
    </w:lvlOverride>
  </w:num>
  <w:num w:numId="12" w16cid:durableId="1874995390">
    <w:abstractNumId w:val="11"/>
  </w:num>
  <w:num w:numId="13" w16cid:durableId="1950089583">
    <w:abstractNumId w:val="18"/>
  </w:num>
  <w:num w:numId="14" w16cid:durableId="1097167955">
    <w:abstractNumId w:val="12"/>
  </w:num>
  <w:num w:numId="15" w16cid:durableId="1216968605">
    <w:abstractNumId w:val="16"/>
  </w:num>
  <w:num w:numId="16" w16cid:durableId="488055121">
    <w:abstractNumId w:val="35"/>
  </w:num>
  <w:num w:numId="17" w16cid:durableId="1670326981">
    <w:abstractNumId w:val="25"/>
  </w:num>
  <w:num w:numId="18" w16cid:durableId="673382871">
    <w:abstractNumId w:val="36"/>
  </w:num>
  <w:num w:numId="19" w16cid:durableId="1372265405">
    <w:abstractNumId w:val="15"/>
  </w:num>
  <w:num w:numId="20" w16cid:durableId="87510016">
    <w:abstractNumId w:val="37"/>
  </w:num>
  <w:num w:numId="21" w16cid:durableId="414129629">
    <w:abstractNumId w:val="32"/>
  </w:num>
  <w:num w:numId="22" w16cid:durableId="86269247">
    <w:abstractNumId w:val="26"/>
  </w:num>
  <w:num w:numId="23" w16cid:durableId="1526090765">
    <w:abstractNumId w:val="13"/>
  </w:num>
  <w:num w:numId="24" w16cid:durableId="1751270402">
    <w:abstractNumId w:val="17"/>
  </w:num>
  <w:num w:numId="25" w16cid:durableId="1587497520">
    <w:abstractNumId w:val="38"/>
  </w:num>
  <w:num w:numId="26" w16cid:durableId="131562149">
    <w:abstractNumId w:val="14"/>
  </w:num>
  <w:num w:numId="27" w16cid:durableId="386533395">
    <w:abstractNumId w:val="34"/>
  </w:num>
  <w:num w:numId="28" w16cid:durableId="1956138433">
    <w:abstractNumId w:val="9"/>
  </w:num>
  <w:num w:numId="29" w16cid:durableId="1921212952">
    <w:abstractNumId w:val="7"/>
  </w:num>
  <w:num w:numId="30" w16cid:durableId="918446936">
    <w:abstractNumId w:val="6"/>
  </w:num>
  <w:num w:numId="31" w16cid:durableId="763261390">
    <w:abstractNumId w:val="5"/>
  </w:num>
  <w:num w:numId="32" w16cid:durableId="1675763750">
    <w:abstractNumId w:val="4"/>
  </w:num>
  <w:num w:numId="33" w16cid:durableId="395787551">
    <w:abstractNumId w:val="8"/>
  </w:num>
  <w:num w:numId="34" w16cid:durableId="1698702910">
    <w:abstractNumId w:val="3"/>
  </w:num>
  <w:num w:numId="35" w16cid:durableId="668412021">
    <w:abstractNumId w:val="2"/>
  </w:num>
  <w:num w:numId="36" w16cid:durableId="1243026246">
    <w:abstractNumId w:val="1"/>
  </w:num>
  <w:num w:numId="37" w16cid:durableId="412554621">
    <w:abstractNumId w:val="0"/>
  </w:num>
  <w:num w:numId="38" w16cid:durableId="1154688421">
    <w:abstractNumId w:val="30"/>
  </w:num>
  <w:num w:numId="39" w16cid:durableId="1110855109">
    <w:abstractNumId w:val="21"/>
  </w:num>
  <w:num w:numId="40" w16cid:durableId="925767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A7"/>
    <w:rsid w:val="00000756"/>
    <w:rsid w:val="00003829"/>
    <w:rsid w:val="00004644"/>
    <w:rsid w:val="00004E52"/>
    <w:rsid w:val="000054C0"/>
    <w:rsid w:val="0000652E"/>
    <w:rsid w:val="00006643"/>
    <w:rsid w:val="0000702D"/>
    <w:rsid w:val="000071BF"/>
    <w:rsid w:val="00007CED"/>
    <w:rsid w:val="000107CB"/>
    <w:rsid w:val="0001273A"/>
    <w:rsid w:val="00012A98"/>
    <w:rsid w:val="00013B32"/>
    <w:rsid w:val="00014772"/>
    <w:rsid w:val="00014C14"/>
    <w:rsid w:val="0001522A"/>
    <w:rsid w:val="000156D8"/>
    <w:rsid w:val="00016333"/>
    <w:rsid w:val="00016973"/>
    <w:rsid w:val="000176DA"/>
    <w:rsid w:val="00017DF5"/>
    <w:rsid w:val="00026BEB"/>
    <w:rsid w:val="00027D6B"/>
    <w:rsid w:val="0003045D"/>
    <w:rsid w:val="000305C3"/>
    <w:rsid w:val="00030966"/>
    <w:rsid w:val="00030BE4"/>
    <w:rsid w:val="0003123A"/>
    <w:rsid w:val="00031CD9"/>
    <w:rsid w:val="000320C7"/>
    <w:rsid w:val="00032845"/>
    <w:rsid w:val="00035BFA"/>
    <w:rsid w:val="00037A1E"/>
    <w:rsid w:val="00040186"/>
    <w:rsid w:val="0004170E"/>
    <w:rsid w:val="00042B5C"/>
    <w:rsid w:val="000430F3"/>
    <w:rsid w:val="000446C3"/>
    <w:rsid w:val="00044E92"/>
    <w:rsid w:val="0004545D"/>
    <w:rsid w:val="0004790D"/>
    <w:rsid w:val="00050096"/>
    <w:rsid w:val="00052D1D"/>
    <w:rsid w:val="00053DB1"/>
    <w:rsid w:val="00053F76"/>
    <w:rsid w:val="00054018"/>
    <w:rsid w:val="00054861"/>
    <w:rsid w:val="00057023"/>
    <w:rsid w:val="00057F25"/>
    <w:rsid w:val="0006305A"/>
    <w:rsid w:val="000632A8"/>
    <w:rsid w:val="00063EFD"/>
    <w:rsid w:val="000642D0"/>
    <w:rsid w:val="00066995"/>
    <w:rsid w:val="000706C7"/>
    <w:rsid w:val="00071568"/>
    <w:rsid w:val="000722FD"/>
    <w:rsid w:val="00072381"/>
    <w:rsid w:val="00072B1F"/>
    <w:rsid w:val="00073AA5"/>
    <w:rsid w:val="00074555"/>
    <w:rsid w:val="000754F7"/>
    <w:rsid w:val="00075A73"/>
    <w:rsid w:val="00077B69"/>
    <w:rsid w:val="00080BD7"/>
    <w:rsid w:val="00082382"/>
    <w:rsid w:val="000842F7"/>
    <w:rsid w:val="00084424"/>
    <w:rsid w:val="00084704"/>
    <w:rsid w:val="00085F06"/>
    <w:rsid w:val="000860CA"/>
    <w:rsid w:val="000863C7"/>
    <w:rsid w:val="000874B3"/>
    <w:rsid w:val="00087DFF"/>
    <w:rsid w:val="0009005E"/>
    <w:rsid w:val="0009140B"/>
    <w:rsid w:val="00091716"/>
    <w:rsid w:val="00091A80"/>
    <w:rsid w:val="00091B3C"/>
    <w:rsid w:val="00091FE9"/>
    <w:rsid w:val="0009234A"/>
    <w:rsid w:val="00092D60"/>
    <w:rsid w:val="00094175"/>
    <w:rsid w:val="0009500A"/>
    <w:rsid w:val="0009620D"/>
    <w:rsid w:val="00096CAF"/>
    <w:rsid w:val="00097AD1"/>
    <w:rsid w:val="00097E62"/>
    <w:rsid w:val="00097F0E"/>
    <w:rsid w:val="000A2A31"/>
    <w:rsid w:val="000A69A9"/>
    <w:rsid w:val="000A6F4C"/>
    <w:rsid w:val="000A71CB"/>
    <w:rsid w:val="000A77DF"/>
    <w:rsid w:val="000B0588"/>
    <w:rsid w:val="000B41E3"/>
    <w:rsid w:val="000B4FDD"/>
    <w:rsid w:val="000B5123"/>
    <w:rsid w:val="000B6C3E"/>
    <w:rsid w:val="000B70D8"/>
    <w:rsid w:val="000C07AA"/>
    <w:rsid w:val="000C08F4"/>
    <w:rsid w:val="000C125C"/>
    <w:rsid w:val="000C1E59"/>
    <w:rsid w:val="000C2C4D"/>
    <w:rsid w:val="000C3E91"/>
    <w:rsid w:val="000C503E"/>
    <w:rsid w:val="000C6224"/>
    <w:rsid w:val="000C7B8A"/>
    <w:rsid w:val="000C7FBF"/>
    <w:rsid w:val="000D324A"/>
    <w:rsid w:val="000D4AFA"/>
    <w:rsid w:val="000E2974"/>
    <w:rsid w:val="000E48D3"/>
    <w:rsid w:val="000E78B5"/>
    <w:rsid w:val="000F0103"/>
    <w:rsid w:val="000F0181"/>
    <w:rsid w:val="000F1256"/>
    <w:rsid w:val="000F1C75"/>
    <w:rsid w:val="000F5244"/>
    <w:rsid w:val="000F68E3"/>
    <w:rsid w:val="000F6A91"/>
    <w:rsid w:val="000F6AEA"/>
    <w:rsid w:val="0010008A"/>
    <w:rsid w:val="00100979"/>
    <w:rsid w:val="00100B3E"/>
    <w:rsid w:val="00100BB4"/>
    <w:rsid w:val="00100D56"/>
    <w:rsid w:val="001012EA"/>
    <w:rsid w:val="0010186D"/>
    <w:rsid w:val="00101A94"/>
    <w:rsid w:val="00102D1B"/>
    <w:rsid w:val="00104A9F"/>
    <w:rsid w:val="0010712A"/>
    <w:rsid w:val="001077C2"/>
    <w:rsid w:val="00111400"/>
    <w:rsid w:val="00111D28"/>
    <w:rsid w:val="0011221A"/>
    <w:rsid w:val="0011245D"/>
    <w:rsid w:val="001138B2"/>
    <w:rsid w:val="00114B70"/>
    <w:rsid w:val="001154FB"/>
    <w:rsid w:val="00115876"/>
    <w:rsid w:val="001162D1"/>
    <w:rsid w:val="00116ED5"/>
    <w:rsid w:val="00116F3D"/>
    <w:rsid w:val="00117EFF"/>
    <w:rsid w:val="001215F1"/>
    <w:rsid w:val="00123289"/>
    <w:rsid w:val="00123C58"/>
    <w:rsid w:val="00123E0F"/>
    <w:rsid w:val="00124277"/>
    <w:rsid w:val="001250CE"/>
    <w:rsid w:val="00125552"/>
    <w:rsid w:val="001262AA"/>
    <w:rsid w:val="00126A20"/>
    <w:rsid w:val="001303B5"/>
    <w:rsid w:val="0013258F"/>
    <w:rsid w:val="0013311E"/>
    <w:rsid w:val="00137590"/>
    <w:rsid w:val="00140577"/>
    <w:rsid w:val="00140C79"/>
    <w:rsid w:val="001446DE"/>
    <w:rsid w:val="00146F6D"/>
    <w:rsid w:val="0014706B"/>
    <w:rsid w:val="00151C30"/>
    <w:rsid w:val="00151C3D"/>
    <w:rsid w:val="00151CA2"/>
    <w:rsid w:val="00151CCD"/>
    <w:rsid w:val="00153F5E"/>
    <w:rsid w:val="00154B4A"/>
    <w:rsid w:val="0015512E"/>
    <w:rsid w:val="00155890"/>
    <w:rsid w:val="00156607"/>
    <w:rsid w:val="00156A42"/>
    <w:rsid w:val="00156DA3"/>
    <w:rsid w:val="001572A3"/>
    <w:rsid w:val="00160090"/>
    <w:rsid w:val="00160592"/>
    <w:rsid w:val="00161AFB"/>
    <w:rsid w:val="00161C40"/>
    <w:rsid w:val="001625DE"/>
    <w:rsid w:val="00162FBB"/>
    <w:rsid w:val="001660DC"/>
    <w:rsid w:val="00167580"/>
    <w:rsid w:val="00167609"/>
    <w:rsid w:val="00170E84"/>
    <w:rsid w:val="001711B4"/>
    <w:rsid w:val="0017152D"/>
    <w:rsid w:val="00171BA7"/>
    <w:rsid w:val="001743C9"/>
    <w:rsid w:val="00174B7C"/>
    <w:rsid w:val="001753C7"/>
    <w:rsid w:val="00176AF3"/>
    <w:rsid w:val="00176B8B"/>
    <w:rsid w:val="00177884"/>
    <w:rsid w:val="00180163"/>
    <w:rsid w:val="00180EDE"/>
    <w:rsid w:val="00180F69"/>
    <w:rsid w:val="00181FE6"/>
    <w:rsid w:val="00183968"/>
    <w:rsid w:val="00183F5D"/>
    <w:rsid w:val="001844E9"/>
    <w:rsid w:val="0019037E"/>
    <w:rsid w:val="001909BF"/>
    <w:rsid w:val="00192996"/>
    <w:rsid w:val="00192F3C"/>
    <w:rsid w:val="0019529B"/>
    <w:rsid w:val="001971AA"/>
    <w:rsid w:val="00197222"/>
    <w:rsid w:val="001A0CE3"/>
    <w:rsid w:val="001A2775"/>
    <w:rsid w:val="001A5545"/>
    <w:rsid w:val="001A5588"/>
    <w:rsid w:val="001A7AE7"/>
    <w:rsid w:val="001B070E"/>
    <w:rsid w:val="001B1907"/>
    <w:rsid w:val="001B3F97"/>
    <w:rsid w:val="001B437E"/>
    <w:rsid w:val="001B5778"/>
    <w:rsid w:val="001B70D0"/>
    <w:rsid w:val="001B7D21"/>
    <w:rsid w:val="001C1C56"/>
    <w:rsid w:val="001C1ECB"/>
    <w:rsid w:val="001C30E3"/>
    <w:rsid w:val="001C3C89"/>
    <w:rsid w:val="001C5D8E"/>
    <w:rsid w:val="001C5E10"/>
    <w:rsid w:val="001D3E06"/>
    <w:rsid w:val="001D4553"/>
    <w:rsid w:val="001D5419"/>
    <w:rsid w:val="001D5F84"/>
    <w:rsid w:val="001D6FAE"/>
    <w:rsid w:val="001D7BE2"/>
    <w:rsid w:val="001D7E7C"/>
    <w:rsid w:val="001E13CF"/>
    <w:rsid w:val="001E3EDE"/>
    <w:rsid w:val="001E3F77"/>
    <w:rsid w:val="001E7314"/>
    <w:rsid w:val="001E78E3"/>
    <w:rsid w:val="001F0B34"/>
    <w:rsid w:val="001F0DBF"/>
    <w:rsid w:val="001F17FD"/>
    <w:rsid w:val="001F1C85"/>
    <w:rsid w:val="001F5142"/>
    <w:rsid w:val="001F6724"/>
    <w:rsid w:val="00202181"/>
    <w:rsid w:val="00202D9F"/>
    <w:rsid w:val="00205460"/>
    <w:rsid w:val="0020639B"/>
    <w:rsid w:val="00210D71"/>
    <w:rsid w:val="002115E8"/>
    <w:rsid w:val="0021248B"/>
    <w:rsid w:val="00216059"/>
    <w:rsid w:val="00220E6C"/>
    <w:rsid w:val="00224A81"/>
    <w:rsid w:val="00225729"/>
    <w:rsid w:val="0022684D"/>
    <w:rsid w:val="00226AE3"/>
    <w:rsid w:val="00231724"/>
    <w:rsid w:val="00232E0D"/>
    <w:rsid w:val="00235420"/>
    <w:rsid w:val="0023782C"/>
    <w:rsid w:val="00237FCA"/>
    <w:rsid w:val="002417F0"/>
    <w:rsid w:val="00241858"/>
    <w:rsid w:val="0024223C"/>
    <w:rsid w:val="00242901"/>
    <w:rsid w:val="0024408D"/>
    <w:rsid w:val="002441E5"/>
    <w:rsid w:val="002445EE"/>
    <w:rsid w:val="00244614"/>
    <w:rsid w:val="00250477"/>
    <w:rsid w:val="0025246C"/>
    <w:rsid w:val="002524DE"/>
    <w:rsid w:val="002541CC"/>
    <w:rsid w:val="002556AA"/>
    <w:rsid w:val="00256EA4"/>
    <w:rsid w:val="00257821"/>
    <w:rsid w:val="00257DB4"/>
    <w:rsid w:val="00261D4C"/>
    <w:rsid w:val="00262A9E"/>
    <w:rsid w:val="00262D87"/>
    <w:rsid w:val="00264A19"/>
    <w:rsid w:val="00264F59"/>
    <w:rsid w:val="00270C24"/>
    <w:rsid w:val="00271ED3"/>
    <w:rsid w:val="002739B8"/>
    <w:rsid w:val="00274F04"/>
    <w:rsid w:val="0027536B"/>
    <w:rsid w:val="00275711"/>
    <w:rsid w:val="002769D4"/>
    <w:rsid w:val="00276E8D"/>
    <w:rsid w:val="00280477"/>
    <w:rsid w:val="00283582"/>
    <w:rsid w:val="00287180"/>
    <w:rsid w:val="002902D6"/>
    <w:rsid w:val="00291210"/>
    <w:rsid w:val="002916BA"/>
    <w:rsid w:val="00291B7B"/>
    <w:rsid w:val="002924EB"/>
    <w:rsid w:val="00294108"/>
    <w:rsid w:val="00295E91"/>
    <w:rsid w:val="002A0869"/>
    <w:rsid w:val="002A4B4F"/>
    <w:rsid w:val="002A4B63"/>
    <w:rsid w:val="002A6034"/>
    <w:rsid w:val="002A707A"/>
    <w:rsid w:val="002B2452"/>
    <w:rsid w:val="002B2A56"/>
    <w:rsid w:val="002B364F"/>
    <w:rsid w:val="002B4F1C"/>
    <w:rsid w:val="002B5B49"/>
    <w:rsid w:val="002B676B"/>
    <w:rsid w:val="002C00C0"/>
    <w:rsid w:val="002C1D4D"/>
    <w:rsid w:val="002C246B"/>
    <w:rsid w:val="002C3721"/>
    <w:rsid w:val="002C3FEF"/>
    <w:rsid w:val="002D3A4C"/>
    <w:rsid w:val="002D63C8"/>
    <w:rsid w:val="002D77E1"/>
    <w:rsid w:val="002E2943"/>
    <w:rsid w:val="002E4A51"/>
    <w:rsid w:val="002E4C5A"/>
    <w:rsid w:val="002E5DD7"/>
    <w:rsid w:val="002F1CB9"/>
    <w:rsid w:val="002F1D12"/>
    <w:rsid w:val="002F20AC"/>
    <w:rsid w:val="002F2106"/>
    <w:rsid w:val="002F4301"/>
    <w:rsid w:val="003000B0"/>
    <w:rsid w:val="0030058D"/>
    <w:rsid w:val="003018DE"/>
    <w:rsid w:val="0030262F"/>
    <w:rsid w:val="00302794"/>
    <w:rsid w:val="00305984"/>
    <w:rsid w:val="00306374"/>
    <w:rsid w:val="00307071"/>
    <w:rsid w:val="003072AB"/>
    <w:rsid w:val="00314E6B"/>
    <w:rsid w:val="00315773"/>
    <w:rsid w:val="003159CD"/>
    <w:rsid w:val="0032014B"/>
    <w:rsid w:val="00320D3C"/>
    <w:rsid w:val="00321B70"/>
    <w:rsid w:val="00322B65"/>
    <w:rsid w:val="00322F04"/>
    <w:rsid w:val="00323B0F"/>
    <w:rsid w:val="003244EB"/>
    <w:rsid w:val="003255A1"/>
    <w:rsid w:val="00325C2F"/>
    <w:rsid w:val="003274A5"/>
    <w:rsid w:val="00330767"/>
    <w:rsid w:val="003307A9"/>
    <w:rsid w:val="00332F43"/>
    <w:rsid w:val="00333439"/>
    <w:rsid w:val="003339E9"/>
    <w:rsid w:val="0033481D"/>
    <w:rsid w:val="00334BB3"/>
    <w:rsid w:val="00335C74"/>
    <w:rsid w:val="00335D05"/>
    <w:rsid w:val="00337C17"/>
    <w:rsid w:val="00340094"/>
    <w:rsid w:val="003403C1"/>
    <w:rsid w:val="00344BBD"/>
    <w:rsid w:val="0034586C"/>
    <w:rsid w:val="00345C0A"/>
    <w:rsid w:val="00351169"/>
    <w:rsid w:val="0035226B"/>
    <w:rsid w:val="00353435"/>
    <w:rsid w:val="0036056E"/>
    <w:rsid w:val="00360EC7"/>
    <w:rsid w:val="003617CD"/>
    <w:rsid w:val="00362349"/>
    <w:rsid w:val="00363452"/>
    <w:rsid w:val="00363524"/>
    <w:rsid w:val="00366066"/>
    <w:rsid w:val="00372D97"/>
    <w:rsid w:val="00376B1B"/>
    <w:rsid w:val="00376C6B"/>
    <w:rsid w:val="003772DD"/>
    <w:rsid w:val="00377C9B"/>
    <w:rsid w:val="00377F38"/>
    <w:rsid w:val="003839AE"/>
    <w:rsid w:val="00385E86"/>
    <w:rsid w:val="0038765F"/>
    <w:rsid w:val="00390AE8"/>
    <w:rsid w:val="00394C7A"/>
    <w:rsid w:val="0039563D"/>
    <w:rsid w:val="00395F88"/>
    <w:rsid w:val="00397F57"/>
    <w:rsid w:val="003A03DF"/>
    <w:rsid w:val="003A3A5A"/>
    <w:rsid w:val="003A45B1"/>
    <w:rsid w:val="003A581F"/>
    <w:rsid w:val="003A74CA"/>
    <w:rsid w:val="003B281F"/>
    <w:rsid w:val="003B285D"/>
    <w:rsid w:val="003B2E92"/>
    <w:rsid w:val="003B4D9F"/>
    <w:rsid w:val="003B746F"/>
    <w:rsid w:val="003C1A16"/>
    <w:rsid w:val="003C2F4C"/>
    <w:rsid w:val="003C4657"/>
    <w:rsid w:val="003C6BE6"/>
    <w:rsid w:val="003C6D12"/>
    <w:rsid w:val="003C758A"/>
    <w:rsid w:val="003C7ADB"/>
    <w:rsid w:val="003C7AE8"/>
    <w:rsid w:val="003C7DF5"/>
    <w:rsid w:val="003D0034"/>
    <w:rsid w:val="003D04F1"/>
    <w:rsid w:val="003D1545"/>
    <w:rsid w:val="003D1C31"/>
    <w:rsid w:val="003D2BDC"/>
    <w:rsid w:val="003D3422"/>
    <w:rsid w:val="003D6423"/>
    <w:rsid w:val="003D6A06"/>
    <w:rsid w:val="003D7AF2"/>
    <w:rsid w:val="003E0724"/>
    <w:rsid w:val="003E0E14"/>
    <w:rsid w:val="003E1A67"/>
    <w:rsid w:val="003E2737"/>
    <w:rsid w:val="003E29A3"/>
    <w:rsid w:val="003E2CB6"/>
    <w:rsid w:val="003E3F79"/>
    <w:rsid w:val="003E53EA"/>
    <w:rsid w:val="003E7C1E"/>
    <w:rsid w:val="003F0320"/>
    <w:rsid w:val="003F0A6C"/>
    <w:rsid w:val="003F1E9D"/>
    <w:rsid w:val="003F4549"/>
    <w:rsid w:val="003F4FF3"/>
    <w:rsid w:val="004003C9"/>
    <w:rsid w:val="00400622"/>
    <w:rsid w:val="0040073D"/>
    <w:rsid w:val="00400B61"/>
    <w:rsid w:val="00404966"/>
    <w:rsid w:val="00410CC1"/>
    <w:rsid w:val="00413C62"/>
    <w:rsid w:val="004171DA"/>
    <w:rsid w:val="00417823"/>
    <w:rsid w:val="00421F5E"/>
    <w:rsid w:val="00422232"/>
    <w:rsid w:val="00422958"/>
    <w:rsid w:val="00422E5C"/>
    <w:rsid w:val="004236EF"/>
    <w:rsid w:val="004305B3"/>
    <w:rsid w:val="004324E9"/>
    <w:rsid w:val="004333D3"/>
    <w:rsid w:val="0043469A"/>
    <w:rsid w:val="00440AF2"/>
    <w:rsid w:val="00442DD0"/>
    <w:rsid w:val="00444680"/>
    <w:rsid w:val="00444E8E"/>
    <w:rsid w:val="004464EA"/>
    <w:rsid w:val="0044706B"/>
    <w:rsid w:val="0045066A"/>
    <w:rsid w:val="0045147C"/>
    <w:rsid w:val="0045211F"/>
    <w:rsid w:val="00452B7D"/>
    <w:rsid w:val="004544A2"/>
    <w:rsid w:val="0045482D"/>
    <w:rsid w:val="004574DC"/>
    <w:rsid w:val="004578D9"/>
    <w:rsid w:val="00460A4B"/>
    <w:rsid w:val="004610E4"/>
    <w:rsid w:val="00461424"/>
    <w:rsid w:val="00462249"/>
    <w:rsid w:val="004622F4"/>
    <w:rsid w:val="004644AC"/>
    <w:rsid w:val="00465F87"/>
    <w:rsid w:val="004666C1"/>
    <w:rsid w:val="004739E2"/>
    <w:rsid w:val="00473AE0"/>
    <w:rsid w:val="0047441F"/>
    <w:rsid w:val="004748A4"/>
    <w:rsid w:val="00474C88"/>
    <w:rsid w:val="004753D9"/>
    <w:rsid w:val="00475CC2"/>
    <w:rsid w:val="00480BFF"/>
    <w:rsid w:val="00481527"/>
    <w:rsid w:val="00484627"/>
    <w:rsid w:val="004865AB"/>
    <w:rsid w:val="00486872"/>
    <w:rsid w:val="00486CB9"/>
    <w:rsid w:val="00492D2F"/>
    <w:rsid w:val="0049471F"/>
    <w:rsid w:val="004955A5"/>
    <w:rsid w:val="00495708"/>
    <w:rsid w:val="00495877"/>
    <w:rsid w:val="004958F1"/>
    <w:rsid w:val="0049728C"/>
    <w:rsid w:val="004A0540"/>
    <w:rsid w:val="004A457A"/>
    <w:rsid w:val="004A4B2A"/>
    <w:rsid w:val="004A651C"/>
    <w:rsid w:val="004AB55F"/>
    <w:rsid w:val="004B04AA"/>
    <w:rsid w:val="004B30A1"/>
    <w:rsid w:val="004B33AF"/>
    <w:rsid w:val="004B381A"/>
    <w:rsid w:val="004B59A6"/>
    <w:rsid w:val="004B6B3F"/>
    <w:rsid w:val="004C0E96"/>
    <w:rsid w:val="004C33B4"/>
    <w:rsid w:val="004C3D82"/>
    <w:rsid w:val="004C570B"/>
    <w:rsid w:val="004D0B78"/>
    <w:rsid w:val="004D1E8B"/>
    <w:rsid w:val="004D1F25"/>
    <w:rsid w:val="004D2E45"/>
    <w:rsid w:val="004D64BB"/>
    <w:rsid w:val="004E0221"/>
    <w:rsid w:val="004E04CA"/>
    <w:rsid w:val="004E05A0"/>
    <w:rsid w:val="004E0BC6"/>
    <w:rsid w:val="004E194A"/>
    <w:rsid w:val="004E1A02"/>
    <w:rsid w:val="004E268F"/>
    <w:rsid w:val="004E4EDF"/>
    <w:rsid w:val="004F1C41"/>
    <w:rsid w:val="004F4366"/>
    <w:rsid w:val="004F4C4B"/>
    <w:rsid w:val="004F6C49"/>
    <w:rsid w:val="004F6C8C"/>
    <w:rsid w:val="005016B7"/>
    <w:rsid w:val="00506710"/>
    <w:rsid w:val="0051034F"/>
    <w:rsid w:val="00510438"/>
    <w:rsid w:val="0051149F"/>
    <w:rsid w:val="00511DC3"/>
    <w:rsid w:val="00512DF3"/>
    <w:rsid w:val="00514822"/>
    <w:rsid w:val="00514CC4"/>
    <w:rsid w:val="00515913"/>
    <w:rsid w:val="00515D55"/>
    <w:rsid w:val="00517AF2"/>
    <w:rsid w:val="005203CE"/>
    <w:rsid w:val="00520772"/>
    <w:rsid w:val="00520D80"/>
    <w:rsid w:val="00525C1F"/>
    <w:rsid w:val="00527184"/>
    <w:rsid w:val="00527965"/>
    <w:rsid w:val="005301B3"/>
    <w:rsid w:val="005329C1"/>
    <w:rsid w:val="00533C32"/>
    <w:rsid w:val="00533CD6"/>
    <w:rsid w:val="0053428C"/>
    <w:rsid w:val="00534424"/>
    <w:rsid w:val="0053487F"/>
    <w:rsid w:val="00536351"/>
    <w:rsid w:val="005368CF"/>
    <w:rsid w:val="005372CF"/>
    <w:rsid w:val="00541FE1"/>
    <w:rsid w:val="00543B71"/>
    <w:rsid w:val="00545BDA"/>
    <w:rsid w:val="00545BEC"/>
    <w:rsid w:val="005516EA"/>
    <w:rsid w:val="00551B87"/>
    <w:rsid w:val="005535F6"/>
    <w:rsid w:val="00554365"/>
    <w:rsid w:val="005557A3"/>
    <w:rsid w:val="00556A33"/>
    <w:rsid w:val="00557792"/>
    <w:rsid w:val="00557CD9"/>
    <w:rsid w:val="00560194"/>
    <w:rsid w:val="0056130C"/>
    <w:rsid w:val="0056176D"/>
    <w:rsid w:val="00562AA8"/>
    <w:rsid w:val="005643B0"/>
    <w:rsid w:val="0056618C"/>
    <w:rsid w:val="0056647B"/>
    <w:rsid w:val="00567614"/>
    <w:rsid w:val="005677E6"/>
    <w:rsid w:val="00570E92"/>
    <w:rsid w:val="005713A7"/>
    <w:rsid w:val="00573BCD"/>
    <w:rsid w:val="00574475"/>
    <w:rsid w:val="00576405"/>
    <w:rsid w:val="005770E9"/>
    <w:rsid w:val="0058148B"/>
    <w:rsid w:val="005828A6"/>
    <w:rsid w:val="0058344F"/>
    <w:rsid w:val="0058515A"/>
    <w:rsid w:val="00594ACA"/>
    <w:rsid w:val="00596A25"/>
    <w:rsid w:val="0059700A"/>
    <w:rsid w:val="005A4589"/>
    <w:rsid w:val="005A54BC"/>
    <w:rsid w:val="005A60CF"/>
    <w:rsid w:val="005A63F7"/>
    <w:rsid w:val="005A6D6B"/>
    <w:rsid w:val="005A6F47"/>
    <w:rsid w:val="005A7AEB"/>
    <w:rsid w:val="005B0711"/>
    <w:rsid w:val="005B1701"/>
    <w:rsid w:val="005B2D56"/>
    <w:rsid w:val="005B3070"/>
    <w:rsid w:val="005B3185"/>
    <w:rsid w:val="005B39AA"/>
    <w:rsid w:val="005B3EBF"/>
    <w:rsid w:val="005B4057"/>
    <w:rsid w:val="005C14BB"/>
    <w:rsid w:val="005C39BA"/>
    <w:rsid w:val="005C4E3D"/>
    <w:rsid w:val="005C53E5"/>
    <w:rsid w:val="005C6EC7"/>
    <w:rsid w:val="005D332D"/>
    <w:rsid w:val="005D3B9D"/>
    <w:rsid w:val="005D3DA5"/>
    <w:rsid w:val="005D6507"/>
    <w:rsid w:val="005D74E5"/>
    <w:rsid w:val="005E07C4"/>
    <w:rsid w:val="005E0BC7"/>
    <w:rsid w:val="005E1E61"/>
    <w:rsid w:val="005E1F54"/>
    <w:rsid w:val="005E3550"/>
    <w:rsid w:val="005F0C13"/>
    <w:rsid w:val="005F0F11"/>
    <w:rsid w:val="005F1A52"/>
    <w:rsid w:val="005F322C"/>
    <w:rsid w:val="005F6037"/>
    <w:rsid w:val="00600108"/>
    <w:rsid w:val="006009E0"/>
    <w:rsid w:val="00601577"/>
    <w:rsid w:val="00602BD9"/>
    <w:rsid w:val="00603FB8"/>
    <w:rsid w:val="00606E2F"/>
    <w:rsid w:val="0061021A"/>
    <w:rsid w:val="00610785"/>
    <w:rsid w:val="00612A66"/>
    <w:rsid w:val="00616A56"/>
    <w:rsid w:val="00617EEF"/>
    <w:rsid w:val="0062043A"/>
    <w:rsid w:val="006219F6"/>
    <w:rsid w:val="00621D37"/>
    <w:rsid w:val="006242DF"/>
    <w:rsid w:val="00624888"/>
    <w:rsid w:val="006300B6"/>
    <w:rsid w:val="006332FB"/>
    <w:rsid w:val="00633577"/>
    <w:rsid w:val="0063359F"/>
    <w:rsid w:val="00634739"/>
    <w:rsid w:val="00635795"/>
    <w:rsid w:val="00636D44"/>
    <w:rsid w:val="0064242C"/>
    <w:rsid w:val="0064330B"/>
    <w:rsid w:val="00643DA0"/>
    <w:rsid w:val="00644231"/>
    <w:rsid w:val="006460AE"/>
    <w:rsid w:val="00647A05"/>
    <w:rsid w:val="00652B09"/>
    <w:rsid w:val="00663521"/>
    <w:rsid w:val="00664607"/>
    <w:rsid w:val="00664C11"/>
    <w:rsid w:val="00670C27"/>
    <w:rsid w:val="006723A3"/>
    <w:rsid w:val="006735A8"/>
    <w:rsid w:val="00674A17"/>
    <w:rsid w:val="00675E8D"/>
    <w:rsid w:val="00677FCF"/>
    <w:rsid w:val="00680644"/>
    <w:rsid w:val="00680D48"/>
    <w:rsid w:val="00681140"/>
    <w:rsid w:val="00681D7D"/>
    <w:rsid w:val="00682035"/>
    <w:rsid w:val="006829BC"/>
    <w:rsid w:val="00683824"/>
    <w:rsid w:val="006845D1"/>
    <w:rsid w:val="006853CB"/>
    <w:rsid w:val="00686756"/>
    <w:rsid w:val="00687812"/>
    <w:rsid w:val="00690C1F"/>
    <w:rsid w:val="00690D45"/>
    <w:rsid w:val="00691307"/>
    <w:rsid w:val="0069174D"/>
    <w:rsid w:val="00694449"/>
    <w:rsid w:val="00695065"/>
    <w:rsid w:val="006A072D"/>
    <w:rsid w:val="006A23A2"/>
    <w:rsid w:val="006A2B56"/>
    <w:rsid w:val="006A2EB8"/>
    <w:rsid w:val="006A5B90"/>
    <w:rsid w:val="006B0DEA"/>
    <w:rsid w:val="006B2951"/>
    <w:rsid w:val="006B68D8"/>
    <w:rsid w:val="006B797D"/>
    <w:rsid w:val="006C0E70"/>
    <w:rsid w:val="006C16BE"/>
    <w:rsid w:val="006C1A50"/>
    <w:rsid w:val="006C4168"/>
    <w:rsid w:val="006C6EC3"/>
    <w:rsid w:val="006C772A"/>
    <w:rsid w:val="006D09AD"/>
    <w:rsid w:val="006D2E34"/>
    <w:rsid w:val="006D4146"/>
    <w:rsid w:val="006E09A6"/>
    <w:rsid w:val="006E17CF"/>
    <w:rsid w:val="006E1CF5"/>
    <w:rsid w:val="006E2C3C"/>
    <w:rsid w:val="006E47A4"/>
    <w:rsid w:val="006E5015"/>
    <w:rsid w:val="006E588C"/>
    <w:rsid w:val="006F1C5C"/>
    <w:rsid w:val="006F20E2"/>
    <w:rsid w:val="006F71DE"/>
    <w:rsid w:val="007012DC"/>
    <w:rsid w:val="00701321"/>
    <w:rsid w:val="00702225"/>
    <w:rsid w:val="00705176"/>
    <w:rsid w:val="0070589A"/>
    <w:rsid w:val="00705A3D"/>
    <w:rsid w:val="00706725"/>
    <w:rsid w:val="00710C9C"/>
    <w:rsid w:val="007124E5"/>
    <w:rsid w:val="00714F30"/>
    <w:rsid w:val="00716011"/>
    <w:rsid w:val="0071788B"/>
    <w:rsid w:val="00722351"/>
    <w:rsid w:val="00722672"/>
    <w:rsid w:val="007227DD"/>
    <w:rsid w:val="0072340D"/>
    <w:rsid w:val="00723C3E"/>
    <w:rsid w:val="00725AC4"/>
    <w:rsid w:val="007269C7"/>
    <w:rsid w:val="00733EEB"/>
    <w:rsid w:val="00734A97"/>
    <w:rsid w:val="00735EA0"/>
    <w:rsid w:val="00737D7E"/>
    <w:rsid w:val="00740074"/>
    <w:rsid w:val="00742812"/>
    <w:rsid w:val="0074339C"/>
    <w:rsid w:val="00743CC7"/>
    <w:rsid w:val="00743E76"/>
    <w:rsid w:val="00745E71"/>
    <w:rsid w:val="00747709"/>
    <w:rsid w:val="00747A5A"/>
    <w:rsid w:val="00747C9C"/>
    <w:rsid w:val="00750CC5"/>
    <w:rsid w:val="00753C98"/>
    <w:rsid w:val="00755D33"/>
    <w:rsid w:val="00756BA0"/>
    <w:rsid w:val="007577AE"/>
    <w:rsid w:val="007602C5"/>
    <w:rsid w:val="007641F4"/>
    <w:rsid w:val="007669BE"/>
    <w:rsid w:val="00766B4A"/>
    <w:rsid w:val="00770B20"/>
    <w:rsid w:val="00771BF7"/>
    <w:rsid w:val="0077215B"/>
    <w:rsid w:val="00772A69"/>
    <w:rsid w:val="00772EE9"/>
    <w:rsid w:val="00773397"/>
    <w:rsid w:val="007756B5"/>
    <w:rsid w:val="00777145"/>
    <w:rsid w:val="00782501"/>
    <w:rsid w:val="00784145"/>
    <w:rsid w:val="00786AEB"/>
    <w:rsid w:val="00787704"/>
    <w:rsid w:val="00792A6F"/>
    <w:rsid w:val="0079494A"/>
    <w:rsid w:val="00794D86"/>
    <w:rsid w:val="0079773A"/>
    <w:rsid w:val="007A022E"/>
    <w:rsid w:val="007A22EF"/>
    <w:rsid w:val="007A251E"/>
    <w:rsid w:val="007A5821"/>
    <w:rsid w:val="007A6536"/>
    <w:rsid w:val="007A73F8"/>
    <w:rsid w:val="007A78AF"/>
    <w:rsid w:val="007A7E6F"/>
    <w:rsid w:val="007B27E3"/>
    <w:rsid w:val="007B52BA"/>
    <w:rsid w:val="007B5DA6"/>
    <w:rsid w:val="007B5F1A"/>
    <w:rsid w:val="007B6427"/>
    <w:rsid w:val="007B6B52"/>
    <w:rsid w:val="007D25DA"/>
    <w:rsid w:val="007D38B5"/>
    <w:rsid w:val="007D3AEF"/>
    <w:rsid w:val="007D6983"/>
    <w:rsid w:val="007D7402"/>
    <w:rsid w:val="007E02B6"/>
    <w:rsid w:val="007E10E5"/>
    <w:rsid w:val="007E1145"/>
    <w:rsid w:val="007E304F"/>
    <w:rsid w:val="007E316C"/>
    <w:rsid w:val="007E5BF8"/>
    <w:rsid w:val="007E66CB"/>
    <w:rsid w:val="007E7840"/>
    <w:rsid w:val="007F08F7"/>
    <w:rsid w:val="007F15FD"/>
    <w:rsid w:val="007F2C91"/>
    <w:rsid w:val="007F34F0"/>
    <w:rsid w:val="007F3E0C"/>
    <w:rsid w:val="007F45AA"/>
    <w:rsid w:val="007F5AEB"/>
    <w:rsid w:val="007F5EB3"/>
    <w:rsid w:val="007F7CB3"/>
    <w:rsid w:val="00801427"/>
    <w:rsid w:val="00801A23"/>
    <w:rsid w:val="00802C53"/>
    <w:rsid w:val="0080572A"/>
    <w:rsid w:val="00805E76"/>
    <w:rsid w:val="008072DE"/>
    <w:rsid w:val="008073FA"/>
    <w:rsid w:val="00807CF7"/>
    <w:rsid w:val="008128E8"/>
    <w:rsid w:val="008129B9"/>
    <w:rsid w:val="00812ADD"/>
    <w:rsid w:val="00812F0D"/>
    <w:rsid w:val="00815B3C"/>
    <w:rsid w:val="008210E3"/>
    <w:rsid w:val="00824A23"/>
    <w:rsid w:val="00825FED"/>
    <w:rsid w:val="008263FD"/>
    <w:rsid w:val="0083059D"/>
    <w:rsid w:val="00833A9A"/>
    <w:rsid w:val="00834065"/>
    <w:rsid w:val="00834209"/>
    <w:rsid w:val="008355E2"/>
    <w:rsid w:val="00840569"/>
    <w:rsid w:val="00841333"/>
    <w:rsid w:val="008426C1"/>
    <w:rsid w:val="00843065"/>
    <w:rsid w:val="00843083"/>
    <w:rsid w:val="00843347"/>
    <w:rsid w:val="00844B32"/>
    <w:rsid w:val="00846A76"/>
    <w:rsid w:val="00847230"/>
    <w:rsid w:val="008531E2"/>
    <w:rsid w:val="00853269"/>
    <w:rsid w:val="008535DF"/>
    <w:rsid w:val="008539C9"/>
    <w:rsid w:val="00856492"/>
    <w:rsid w:val="00857E6D"/>
    <w:rsid w:val="00860CF7"/>
    <w:rsid w:val="00860E30"/>
    <w:rsid w:val="00861905"/>
    <w:rsid w:val="008619BC"/>
    <w:rsid w:val="00862A92"/>
    <w:rsid w:val="00865AE2"/>
    <w:rsid w:val="008660B9"/>
    <w:rsid w:val="0087104D"/>
    <w:rsid w:val="00874AF5"/>
    <w:rsid w:val="00875085"/>
    <w:rsid w:val="00876DC4"/>
    <w:rsid w:val="00877956"/>
    <w:rsid w:val="00880288"/>
    <w:rsid w:val="00880298"/>
    <w:rsid w:val="00885F03"/>
    <w:rsid w:val="00886CB8"/>
    <w:rsid w:val="00890A41"/>
    <w:rsid w:val="00891AA3"/>
    <w:rsid w:val="00893194"/>
    <w:rsid w:val="008933BA"/>
    <w:rsid w:val="008955D1"/>
    <w:rsid w:val="008A20FC"/>
    <w:rsid w:val="008A30DA"/>
    <w:rsid w:val="008A67DB"/>
    <w:rsid w:val="008A7920"/>
    <w:rsid w:val="008A7E40"/>
    <w:rsid w:val="008B137C"/>
    <w:rsid w:val="008B282C"/>
    <w:rsid w:val="008B35C0"/>
    <w:rsid w:val="008B52F5"/>
    <w:rsid w:val="008B5EC1"/>
    <w:rsid w:val="008B5F8C"/>
    <w:rsid w:val="008B61E0"/>
    <w:rsid w:val="008B6AD2"/>
    <w:rsid w:val="008C048C"/>
    <w:rsid w:val="008C1897"/>
    <w:rsid w:val="008C22D4"/>
    <w:rsid w:val="008C3364"/>
    <w:rsid w:val="008C33C8"/>
    <w:rsid w:val="008C6663"/>
    <w:rsid w:val="008C7CAE"/>
    <w:rsid w:val="008D0BAD"/>
    <w:rsid w:val="008D18FE"/>
    <w:rsid w:val="008D1FC5"/>
    <w:rsid w:val="008D285B"/>
    <w:rsid w:val="008D301A"/>
    <w:rsid w:val="008D3CB4"/>
    <w:rsid w:val="008D4184"/>
    <w:rsid w:val="008D58B5"/>
    <w:rsid w:val="008D6297"/>
    <w:rsid w:val="008D64A9"/>
    <w:rsid w:val="008D6FF9"/>
    <w:rsid w:val="008D7566"/>
    <w:rsid w:val="008E1D38"/>
    <w:rsid w:val="008E3E4F"/>
    <w:rsid w:val="008E46D2"/>
    <w:rsid w:val="008E48D2"/>
    <w:rsid w:val="008E5325"/>
    <w:rsid w:val="008E6EC1"/>
    <w:rsid w:val="008F0CE3"/>
    <w:rsid w:val="008F11D6"/>
    <w:rsid w:val="008F132C"/>
    <w:rsid w:val="008F1A9C"/>
    <w:rsid w:val="008F1DE9"/>
    <w:rsid w:val="008F33F6"/>
    <w:rsid w:val="008F65E6"/>
    <w:rsid w:val="008F685F"/>
    <w:rsid w:val="00904C34"/>
    <w:rsid w:val="0090505D"/>
    <w:rsid w:val="00911D42"/>
    <w:rsid w:val="0091258C"/>
    <w:rsid w:val="009133B9"/>
    <w:rsid w:val="00916424"/>
    <w:rsid w:val="00916479"/>
    <w:rsid w:val="0092069A"/>
    <w:rsid w:val="009212EC"/>
    <w:rsid w:val="00921B0F"/>
    <w:rsid w:val="00923111"/>
    <w:rsid w:val="00931C1F"/>
    <w:rsid w:val="00931C6D"/>
    <w:rsid w:val="00932253"/>
    <w:rsid w:val="00935062"/>
    <w:rsid w:val="00944AC1"/>
    <w:rsid w:val="00952401"/>
    <w:rsid w:val="009526CD"/>
    <w:rsid w:val="0095486E"/>
    <w:rsid w:val="00955E04"/>
    <w:rsid w:val="00957BF9"/>
    <w:rsid w:val="00957EBB"/>
    <w:rsid w:val="0096167B"/>
    <w:rsid w:val="009648D2"/>
    <w:rsid w:val="00965747"/>
    <w:rsid w:val="00965F0A"/>
    <w:rsid w:val="00967E46"/>
    <w:rsid w:val="00970EC1"/>
    <w:rsid w:val="00970FB0"/>
    <w:rsid w:val="00974900"/>
    <w:rsid w:val="00974F3E"/>
    <w:rsid w:val="00975B3F"/>
    <w:rsid w:val="0098058F"/>
    <w:rsid w:val="009807E5"/>
    <w:rsid w:val="0098149A"/>
    <w:rsid w:val="009814A2"/>
    <w:rsid w:val="009822DA"/>
    <w:rsid w:val="00985257"/>
    <w:rsid w:val="00986220"/>
    <w:rsid w:val="00987FD4"/>
    <w:rsid w:val="009902D1"/>
    <w:rsid w:val="009914C6"/>
    <w:rsid w:val="009920D4"/>
    <w:rsid w:val="00992424"/>
    <w:rsid w:val="009946BB"/>
    <w:rsid w:val="00997D6E"/>
    <w:rsid w:val="009A0079"/>
    <w:rsid w:val="009A0255"/>
    <w:rsid w:val="009A5414"/>
    <w:rsid w:val="009A7280"/>
    <w:rsid w:val="009B29F1"/>
    <w:rsid w:val="009B5325"/>
    <w:rsid w:val="009C18DC"/>
    <w:rsid w:val="009C2BF4"/>
    <w:rsid w:val="009C354B"/>
    <w:rsid w:val="009C4801"/>
    <w:rsid w:val="009C501D"/>
    <w:rsid w:val="009C5B07"/>
    <w:rsid w:val="009C69F2"/>
    <w:rsid w:val="009C72CF"/>
    <w:rsid w:val="009C7F42"/>
    <w:rsid w:val="009D0B84"/>
    <w:rsid w:val="009D229D"/>
    <w:rsid w:val="009D4EB5"/>
    <w:rsid w:val="009D55B7"/>
    <w:rsid w:val="009D7153"/>
    <w:rsid w:val="009D7834"/>
    <w:rsid w:val="009E2FB2"/>
    <w:rsid w:val="009E50C9"/>
    <w:rsid w:val="009E643B"/>
    <w:rsid w:val="009ECACD"/>
    <w:rsid w:val="009F1084"/>
    <w:rsid w:val="009F158F"/>
    <w:rsid w:val="009F2C64"/>
    <w:rsid w:val="009F3E05"/>
    <w:rsid w:val="009F63D2"/>
    <w:rsid w:val="009F6441"/>
    <w:rsid w:val="009F6B78"/>
    <w:rsid w:val="00A00C1F"/>
    <w:rsid w:val="00A01D88"/>
    <w:rsid w:val="00A02E7A"/>
    <w:rsid w:val="00A02EAC"/>
    <w:rsid w:val="00A03995"/>
    <w:rsid w:val="00A04C9B"/>
    <w:rsid w:val="00A06DED"/>
    <w:rsid w:val="00A07225"/>
    <w:rsid w:val="00A10671"/>
    <w:rsid w:val="00A1155B"/>
    <w:rsid w:val="00A12435"/>
    <w:rsid w:val="00A128AB"/>
    <w:rsid w:val="00A1558D"/>
    <w:rsid w:val="00A160D3"/>
    <w:rsid w:val="00A17CA9"/>
    <w:rsid w:val="00A21EC2"/>
    <w:rsid w:val="00A2411F"/>
    <w:rsid w:val="00A25B15"/>
    <w:rsid w:val="00A26BA4"/>
    <w:rsid w:val="00A273D4"/>
    <w:rsid w:val="00A31011"/>
    <w:rsid w:val="00A31FB1"/>
    <w:rsid w:val="00A374C3"/>
    <w:rsid w:val="00A37FFB"/>
    <w:rsid w:val="00A40F4C"/>
    <w:rsid w:val="00A437EA"/>
    <w:rsid w:val="00A447E0"/>
    <w:rsid w:val="00A44A4F"/>
    <w:rsid w:val="00A46097"/>
    <w:rsid w:val="00A46B18"/>
    <w:rsid w:val="00A51D83"/>
    <w:rsid w:val="00A54541"/>
    <w:rsid w:val="00A55048"/>
    <w:rsid w:val="00A60C9D"/>
    <w:rsid w:val="00A61649"/>
    <w:rsid w:val="00A61A66"/>
    <w:rsid w:val="00A61EE1"/>
    <w:rsid w:val="00A64578"/>
    <w:rsid w:val="00A65D2F"/>
    <w:rsid w:val="00A66073"/>
    <w:rsid w:val="00A66A51"/>
    <w:rsid w:val="00A6737F"/>
    <w:rsid w:val="00A67A4F"/>
    <w:rsid w:val="00A71574"/>
    <w:rsid w:val="00A73195"/>
    <w:rsid w:val="00A736B6"/>
    <w:rsid w:val="00A7584E"/>
    <w:rsid w:val="00A75A7B"/>
    <w:rsid w:val="00A764D6"/>
    <w:rsid w:val="00A81A09"/>
    <w:rsid w:val="00A82CE1"/>
    <w:rsid w:val="00A85CA9"/>
    <w:rsid w:val="00A86868"/>
    <w:rsid w:val="00A870D1"/>
    <w:rsid w:val="00A8785D"/>
    <w:rsid w:val="00A87EF4"/>
    <w:rsid w:val="00A92117"/>
    <w:rsid w:val="00A944C4"/>
    <w:rsid w:val="00A94917"/>
    <w:rsid w:val="00A96854"/>
    <w:rsid w:val="00A96874"/>
    <w:rsid w:val="00A97395"/>
    <w:rsid w:val="00AA0963"/>
    <w:rsid w:val="00AA1156"/>
    <w:rsid w:val="00AA1946"/>
    <w:rsid w:val="00AA25C2"/>
    <w:rsid w:val="00AA5D21"/>
    <w:rsid w:val="00AA649B"/>
    <w:rsid w:val="00AA790F"/>
    <w:rsid w:val="00AA7F4E"/>
    <w:rsid w:val="00AB09F1"/>
    <w:rsid w:val="00AB15C8"/>
    <w:rsid w:val="00AB2429"/>
    <w:rsid w:val="00AB2C13"/>
    <w:rsid w:val="00AB2F95"/>
    <w:rsid w:val="00AB3C39"/>
    <w:rsid w:val="00AB457A"/>
    <w:rsid w:val="00AB46CD"/>
    <w:rsid w:val="00AC0315"/>
    <w:rsid w:val="00AC1B71"/>
    <w:rsid w:val="00AC4580"/>
    <w:rsid w:val="00AC73F8"/>
    <w:rsid w:val="00AD3D9A"/>
    <w:rsid w:val="00AD5276"/>
    <w:rsid w:val="00AD76F4"/>
    <w:rsid w:val="00AD77B3"/>
    <w:rsid w:val="00AE284B"/>
    <w:rsid w:val="00AE340F"/>
    <w:rsid w:val="00AE4AC5"/>
    <w:rsid w:val="00AE4E8A"/>
    <w:rsid w:val="00AE5CCE"/>
    <w:rsid w:val="00AE6799"/>
    <w:rsid w:val="00AF09A9"/>
    <w:rsid w:val="00AF1D80"/>
    <w:rsid w:val="00AF3457"/>
    <w:rsid w:val="00AF4172"/>
    <w:rsid w:val="00AF4B10"/>
    <w:rsid w:val="00AF5E1A"/>
    <w:rsid w:val="00AF7DED"/>
    <w:rsid w:val="00B037A3"/>
    <w:rsid w:val="00B041AA"/>
    <w:rsid w:val="00B0722F"/>
    <w:rsid w:val="00B10E8C"/>
    <w:rsid w:val="00B13D0B"/>
    <w:rsid w:val="00B140C6"/>
    <w:rsid w:val="00B14CE0"/>
    <w:rsid w:val="00B156D1"/>
    <w:rsid w:val="00B15D91"/>
    <w:rsid w:val="00B205AE"/>
    <w:rsid w:val="00B222D0"/>
    <w:rsid w:val="00B249D1"/>
    <w:rsid w:val="00B24CD2"/>
    <w:rsid w:val="00B2542D"/>
    <w:rsid w:val="00B27912"/>
    <w:rsid w:val="00B31E0A"/>
    <w:rsid w:val="00B3296C"/>
    <w:rsid w:val="00B33701"/>
    <w:rsid w:val="00B33822"/>
    <w:rsid w:val="00B342E5"/>
    <w:rsid w:val="00B3760C"/>
    <w:rsid w:val="00B40243"/>
    <w:rsid w:val="00B40FF4"/>
    <w:rsid w:val="00B4109B"/>
    <w:rsid w:val="00B4154D"/>
    <w:rsid w:val="00B416C7"/>
    <w:rsid w:val="00B41811"/>
    <w:rsid w:val="00B424A3"/>
    <w:rsid w:val="00B42FCB"/>
    <w:rsid w:val="00B45680"/>
    <w:rsid w:val="00B45F85"/>
    <w:rsid w:val="00B47542"/>
    <w:rsid w:val="00B52BC5"/>
    <w:rsid w:val="00B53243"/>
    <w:rsid w:val="00B5336F"/>
    <w:rsid w:val="00B565FB"/>
    <w:rsid w:val="00B61F6E"/>
    <w:rsid w:val="00B63880"/>
    <w:rsid w:val="00B71300"/>
    <w:rsid w:val="00B71D86"/>
    <w:rsid w:val="00B724DA"/>
    <w:rsid w:val="00B72D75"/>
    <w:rsid w:val="00B73227"/>
    <w:rsid w:val="00B73915"/>
    <w:rsid w:val="00B73E25"/>
    <w:rsid w:val="00B74E04"/>
    <w:rsid w:val="00B75F2C"/>
    <w:rsid w:val="00B7604E"/>
    <w:rsid w:val="00B804B5"/>
    <w:rsid w:val="00B80541"/>
    <w:rsid w:val="00B823BF"/>
    <w:rsid w:val="00B82AA7"/>
    <w:rsid w:val="00B82C18"/>
    <w:rsid w:val="00B82D6C"/>
    <w:rsid w:val="00B83D20"/>
    <w:rsid w:val="00B852C1"/>
    <w:rsid w:val="00B85369"/>
    <w:rsid w:val="00B879FB"/>
    <w:rsid w:val="00B90F91"/>
    <w:rsid w:val="00B920F5"/>
    <w:rsid w:val="00B96AB7"/>
    <w:rsid w:val="00BA0D66"/>
    <w:rsid w:val="00BA3E3B"/>
    <w:rsid w:val="00BA563A"/>
    <w:rsid w:val="00BB442D"/>
    <w:rsid w:val="00BB7384"/>
    <w:rsid w:val="00BB7E4E"/>
    <w:rsid w:val="00BC1473"/>
    <w:rsid w:val="00BC14B0"/>
    <w:rsid w:val="00BC23DE"/>
    <w:rsid w:val="00BC44C8"/>
    <w:rsid w:val="00BC4ABF"/>
    <w:rsid w:val="00BC5E00"/>
    <w:rsid w:val="00BC6F18"/>
    <w:rsid w:val="00BC6F50"/>
    <w:rsid w:val="00BD1DCE"/>
    <w:rsid w:val="00BD52F1"/>
    <w:rsid w:val="00BD7BD2"/>
    <w:rsid w:val="00BE1EC9"/>
    <w:rsid w:val="00BE228B"/>
    <w:rsid w:val="00BE22ED"/>
    <w:rsid w:val="00BE4A31"/>
    <w:rsid w:val="00BE76B0"/>
    <w:rsid w:val="00BE7BF8"/>
    <w:rsid w:val="00BF0A2D"/>
    <w:rsid w:val="00BF2C62"/>
    <w:rsid w:val="00BF3811"/>
    <w:rsid w:val="00BF48B3"/>
    <w:rsid w:val="00BF647E"/>
    <w:rsid w:val="00C01520"/>
    <w:rsid w:val="00C01873"/>
    <w:rsid w:val="00C01D73"/>
    <w:rsid w:val="00C02995"/>
    <w:rsid w:val="00C03E35"/>
    <w:rsid w:val="00C067B7"/>
    <w:rsid w:val="00C07705"/>
    <w:rsid w:val="00C07FD0"/>
    <w:rsid w:val="00C11879"/>
    <w:rsid w:val="00C11FB2"/>
    <w:rsid w:val="00C15425"/>
    <w:rsid w:val="00C15467"/>
    <w:rsid w:val="00C15562"/>
    <w:rsid w:val="00C15CF5"/>
    <w:rsid w:val="00C17815"/>
    <w:rsid w:val="00C203D2"/>
    <w:rsid w:val="00C206C3"/>
    <w:rsid w:val="00C21D3A"/>
    <w:rsid w:val="00C233AC"/>
    <w:rsid w:val="00C24705"/>
    <w:rsid w:val="00C2483F"/>
    <w:rsid w:val="00C24E61"/>
    <w:rsid w:val="00C27193"/>
    <w:rsid w:val="00C2780C"/>
    <w:rsid w:val="00C2797E"/>
    <w:rsid w:val="00C3083A"/>
    <w:rsid w:val="00C34821"/>
    <w:rsid w:val="00C36729"/>
    <w:rsid w:val="00C403A8"/>
    <w:rsid w:val="00C4102C"/>
    <w:rsid w:val="00C41063"/>
    <w:rsid w:val="00C4395F"/>
    <w:rsid w:val="00C46CEB"/>
    <w:rsid w:val="00C51C2D"/>
    <w:rsid w:val="00C53EC9"/>
    <w:rsid w:val="00C607C8"/>
    <w:rsid w:val="00C62E54"/>
    <w:rsid w:val="00C646AD"/>
    <w:rsid w:val="00C65D4E"/>
    <w:rsid w:val="00C66718"/>
    <w:rsid w:val="00C66D46"/>
    <w:rsid w:val="00C66D49"/>
    <w:rsid w:val="00C7361B"/>
    <w:rsid w:val="00C738FA"/>
    <w:rsid w:val="00C75F33"/>
    <w:rsid w:val="00C76004"/>
    <w:rsid w:val="00C768FE"/>
    <w:rsid w:val="00C76E5A"/>
    <w:rsid w:val="00C841D8"/>
    <w:rsid w:val="00C854F8"/>
    <w:rsid w:val="00C86886"/>
    <w:rsid w:val="00C916A5"/>
    <w:rsid w:val="00C93F8A"/>
    <w:rsid w:val="00C96626"/>
    <w:rsid w:val="00C96CF9"/>
    <w:rsid w:val="00C96DE4"/>
    <w:rsid w:val="00CA1616"/>
    <w:rsid w:val="00CA1851"/>
    <w:rsid w:val="00CA750C"/>
    <w:rsid w:val="00CA77C5"/>
    <w:rsid w:val="00CB3923"/>
    <w:rsid w:val="00CB45EC"/>
    <w:rsid w:val="00CB55F0"/>
    <w:rsid w:val="00CB5863"/>
    <w:rsid w:val="00CB7C3B"/>
    <w:rsid w:val="00CC086D"/>
    <w:rsid w:val="00CC09C3"/>
    <w:rsid w:val="00CC19C7"/>
    <w:rsid w:val="00CC32F8"/>
    <w:rsid w:val="00CC4EE0"/>
    <w:rsid w:val="00CD0E75"/>
    <w:rsid w:val="00CD2694"/>
    <w:rsid w:val="00CD2D68"/>
    <w:rsid w:val="00CD4184"/>
    <w:rsid w:val="00CD43A1"/>
    <w:rsid w:val="00CD4F68"/>
    <w:rsid w:val="00CD5963"/>
    <w:rsid w:val="00CD66FE"/>
    <w:rsid w:val="00CD6DFB"/>
    <w:rsid w:val="00CD793F"/>
    <w:rsid w:val="00CE03A5"/>
    <w:rsid w:val="00CE24E7"/>
    <w:rsid w:val="00CE27A3"/>
    <w:rsid w:val="00CE34FC"/>
    <w:rsid w:val="00CE4E37"/>
    <w:rsid w:val="00CE5E6B"/>
    <w:rsid w:val="00CF0673"/>
    <w:rsid w:val="00CF0964"/>
    <w:rsid w:val="00CF170C"/>
    <w:rsid w:val="00CF46E8"/>
    <w:rsid w:val="00CF7F3F"/>
    <w:rsid w:val="00D00191"/>
    <w:rsid w:val="00D02EC8"/>
    <w:rsid w:val="00D06F71"/>
    <w:rsid w:val="00D0714E"/>
    <w:rsid w:val="00D07A57"/>
    <w:rsid w:val="00D13BDB"/>
    <w:rsid w:val="00D2325F"/>
    <w:rsid w:val="00D240D5"/>
    <w:rsid w:val="00D2427A"/>
    <w:rsid w:val="00D24368"/>
    <w:rsid w:val="00D24858"/>
    <w:rsid w:val="00D252A5"/>
    <w:rsid w:val="00D26C21"/>
    <w:rsid w:val="00D27C61"/>
    <w:rsid w:val="00D30D35"/>
    <w:rsid w:val="00D32959"/>
    <w:rsid w:val="00D3355D"/>
    <w:rsid w:val="00D35345"/>
    <w:rsid w:val="00D3653A"/>
    <w:rsid w:val="00D37B96"/>
    <w:rsid w:val="00D421E4"/>
    <w:rsid w:val="00D427B2"/>
    <w:rsid w:val="00D437F3"/>
    <w:rsid w:val="00D4558A"/>
    <w:rsid w:val="00D4594C"/>
    <w:rsid w:val="00D45BFF"/>
    <w:rsid w:val="00D46B8A"/>
    <w:rsid w:val="00D47286"/>
    <w:rsid w:val="00D514DD"/>
    <w:rsid w:val="00D51BB8"/>
    <w:rsid w:val="00D535E7"/>
    <w:rsid w:val="00D54DFF"/>
    <w:rsid w:val="00D55002"/>
    <w:rsid w:val="00D61AF4"/>
    <w:rsid w:val="00D61BCE"/>
    <w:rsid w:val="00D6230A"/>
    <w:rsid w:val="00D625A9"/>
    <w:rsid w:val="00D62C81"/>
    <w:rsid w:val="00D65CCB"/>
    <w:rsid w:val="00D67214"/>
    <w:rsid w:val="00D7089A"/>
    <w:rsid w:val="00D71752"/>
    <w:rsid w:val="00D814C2"/>
    <w:rsid w:val="00D84E7C"/>
    <w:rsid w:val="00D87DAF"/>
    <w:rsid w:val="00D9050B"/>
    <w:rsid w:val="00D906F5"/>
    <w:rsid w:val="00D929FC"/>
    <w:rsid w:val="00D92E1E"/>
    <w:rsid w:val="00DA0EBB"/>
    <w:rsid w:val="00DA1D88"/>
    <w:rsid w:val="00DA2F6E"/>
    <w:rsid w:val="00DA4CDF"/>
    <w:rsid w:val="00DA5248"/>
    <w:rsid w:val="00DA5BC8"/>
    <w:rsid w:val="00DA5E9F"/>
    <w:rsid w:val="00DA75DE"/>
    <w:rsid w:val="00DA7911"/>
    <w:rsid w:val="00DA7D49"/>
    <w:rsid w:val="00DB2B70"/>
    <w:rsid w:val="00DB5251"/>
    <w:rsid w:val="00DB6A5E"/>
    <w:rsid w:val="00DC1EA9"/>
    <w:rsid w:val="00DC2984"/>
    <w:rsid w:val="00DC4F04"/>
    <w:rsid w:val="00DC746A"/>
    <w:rsid w:val="00DD0A8A"/>
    <w:rsid w:val="00DD5419"/>
    <w:rsid w:val="00DD5635"/>
    <w:rsid w:val="00DD5700"/>
    <w:rsid w:val="00DD5F69"/>
    <w:rsid w:val="00DD7578"/>
    <w:rsid w:val="00DE0F8A"/>
    <w:rsid w:val="00DE5BB5"/>
    <w:rsid w:val="00DE6469"/>
    <w:rsid w:val="00DE7676"/>
    <w:rsid w:val="00DF13DE"/>
    <w:rsid w:val="00DF28B9"/>
    <w:rsid w:val="00DF4213"/>
    <w:rsid w:val="00DF4DA4"/>
    <w:rsid w:val="00DF4DEB"/>
    <w:rsid w:val="00E01B46"/>
    <w:rsid w:val="00E02194"/>
    <w:rsid w:val="00E02F72"/>
    <w:rsid w:val="00E03D05"/>
    <w:rsid w:val="00E0793D"/>
    <w:rsid w:val="00E12A70"/>
    <w:rsid w:val="00E150EE"/>
    <w:rsid w:val="00E16311"/>
    <w:rsid w:val="00E21491"/>
    <w:rsid w:val="00E227F8"/>
    <w:rsid w:val="00E22821"/>
    <w:rsid w:val="00E232C8"/>
    <w:rsid w:val="00E258C7"/>
    <w:rsid w:val="00E2634B"/>
    <w:rsid w:val="00E26ADF"/>
    <w:rsid w:val="00E26BA5"/>
    <w:rsid w:val="00E27271"/>
    <w:rsid w:val="00E276B6"/>
    <w:rsid w:val="00E27713"/>
    <w:rsid w:val="00E314B6"/>
    <w:rsid w:val="00E32F94"/>
    <w:rsid w:val="00E33627"/>
    <w:rsid w:val="00E34C4C"/>
    <w:rsid w:val="00E35CD1"/>
    <w:rsid w:val="00E363E3"/>
    <w:rsid w:val="00E3699E"/>
    <w:rsid w:val="00E36D33"/>
    <w:rsid w:val="00E41DA2"/>
    <w:rsid w:val="00E42162"/>
    <w:rsid w:val="00E4569C"/>
    <w:rsid w:val="00E45829"/>
    <w:rsid w:val="00E46C63"/>
    <w:rsid w:val="00E47B26"/>
    <w:rsid w:val="00E50D8B"/>
    <w:rsid w:val="00E50E80"/>
    <w:rsid w:val="00E512AF"/>
    <w:rsid w:val="00E521E9"/>
    <w:rsid w:val="00E544AA"/>
    <w:rsid w:val="00E54C87"/>
    <w:rsid w:val="00E628FB"/>
    <w:rsid w:val="00E6292A"/>
    <w:rsid w:val="00E655C8"/>
    <w:rsid w:val="00E71AEE"/>
    <w:rsid w:val="00E727BB"/>
    <w:rsid w:val="00E730B7"/>
    <w:rsid w:val="00E73E75"/>
    <w:rsid w:val="00E74199"/>
    <w:rsid w:val="00E80149"/>
    <w:rsid w:val="00E804EC"/>
    <w:rsid w:val="00E8121C"/>
    <w:rsid w:val="00E82901"/>
    <w:rsid w:val="00E85CBA"/>
    <w:rsid w:val="00E868F1"/>
    <w:rsid w:val="00E91C66"/>
    <w:rsid w:val="00E91F6E"/>
    <w:rsid w:val="00E922C8"/>
    <w:rsid w:val="00E92FC3"/>
    <w:rsid w:val="00E9415D"/>
    <w:rsid w:val="00E941A5"/>
    <w:rsid w:val="00E9442D"/>
    <w:rsid w:val="00E97792"/>
    <w:rsid w:val="00E97CA7"/>
    <w:rsid w:val="00EA14FE"/>
    <w:rsid w:val="00EA60F4"/>
    <w:rsid w:val="00EA630B"/>
    <w:rsid w:val="00EA7BC4"/>
    <w:rsid w:val="00EB05BE"/>
    <w:rsid w:val="00EB092D"/>
    <w:rsid w:val="00EB55B1"/>
    <w:rsid w:val="00EB5C66"/>
    <w:rsid w:val="00EB601A"/>
    <w:rsid w:val="00EC2013"/>
    <w:rsid w:val="00EC40AD"/>
    <w:rsid w:val="00EC4BEA"/>
    <w:rsid w:val="00EC619A"/>
    <w:rsid w:val="00EC6E41"/>
    <w:rsid w:val="00EC706E"/>
    <w:rsid w:val="00ED213A"/>
    <w:rsid w:val="00ED226A"/>
    <w:rsid w:val="00ED3F7C"/>
    <w:rsid w:val="00ED7B66"/>
    <w:rsid w:val="00EE10D1"/>
    <w:rsid w:val="00EE1BCF"/>
    <w:rsid w:val="00EE516E"/>
    <w:rsid w:val="00EE632A"/>
    <w:rsid w:val="00EE7478"/>
    <w:rsid w:val="00EF2CE0"/>
    <w:rsid w:val="00EF407A"/>
    <w:rsid w:val="00EF4BAB"/>
    <w:rsid w:val="00EF75D2"/>
    <w:rsid w:val="00EF7901"/>
    <w:rsid w:val="00EF7B0E"/>
    <w:rsid w:val="00F0080E"/>
    <w:rsid w:val="00F00956"/>
    <w:rsid w:val="00F02C17"/>
    <w:rsid w:val="00F04E34"/>
    <w:rsid w:val="00F131CE"/>
    <w:rsid w:val="00F15461"/>
    <w:rsid w:val="00F159EE"/>
    <w:rsid w:val="00F16D1C"/>
    <w:rsid w:val="00F16DEB"/>
    <w:rsid w:val="00F222D4"/>
    <w:rsid w:val="00F23166"/>
    <w:rsid w:val="00F2347E"/>
    <w:rsid w:val="00F25C24"/>
    <w:rsid w:val="00F26E58"/>
    <w:rsid w:val="00F3353A"/>
    <w:rsid w:val="00F3601F"/>
    <w:rsid w:val="00F3666E"/>
    <w:rsid w:val="00F369F8"/>
    <w:rsid w:val="00F3784E"/>
    <w:rsid w:val="00F37A85"/>
    <w:rsid w:val="00F37D61"/>
    <w:rsid w:val="00F41B04"/>
    <w:rsid w:val="00F4454C"/>
    <w:rsid w:val="00F457A8"/>
    <w:rsid w:val="00F50746"/>
    <w:rsid w:val="00F50AFC"/>
    <w:rsid w:val="00F52C27"/>
    <w:rsid w:val="00F54469"/>
    <w:rsid w:val="00F554EA"/>
    <w:rsid w:val="00F558FA"/>
    <w:rsid w:val="00F55DDE"/>
    <w:rsid w:val="00F57D42"/>
    <w:rsid w:val="00F57E37"/>
    <w:rsid w:val="00F61A92"/>
    <w:rsid w:val="00F620BD"/>
    <w:rsid w:val="00F6264E"/>
    <w:rsid w:val="00F62C81"/>
    <w:rsid w:val="00F6470C"/>
    <w:rsid w:val="00F64B86"/>
    <w:rsid w:val="00F71BA0"/>
    <w:rsid w:val="00F739C1"/>
    <w:rsid w:val="00F73BF4"/>
    <w:rsid w:val="00F75800"/>
    <w:rsid w:val="00F76039"/>
    <w:rsid w:val="00F80855"/>
    <w:rsid w:val="00F811D3"/>
    <w:rsid w:val="00F81D05"/>
    <w:rsid w:val="00F82253"/>
    <w:rsid w:val="00F84DED"/>
    <w:rsid w:val="00F859C9"/>
    <w:rsid w:val="00F861CB"/>
    <w:rsid w:val="00F90965"/>
    <w:rsid w:val="00F945B4"/>
    <w:rsid w:val="00F949A5"/>
    <w:rsid w:val="00F95989"/>
    <w:rsid w:val="00F97AB7"/>
    <w:rsid w:val="00FA0F55"/>
    <w:rsid w:val="00FA1006"/>
    <w:rsid w:val="00FA1DE4"/>
    <w:rsid w:val="00FA3F0B"/>
    <w:rsid w:val="00FA5F0A"/>
    <w:rsid w:val="00FA70EC"/>
    <w:rsid w:val="00FB0572"/>
    <w:rsid w:val="00FB0885"/>
    <w:rsid w:val="00FB1FED"/>
    <w:rsid w:val="00FB2A4D"/>
    <w:rsid w:val="00FB52B0"/>
    <w:rsid w:val="00FB60B3"/>
    <w:rsid w:val="00FB7FFC"/>
    <w:rsid w:val="00FC1665"/>
    <w:rsid w:val="00FC1C42"/>
    <w:rsid w:val="00FC3779"/>
    <w:rsid w:val="00FC62AB"/>
    <w:rsid w:val="00FC7EFA"/>
    <w:rsid w:val="00FD01D7"/>
    <w:rsid w:val="00FD2153"/>
    <w:rsid w:val="00FD2EDD"/>
    <w:rsid w:val="00FD3D0D"/>
    <w:rsid w:val="00FD4484"/>
    <w:rsid w:val="00FD606F"/>
    <w:rsid w:val="00FD618A"/>
    <w:rsid w:val="00FD65E1"/>
    <w:rsid w:val="00FD77AE"/>
    <w:rsid w:val="00FE247C"/>
    <w:rsid w:val="00FE3270"/>
    <w:rsid w:val="00FE3843"/>
    <w:rsid w:val="00FE3CA7"/>
    <w:rsid w:val="00FE4624"/>
    <w:rsid w:val="00FE534F"/>
    <w:rsid w:val="00FE6977"/>
    <w:rsid w:val="00FF0A6E"/>
    <w:rsid w:val="00FF0C88"/>
    <w:rsid w:val="00FF2086"/>
    <w:rsid w:val="00FF4C28"/>
    <w:rsid w:val="00FF550B"/>
    <w:rsid w:val="00FF595B"/>
    <w:rsid w:val="0121E2CE"/>
    <w:rsid w:val="0126E867"/>
    <w:rsid w:val="0129C538"/>
    <w:rsid w:val="0192DE75"/>
    <w:rsid w:val="0197F0B0"/>
    <w:rsid w:val="01AAAC61"/>
    <w:rsid w:val="01AF2356"/>
    <w:rsid w:val="020052B8"/>
    <w:rsid w:val="021BCB6E"/>
    <w:rsid w:val="021F05BB"/>
    <w:rsid w:val="02361D21"/>
    <w:rsid w:val="023B5160"/>
    <w:rsid w:val="0246267A"/>
    <w:rsid w:val="02FD8310"/>
    <w:rsid w:val="03041E25"/>
    <w:rsid w:val="0305CE8A"/>
    <w:rsid w:val="030754D2"/>
    <w:rsid w:val="031393A2"/>
    <w:rsid w:val="031440C2"/>
    <w:rsid w:val="0380C969"/>
    <w:rsid w:val="05276C68"/>
    <w:rsid w:val="055CBA01"/>
    <w:rsid w:val="05862D3C"/>
    <w:rsid w:val="06431460"/>
    <w:rsid w:val="064EB908"/>
    <w:rsid w:val="067A3E2B"/>
    <w:rsid w:val="069DD461"/>
    <w:rsid w:val="0818B14B"/>
    <w:rsid w:val="08C2687B"/>
    <w:rsid w:val="08F4BF17"/>
    <w:rsid w:val="0947CE9A"/>
    <w:rsid w:val="094D0135"/>
    <w:rsid w:val="0A00BDB6"/>
    <w:rsid w:val="0A838965"/>
    <w:rsid w:val="0AC2FA88"/>
    <w:rsid w:val="0AFEE14E"/>
    <w:rsid w:val="0BBDA49B"/>
    <w:rsid w:val="0C188CE0"/>
    <w:rsid w:val="0C6C2E64"/>
    <w:rsid w:val="0CBE06CD"/>
    <w:rsid w:val="0D1AC9F8"/>
    <w:rsid w:val="0D76508F"/>
    <w:rsid w:val="0D7EFDE3"/>
    <w:rsid w:val="0E3D4A0D"/>
    <w:rsid w:val="0E7E6C68"/>
    <w:rsid w:val="0E8CC513"/>
    <w:rsid w:val="0F0BB98E"/>
    <w:rsid w:val="0F97D1C1"/>
    <w:rsid w:val="0FDFD7D8"/>
    <w:rsid w:val="11656B9E"/>
    <w:rsid w:val="11934FB1"/>
    <w:rsid w:val="1193AEFB"/>
    <w:rsid w:val="11AF4CC0"/>
    <w:rsid w:val="11BAF9F0"/>
    <w:rsid w:val="11BE9BFA"/>
    <w:rsid w:val="11F08AE6"/>
    <w:rsid w:val="11F34D8B"/>
    <w:rsid w:val="11FFDD74"/>
    <w:rsid w:val="12ED3FB0"/>
    <w:rsid w:val="13145A6C"/>
    <w:rsid w:val="132075A1"/>
    <w:rsid w:val="13303E80"/>
    <w:rsid w:val="138BF3CA"/>
    <w:rsid w:val="13C8555A"/>
    <w:rsid w:val="13CDDD96"/>
    <w:rsid w:val="13DFD38A"/>
    <w:rsid w:val="1435D2BA"/>
    <w:rsid w:val="144FC11C"/>
    <w:rsid w:val="1473EA06"/>
    <w:rsid w:val="1498C4F0"/>
    <w:rsid w:val="14E3517E"/>
    <w:rsid w:val="153C5E98"/>
    <w:rsid w:val="15A08289"/>
    <w:rsid w:val="15B43AD3"/>
    <w:rsid w:val="1639ADBE"/>
    <w:rsid w:val="16446CBC"/>
    <w:rsid w:val="16D54BD6"/>
    <w:rsid w:val="1749A1A6"/>
    <w:rsid w:val="17B4781C"/>
    <w:rsid w:val="1822383E"/>
    <w:rsid w:val="18773EC6"/>
    <w:rsid w:val="18882055"/>
    <w:rsid w:val="18DEA49E"/>
    <w:rsid w:val="18EEF781"/>
    <w:rsid w:val="194A0405"/>
    <w:rsid w:val="19954087"/>
    <w:rsid w:val="19CA05F0"/>
    <w:rsid w:val="19EB2B94"/>
    <w:rsid w:val="1A004B06"/>
    <w:rsid w:val="1A192ABD"/>
    <w:rsid w:val="1ACA2D47"/>
    <w:rsid w:val="1AE80DB0"/>
    <w:rsid w:val="1B0CD08C"/>
    <w:rsid w:val="1B1C488D"/>
    <w:rsid w:val="1B2C795E"/>
    <w:rsid w:val="1B510A61"/>
    <w:rsid w:val="1BC8120E"/>
    <w:rsid w:val="1BEEE379"/>
    <w:rsid w:val="1C056F78"/>
    <w:rsid w:val="1C79AB20"/>
    <w:rsid w:val="1C84F69D"/>
    <w:rsid w:val="1C98B77B"/>
    <w:rsid w:val="1E69111E"/>
    <w:rsid w:val="1EE259F7"/>
    <w:rsid w:val="1F24C0DF"/>
    <w:rsid w:val="1F29D4EA"/>
    <w:rsid w:val="1F4A66B7"/>
    <w:rsid w:val="1F8F0589"/>
    <w:rsid w:val="1FA77389"/>
    <w:rsid w:val="1FA8A127"/>
    <w:rsid w:val="204EA358"/>
    <w:rsid w:val="20633F8F"/>
    <w:rsid w:val="209976DA"/>
    <w:rsid w:val="20ABCA92"/>
    <w:rsid w:val="20D2AB52"/>
    <w:rsid w:val="20DD33A7"/>
    <w:rsid w:val="20E9B175"/>
    <w:rsid w:val="21004F3B"/>
    <w:rsid w:val="21480027"/>
    <w:rsid w:val="21D1EEB9"/>
    <w:rsid w:val="21E662AE"/>
    <w:rsid w:val="2241DC1A"/>
    <w:rsid w:val="2242DA19"/>
    <w:rsid w:val="225C3C76"/>
    <w:rsid w:val="2271A939"/>
    <w:rsid w:val="2296C6F6"/>
    <w:rsid w:val="232F0014"/>
    <w:rsid w:val="23DDC99D"/>
    <w:rsid w:val="2469F893"/>
    <w:rsid w:val="2492A8D8"/>
    <w:rsid w:val="24F928BB"/>
    <w:rsid w:val="2530140F"/>
    <w:rsid w:val="278CCF44"/>
    <w:rsid w:val="27A7B033"/>
    <w:rsid w:val="282CC708"/>
    <w:rsid w:val="285B6945"/>
    <w:rsid w:val="28900C6D"/>
    <w:rsid w:val="29746713"/>
    <w:rsid w:val="29D18BDF"/>
    <w:rsid w:val="2A1628B5"/>
    <w:rsid w:val="2AAB0599"/>
    <w:rsid w:val="2B1C39F0"/>
    <w:rsid w:val="2B3F4B5E"/>
    <w:rsid w:val="2B9E58DB"/>
    <w:rsid w:val="2BF2C3A0"/>
    <w:rsid w:val="2BFF4F85"/>
    <w:rsid w:val="2CD3E847"/>
    <w:rsid w:val="2D0ACB28"/>
    <w:rsid w:val="2DD77A75"/>
    <w:rsid w:val="2DEB17D3"/>
    <w:rsid w:val="2F82C014"/>
    <w:rsid w:val="2F9827AF"/>
    <w:rsid w:val="2FA305FD"/>
    <w:rsid w:val="2FB962C5"/>
    <w:rsid w:val="2FE04134"/>
    <w:rsid w:val="30416B98"/>
    <w:rsid w:val="30879079"/>
    <w:rsid w:val="309EC9EA"/>
    <w:rsid w:val="31089779"/>
    <w:rsid w:val="31184405"/>
    <w:rsid w:val="311A7EB1"/>
    <w:rsid w:val="319DA350"/>
    <w:rsid w:val="32355EBF"/>
    <w:rsid w:val="3261DAF2"/>
    <w:rsid w:val="326FEEFB"/>
    <w:rsid w:val="327A0D5C"/>
    <w:rsid w:val="32B4414E"/>
    <w:rsid w:val="32DE9D19"/>
    <w:rsid w:val="3307B547"/>
    <w:rsid w:val="3312B15D"/>
    <w:rsid w:val="3370B6A3"/>
    <w:rsid w:val="34101383"/>
    <w:rsid w:val="34D6CAC0"/>
    <w:rsid w:val="350EE201"/>
    <w:rsid w:val="35D7FA09"/>
    <w:rsid w:val="366B7DC2"/>
    <w:rsid w:val="36890747"/>
    <w:rsid w:val="3727683C"/>
    <w:rsid w:val="3753C934"/>
    <w:rsid w:val="376E1F13"/>
    <w:rsid w:val="379B8A3D"/>
    <w:rsid w:val="37B2D413"/>
    <w:rsid w:val="37CA3664"/>
    <w:rsid w:val="384CE84B"/>
    <w:rsid w:val="390D251D"/>
    <w:rsid w:val="396A4177"/>
    <w:rsid w:val="39933F64"/>
    <w:rsid w:val="39BE7D8E"/>
    <w:rsid w:val="39F401F5"/>
    <w:rsid w:val="3A105C0A"/>
    <w:rsid w:val="3A7CAC60"/>
    <w:rsid w:val="3A903303"/>
    <w:rsid w:val="3AD65BC7"/>
    <w:rsid w:val="3B3B98E6"/>
    <w:rsid w:val="3B529BB4"/>
    <w:rsid w:val="3D420B0B"/>
    <w:rsid w:val="3DF460A3"/>
    <w:rsid w:val="3E570158"/>
    <w:rsid w:val="3E6EC34D"/>
    <w:rsid w:val="3EC54CEA"/>
    <w:rsid w:val="3F0F003A"/>
    <w:rsid w:val="3FAA57A8"/>
    <w:rsid w:val="4087BC4D"/>
    <w:rsid w:val="40B0F93A"/>
    <w:rsid w:val="40D98941"/>
    <w:rsid w:val="40FCBFD0"/>
    <w:rsid w:val="4107CF40"/>
    <w:rsid w:val="41131C52"/>
    <w:rsid w:val="4118DAC4"/>
    <w:rsid w:val="41BB9E52"/>
    <w:rsid w:val="448BCD6A"/>
    <w:rsid w:val="4524B925"/>
    <w:rsid w:val="452E13D5"/>
    <w:rsid w:val="4633C8D6"/>
    <w:rsid w:val="48B57E88"/>
    <w:rsid w:val="48C04097"/>
    <w:rsid w:val="48F9BEDF"/>
    <w:rsid w:val="48FBC470"/>
    <w:rsid w:val="49CA0D64"/>
    <w:rsid w:val="49E05E0A"/>
    <w:rsid w:val="4A044E63"/>
    <w:rsid w:val="4A8AF975"/>
    <w:rsid w:val="4A9EEE2E"/>
    <w:rsid w:val="4AE9C24B"/>
    <w:rsid w:val="4AFB9163"/>
    <w:rsid w:val="4B243E57"/>
    <w:rsid w:val="4B5C1787"/>
    <w:rsid w:val="4B689E71"/>
    <w:rsid w:val="4BEA58DA"/>
    <w:rsid w:val="4C7A4CE7"/>
    <w:rsid w:val="4C815215"/>
    <w:rsid w:val="4CF4A7D7"/>
    <w:rsid w:val="4DCF9FF2"/>
    <w:rsid w:val="4DDBCF13"/>
    <w:rsid w:val="4E0ABE6E"/>
    <w:rsid w:val="4E367150"/>
    <w:rsid w:val="4EB778BC"/>
    <w:rsid w:val="4ED5141E"/>
    <w:rsid w:val="505F2C4D"/>
    <w:rsid w:val="50964FCB"/>
    <w:rsid w:val="509DCCF7"/>
    <w:rsid w:val="50AAE06B"/>
    <w:rsid w:val="513221F9"/>
    <w:rsid w:val="5163384C"/>
    <w:rsid w:val="51A05661"/>
    <w:rsid w:val="52014B72"/>
    <w:rsid w:val="52383FB7"/>
    <w:rsid w:val="5268E905"/>
    <w:rsid w:val="52AB5BF3"/>
    <w:rsid w:val="52AD6A99"/>
    <w:rsid w:val="52AE1225"/>
    <w:rsid w:val="52FA4A3C"/>
    <w:rsid w:val="53318166"/>
    <w:rsid w:val="538AC9EE"/>
    <w:rsid w:val="53B37914"/>
    <w:rsid w:val="53BADD79"/>
    <w:rsid w:val="5433C215"/>
    <w:rsid w:val="54432B46"/>
    <w:rsid w:val="549D2F5C"/>
    <w:rsid w:val="549DA05F"/>
    <w:rsid w:val="54CCB100"/>
    <w:rsid w:val="55086DA2"/>
    <w:rsid w:val="559913A0"/>
    <w:rsid w:val="55B0FD48"/>
    <w:rsid w:val="55DB1A84"/>
    <w:rsid w:val="55E29FC8"/>
    <w:rsid w:val="56225B92"/>
    <w:rsid w:val="56525B0A"/>
    <w:rsid w:val="565F5B23"/>
    <w:rsid w:val="5697E595"/>
    <w:rsid w:val="5787AA86"/>
    <w:rsid w:val="57E0D207"/>
    <w:rsid w:val="57E27889"/>
    <w:rsid w:val="57E64F6F"/>
    <w:rsid w:val="57FC0F4B"/>
    <w:rsid w:val="5814B533"/>
    <w:rsid w:val="58D48EDE"/>
    <w:rsid w:val="59D249E4"/>
    <w:rsid w:val="5AB991BF"/>
    <w:rsid w:val="5ABBD213"/>
    <w:rsid w:val="5ABCC74F"/>
    <w:rsid w:val="5AC8CFF9"/>
    <w:rsid w:val="5AFE0317"/>
    <w:rsid w:val="5B00C2CE"/>
    <w:rsid w:val="5B189997"/>
    <w:rsid w:val="5B8DF9B9"/>
    <w:rsid w:val="5C27CB11"/>
    <w:rsid w:val="5C60B0AD"/>
    <w:rsid w:val="5CB08E12"/>
    <w:rsid w:val="5D28BA2C"/>
    <w:rsid w:val="5E45A3CF"/>
    <w:rsid w:val="5F29F812"/>
    <w:rsid w:val="5F479830"/>
    <w:rsid w:val="5F57BD38"/>
    <w:rsid w:val="5F7D6376"/>
    <w:rsid w:val="5FDC020A"/>
    <w:rsid w:val="5FF36900"/>
    <w:rsid w:val="60542940"/>
    <w:rsid w:val="6087210C"/>
    <w:rsid w:val="608E75F7"/>
    <w:rsid w:val="60A5A987"/>
    <w:rsid w:val="60DDA766"/>
    <w:rsid w:val="61196FA9"/>
    <w:rsid w:val="6140124C"/>
    <w:rsid w:val="61420F91"/>
    <w:rsid w:val="617424D6"/>
    <w:rsid w:val="6210EE14"/>
    <w:rsid w:val="62285EED"/>
    <w:rsid w:val="62420636"/>
    <w:rsid w:val="62726FE3"/>
    <w:rsid w:val="62A0793E"/>
    <w:rsid w:val="62B001CE"/>
    <w:rsid w:val="630D9686"/>
    <w:rsid w:val="63B7F50F"/>
    <w:rsid w:val="63EC2CE5"/>
    <w:rsid w:val="646D4DCC"/>
    <w:rsid w:val="64BF0356"/>
    <w:rsid w:val="64E166C6"/>
    <w:rsid w:val="64E35811"/>
    <w:rsid w:val="64EB0DE8"/>
    <w:rsid w:val="64EB7510"/>
    <w:rsid w:val="64ECFCE7"/>
    <w:rsid w:val="64F19256"/>
    <w:rsid w:val="650E4A7D"/>
    <w:rsid w:val="6519B04D"/>
    <w:rsid w:val="6553DBFB"/>
    <w:rsid w:val="656AD137"/>
    <w:rsid w:val="65D3CDED"/>
    <w:rsid w:val="6653F083"/>
    <w:rsid w:val="673DB706"/>
    <w:rsid w:val="6780CBA9"/>
    <w:rsid w:val="67902847"/>
    <w:rsid w:val="67A3D47D"/>
    <w:rsid w:val="68D1E1B0"/>
    <w:rsid w:val="69623084"/>
    <w:rsid w:val="69CD6A07"/>
    <w:rsid w:val="6A1A9EDD"/>
    <w:rsid w:val="6A268621"/>
    <w:rsid w:val="6A6F26A1"/>
    <w:rsid w:val="6AAE1A65"/>
    <w:rsid w:val="6B7B2D2E"/>
    <w:rsid w:val="6BD08A27"/>
    <w:rsid w:val="6BF6A692"/>
    <w:rsid w:val="6D3D36B6"/>
    <w:rsid w:val="6D5727D1"/>
    <w:rsid w:val="6D80D1E7"/>
    <w:rsid w:val="6D9ECD6D"/>
    <w:rsid w:val="6E0011E9"/>
    <w:rsid w:val="6E18EB86"/>
    <w:rsid w:val="6ED3994A"/>
    <w:rsid w:val="6EEEFAE5"/>
    <w:rsid w:val="6F35F9E2"/>
    <w:rsid w:val="6F3819E0"/>
    <w:rsid w:val="6F9C61D1"/>
    <w:rsid w:val="6FCB9B29"/>
    <w:rsid w:val="6FD4EA4D"/>
    <w:rsid w:val="7015585F"/>
    <w:rsid w:val="717F0877"/>
    <w:rsid w:val="7182909A"/>
    <w:rsid w:val="71F9A136"/>
    <w:rsid w:val="720B6A1F"/>
    <w:rsid w:val="723B1F5B"/>
    <w:rsid w:val="72845695"/>
    <w:rsid w:val="72899DE6"/>
    <w:rsid w:val="72C40521"/>
    <w:rsid w:val="734208A0"/>
    <w:rsid w:val="734C2B88"/>
    <w:rsid w:val="73824317"/>
    <w:rsid w:val="738ACE3F"/>
    <w:rsid w:val="73E61603"/>
    <w:rsid w:val="7440D3A8"/>
    <w:rsid w:val="745751DC"/>
    <w:rsid w:val="7469A49E"/>
    <w:rsid w:val="74710EC0"/>
    <w:rsid w:val="74748124"/>
    <w:rsid w:val="74A16A96"/>
    <w:rsid w:val="7543E4F8"/>
    <w:rsid w:val="76A0173A"/>
    <w:rsid w:val="76D0E2F0"/>
    <w:rsid w:val="771F802E"/>
    <w:rsid w:val="77223444"/>
    <w:rsid w:val="77FEC46A"/>
    <w:rsid w:val="781462EC"/>
    <w:rsid w:val="7919C003"/>
    <w:rsid w:val="7946E5D4"/>
    <w:rsid w:val="7977282E"/>
    <w:rsid w:val="7A8BE643"/>
    <w:rsid w:val="7AF9799D"/>
    <w:rsid w:val="7B21037A"/>
    <w:rsid w:val="7B43B23F"/>
    <w:rsid w:val="7B7CC6DE"/>
    <w:rsid w:val="7B9A6A60"/>
    <w:rsid w:val="7BD719B9"/>
    <w:rsid w:val="7C742415"/>
    <w:rsid w:val="7CC484F9"/>
    <w:rsid w:val="7D2861D0"/>
    <w:rsid w:val="7D2A231B"/>
    <w:rsid w:val="7D465B57"/>
    <w:rsid w:val="7DC36C7B"/>
    <w:rsid w:val="7E7B8A22"/>
    <w:rsid w:val="7F5FC129"/>
    <w:rsid w:val="7F7CE5A9"/>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7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0722F"/>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lysluettelonotsikko">
    <w:name w:val="TOC Heading"/>
    <w:next w:val="Normaali"/>
    <w:uiPriority w:val="39"/>
    <w:semiHidden/>
    <w:qFormat/>
    <w:rsid w:val="00D2427A"/>
    <w:pPr>
      <w:spacing w:after="360" w:line="240" w:lineRule="auto"/>
    </w:pPr>
    <w:rPr>
      <w:rFonts w:eastAsiaTheme="majorEastAsia" w:cstheme="majorHAnsi"/>
      <w:b/>
      <w:noProof/>
      <w:color w:val="000000" w:themeColor="text1"/>
      <w:szCs w:val="32"/>
      <w:lang w:val="en-US" w:eastAsia="fi-FI"/>
    </w:rPr>
  </w:style>
  <w:style w:type="paragraph" w:styleId="Sisluet1">
    <w:name w:val="toc 1"/>
    <w:basedOn w:val="Otsikko1"/>
    <w:next w:val="Normaali"/>
    <w:autoRedefine/>
    <w:uiPriority w:val="39"/>
    <w:unhideWhenUsed/>
    <w:rsid w:val="009946BB"/>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9946BB"/>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974F3E"/>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1C3C89"/>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F859C9"/>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2">
    <w:name w:val="Kansilehti_tekijä_2"/>
    <w:next w:val="KansilehtiOpintotiedot"/>
    <w:qFormat/>
    <w:rsid w:val="00422958"/>
    <w:pPr>
      <w:spacing w:before="120" w:after="360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paragraph" w:styleId="Lhdeluettelo">
    <w:name w:val="Bibliography"/>
    <w:basedOn w:val="Eivli"/>
    <w:rsid w:val="00A46B18"/>
    <w:pPr>
      <w:spacing w:after="320"/>
    </w:p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F859C9"/>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Sisllysluettelonotsikko"/>
    <w:qFormat/>
    <w:rsid w:val="00FF4C28"/>
    <w:pPr>
      <w:spacing w:before="360"/>
    </w:pPr>
    <w:rPr>
      <w:szCs w:val="28"/>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1C3C89"/>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eOtsikko">
    <w:name w:val="LiiteOtsikko"/>
    <w:basedOn w:val="LhteetOtsikko"/>
    <w:next w:val="Liitteetotsikko2"/>
    <w:qFormat/>
    <w:rsid w:val="001C3C89"/>
    <w:pPr>
      <w:spacing w:before="0"/>
    </w:pPr>
  </w:style>
  <w:style w:type="paragraph" w:customStyle="1" w:styleId="Kansilehtitekij1">
    <w:name w:val="Kansilehti_tekijä_1"/>
    <w:basedOn w:val="Kansilehtitekij2"/>
    <w:next w:val="Kansilehtitekij2"/>
    <w:rsid w:val="003772DD"/>
    <w:pPr>
      <w:spacing w:after="120"/>
    </w:pPr>
  </w:style>
  <w:style w:type="paragraph" w:styleId="Eivli">
    <w:name w:val="No Spacing"/>
    <w:uiPriority w:val="1"/>
    <w:locked/>
    <w:rsid w:val="00F859C9"/>
    <w:pPr>
      <w:spacing w:after="0" w:line="240" w:lineRule="auto"/>
    </w:pPr>
    <w:rPr>
      <w:color w:val="000000" w:themeColor="text1"/>
    </w:rPr>
  </w:style>
  <w:style w:type="paragraph" w:customStyle="1" w:styleId="Kansilehtiyksitekij">
    <w:name w:val="Kansilehti_yksi tekijä"/>
    <w:basedOn w:val="Kansilehtitekij2"/>
    <w:next w:val="KansilehtiOpintotiedot"/>
    <w:qFormat/>
    <w:rsid w:val="00EC6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s.norton.com/blog/privacy/public-wifi." TargetMode="External"/><Relationship Id="rId18" Type="http://schemas.openxmlformats.org/officeDocument/2006/relationships/hyperlink" Target="https://cybersecurity.asee.io/blog/mobile-device-security-best-practices-for-businesses/."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hexnode.com/blogs/the-unfamiliar-frontier-the-dangers-of-installing-apps-from-unknown-sources/?utm_source=chatgpt.com" TargetMode="External"/><Relationship Id="rId2" Type="http://schemas.openxmlformats.org/officeDocument/2006/relationships/customXml" Target="../customXml/item2.xml"/><Relationship Id="rId16" Type="http://schemas.openxmlformats.org/officeDocument/2006/relationships/hyperlink" Target="https://www.kyberturvallisuuskeskus.fi/en/ncsc-news/instructions-and-guides/protect-your-information-tips-ensuring-security-your-mobile-phon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upport.google.com/accounts/answer/6160491?sjid=8537063257739365398-EU&amp;hl=e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curity.utexas.edu/handheld-hardening-checklists/andro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apple.com/en-mz/guide/iphone/iph049680987/ios." TargetMode="External"/><Relationship Id="rId22"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datut%20tiedostot\Opinnaytetyo_mallipohja_2022.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45B0DAA39F8F304F9ADE4ED5974A7087" ma:contentTypeVersion="4" ma:contentTypeDescription="Luo uusi asiakirja." ma:contentTypeScope="" ma:versionID="acf611e02482e80a44d9e2d95d9b0120">
  <xsd:schema xmlns:xsd="http://www.w3.org/2001/XMLSchema" xmlns:xs="http://www.w3.org/2001/XMLSchema" xmlns:p="http://schemas.microsoft.com/office/2006/metadata/properties" xmlns:ns2="caf29c9d-b463-4ebe-a844-179547ac768e" targetNamespace="http://schemas.microsoft.com/office/2006/metadata/properties" ma:root="true" ma:fieldsID="ed8747d236c74f9df298e61ac3d698d4" ns2:_="">
    <xsd:import namespace="caf29c9d-b463-4ebe-a844-179547ac7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29c9d-b463-4ebe-a844-179547ac7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86400-8DF1-4C7E-89CA-D93CF16F2957}">
  <ds:schemaRefs>
    <ds:schemaRef ds:uri="http://schemas.microsoft.com/sharepoint/v3/contenttype/forms"/>
  </ds:schemaRefs>
</ds:datastoreItem>
</file>

<file path=customXml/itemProps2.xml><?xml version="1.0" encoding="utf-8"?>
<ds:datastoreItem xmlns:ds="http://schemas.openxmlformats.org/officeDocument/2006/customXml" ds:itemID="{BCFBEE7A-9A6F-4F12-981A-5058E09A2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29c9d-b463-4ebe-a844-179547ac7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9A2DC3-8302-4FE8-8685-0E0E7A07D574}">
  <ds:schemaRefs>
    <ds:schemaRef ds:uri="caf29c9d-b463-4ebe-a844-179547ac768e"/>
    <ds:schemaRef ds:uri="http://schemas.microsoft.com/office/2006/metadata/properties"/>
    <ds:schemaRef ds:uri="http://purl.org/dc/terms/"/>
    <ds:schemaRef ds:uri="http://schemas.microsoft.com/office/infopath/2007/PartnerControls"/>
    <ds:schemaRef ds:uri="http://purl.org/dc/dcmitype/"/>
    <ds:schemaRef ds:uri="http://purl.org/dc/elements/1.1/"/>
    <ds:schemaRef ds:uri="http://schemas.microsoft.com/office/2006/documentManagement/types"/>
    <ds:schemaRef ds:uri="http://www.w3.org/XML/1998/namespace"/>
    <ds:schemaRef ds:uri="http://schemas.openxmlformats.org/package/2006/metadata/core-properties"/>
  </ds:schemaRefs>
</ds:datastoreItem>
</file>

<file path=customXml/itemProps4.xml><?xml version="1.0" encoding="utf-8"?>
<ds:datastoreItem xmlns:ds="http://schemas.openxmlformats.org/officeDocument/2006/customXml" ds:itemID="{0CD0765C-D186-4CE9-A1BF-A2846C6776BF}">
  <ds:schemaRefs>
    <ds:schemaRef ds:uri="http://schemas.openxmlformats.org/officeDocument/2006/bibliography"/>
  </ds:schemaRefs>
</ds:datastoreItem>
</file>

<file path=docMetadata/LabelInfo.xml><?xml version="1.0" encoding="utf-8"?>
<clbl:labelList xmlns:clbl="http://schemas.microsoft.com/office/2020/mipLabelMetadata">
  <clbl:label id="{6e9eaaf0-3ff7-4de9-8cd4-1ffbd45951b9}" enabled="0" method="" siteId="{6e9eaaf0-3ff7-4de9-8cd4-1ffbd45951b9}" removed="1"/>
</clbl:labelList>
</file>

<file path=docProps/app.xml><?xml version="1.0" encoding="utf-8"?>
<Properties xmlns="http://schemas.openxmlformats.org/officeDocument/2006/extended-properties" xmlns:vt="http://schemas.openxmlformats.org/officeDocument/2006/docPropsVTypes">
  <Template>Opinnaytetyo_mallipohja_2022.dotx</Template>
  <TotalTime>0</TotalTime>
  <Pages>8</Pages>
  <Words>1371</Words>
  <Characters>11112</Characters>
  <Application>Microsoft Office Word</Application>
  <DocSecurity>0</DocSecurity>
  <Lines>92</Lines>
  <Paragraphs>24</Paragraphs>
  <ScaleCrop>false</ScaleCrop>
  <Manager/>
  <Company/>
  <LinksUpToDate>false</LinksUpToDate>
  <CharactersWithSpaces>12459</CharactersWithSpaces>
  <SharedDoc>false</SharedDoc>
  <HLinks>
    <vt:vector size="144" baseType="variant">
      <vt:variant>
        <vt:i4>5898269</vt:i4>
      </vt:variant>
      <vt:variant>
        <vt:i4>120</vt:i4>
      </vt:variant>
      <vt:variant>
        <vt:i4>0</vt:i4>
      </vt:variant>
      <vt:variant>
        <vt:i4>5</vt:i4>
      </vt:variant>
      <vt:variant>
        <vt:lpwstr>https://security.utexas.edu/handheld-hardening-checklists/android</vt:lpwstr>
      </vt:variant>
      <vt:variant>
        <vt:lpwstr/>
      </vt:variant>
      <vt:variant>
        <vt:i4>4456540</vt:i4>
      </vt:variant>
      <vt:variant>
        <vt:i4>117</vt:i4>
      </vt:variant>
      <vt:variant>
        <vt:i4>0</vt:i4>
      </vt:variant>
      <vt:variant>
        <vt:i4>5</vt:i4>
      </vt:variant>
      <vt:variant>
        <vt:lpwstr>https://cybersecurity.asee.io/blog/mobile-device-security-best-practices-for-businesses/</vt:lpwstr>
      </vt:variant>
      <vt:variant>
        <vt:lpwstr/>
      </vt:variant>
      <vt:variant>
        <vt:i4>8061016</vt:i4>
      </vt:variant>
      <vt:variant>
        <vt:i4>114</vt:i4>
      </vt:variant>
      <vt:variant>
        <vt:i4>0</vt:i4>
      </vt:variant>
      <vt:variant>
        <vt:i4>5</vt:i4>
      </vt:variant>
      <vt:variant>
        <vt:lpwstr>https://www.hexnode.com/blogs/the-unfamiliar-frontier-the-dangers-of-installing-apps-from-unknown-sources/?utm_source=chatgpt.com</vt:lpwstr>
      </vt:variant>
      <vt:variant>
        <vt:lpwstr>security-risks</vt:lpwstr>
      </vt:variant>
      <vt:variant>
        <vt:i4>8060983</vt:i4>
      </vt:variant>
      <vt:variant>
        <vt:i4>111</vt:i4>
      </vt:variant>
      <vt:variant>
        <vt:i4>0</vt:i4>
      </vt:variant>
      <vt:variant>
        <vt:i4>5</vt:i4>
      </vt:variant>
      <vt:variant>
        <vt:lpwstr>https://www.kyberturvallisuuskeskus.fi/en/ncsc-news/instructions-and-guides/protect-your-information-tips-ensuring-security-your-mobile-phone.</vt:lpwstr>
      </vt:variant>
      <vt:variant>
        <vt:lpwstr/>
      </vt:variant>
      <vt:variant>
        <vt:i4>1048662</vt:i4>
      </vt:variant>
      <vt:variant>
        <vt:i4>108</vt:i4>
      </vt:variant>
      <vt:variant>
        <vt:i4>0</vt:i4>
      </vt:variant>
      <vt:variant>
        <vt:i4>5</vt:i4>
      </vt:variant>
      <vt:variant>
        <vt:lpwstr>https://support.google.com/accounts/answer/6160491?sjid=8537063257739365398-EU&amp;hl=en.</vt:lpwstr>
      </vt:variant>
      <vt:variant>
        <vt:lpwstr/>
      </vt:variant>
      <vt:variant>
        <vt:i4>3604590</vt:i4>
      </vt:variant>
      <vt:variant>
        <vt:i4>105</vt:i4>
      </vt:variant>
      <vt:variant>
        <vt:i4>0</vt:i4>
      </vt:variant>
      <vt:variant>
        <vt:i4>5</vt:i4>
      </vt:variant>
      <vt:variant>
        <vt:lpwstr>https://support.apple.com/en-mz/guide/iphone/iph049680987/ios.</vt:lpwstr>
      </vt:variant>
      <vt:variant>
        <vt:lpwstr/>
      </vt:variant>
      <vt:variant>
        <vt:i4>2293857</vt:i4>
      </vt:variant>
      <vt:variant>
        <vt:i4>102</vt:i4>
      </vt:variant>
      <vt:variant>
        <vt:i4>0</vt:i4>
      </vt:variant>
      <vt:variant>
        <vt:i4>5</vt:i4>
      </vt:variant>
      <vt:variant>
        <vt:lpwstr>https://us.norton.com/blog/privacy/public-wifi.</vt:lpwstr>
      </vt:variant>
      <vt:variant>
        <vt:lpwstr/>
      </vt:variant>
      <vt:variant>
        <vt:i4>4194334</vt:i4>
      </vt:variant>
      <vt:variant>
        <vt:i4>99</vt:i4>
      </vt:variant>
      <vt:variant>
        <vt:i4>0</vt:i4>
      </vt:variant>
      <vt:variant>
        <vt:i4>5</vt:i4>
      </vt:variant>
      <vt:variant>
        <vt:lpwstr>https://security.utexas.edu/handheld-hardening-checklists/ios</vt:lpwstr>
      </vt:variant>
      <vt:variant>
        <vt:lpwstr/>
      </vt:variant>
      <vt:variant>
        <vt:i4>1179700</vt:i4>
      </vt:variant>
      <vt:variant>
        <vt:i4>92</vt:i4>
      </vt:variant>
      <vt:variant>
        <vt:i4>0</vt:i4>
      </vt:variant>
      <vt:variant>
        <vt:i4>5</vt:i4>
      </vt:variant>
      <vt:variant>
        <vt:lpwstr/>
      </vt:variant>
      <vt:variant>
        <vt:lpwstr>_Toc196837032</vt:lpwstr>
      </vt:variant>
      <vt:variant>
        <vt:i4>1179700</vt:i4>
      </vt:variant>
      <vt:variant>
        <vt:i4>86</vt:i4>
      </vt:variant>
      <vt:variant>
        <vt:i4>0</vt:i4>
      </vt:variant>
      <vt:variant>
        <vt:i4>5</vt:i4>
      </vt:variant>
      <vt:variant>
        <vt:lpwstr/>
      </vt:variant>
      <vt:variant>
        <vt:lpwstr>_Toc196837031</vt:lpwstr>
      </vt:variant>
      <vt:variant>
        <vt:i4>1179700</vt:i4>
      </vt:variant>
      <vt:variant>
        <vt:i4>80</vt:i4>
      </vt:variant>
      <vt:variant>
        <vt:i4>0</vt:i4>
      </vt:variant>
      <vt:variant>
        <vt:i4>5</vt:i4>
      </vt:variant>
      <vt:variant>
        <vt:lpwstr/>
      </vt:variant>
      <vt:variant>
        <vt:lpwstr>_Toc196837030</vt:lpwstr>
      </vt:variant>
      <vt:variant>
        <vt:i4>1245236</vt:i4>
      </vt:variant>
      <vt:variant>
        <vt:i4>74</vt:i4>
      </vt:variant>
      <vt:variant>
        <vt:i4>0</vt:i4>
      </vt:variant>
      <vt:variant>
        <vt:i4>5</vt:i4>
      </vt:variant>
      <vt:variant>
        <vt:lpwstr/>
      </vt:variant>
      <vt:variant>
        <vt:lpwstr>_Toc196837029</vt:lpwstr>
      </vt:variant>
      <vt:variant>
        <vt:i4>1245236</vt:i4>
      </vt:variant>
      <vt:variant>
        <vt:i4>68</vt:i4>
      </vt:variant>
      <vt:variant>
        <vt:i4>0</vt:i4>
      </vt:variant>
      <vt:variant>
        <vt:i4>5</vt:i4>
      </vt:variant>
      <vt:variant>
        <vt:lpwstr/>
      </vt:variant>
      <vt:variant>
        <vt:lpwstr>_Toc196837028</vt:lpwstr>
      </vt:variant>
      <vt:variant>
        <vt:i4>1245236</vt:i4>
      </vt:variant>
      <vt:variant>
        <vt:i4>62</vt:i4>
      </vt:variant>
      <vt:variant>
        <vt:i4>0</vt:i4>
      </vt:variant>
      <vt:variant>
        <vt:i4>5</vt:i4>
      </vt:variant>
      <vt:variant>
        <vt:lpwstr/>
      </vt:variant>
      <vt:variant>
        <vt:lpwstr>_Toc196837027</vt:lpwstr>
      </vt:variant>
      <vt:variant>
        <vt:i4>1245236</vt:i4>
      </vt:variant>
      <vt:variant>
        <vt:i4>56</vt:i4>
      </vt:variant>
      <vt:variant>
        <vt:i4>0</vt:i4>
      </vt:variant>
      <vt:variant>
        <vt:i4>5</vt:i4>
      </vt:variant>
      <vt:variant>
        <vt:lpwstr/>
      </vt:variant>
      <vt:variant>
        <vt:lpwstr>_Toc196837026</vt:lpwstr>
      </vt:variant>
      <vt:variant>
        <vt:i4>1245236</vt:i4>
      </vt:variant>
      <vt:variant>
        <vt:i4>50</vt:i4>
      </vt:variant>
      <vt:variant>
        <vt:i4>0</vt:i4>
      </vt:variant>
      <vt:variant>
        <vt:i4>5</vt:i4>
      </vt:variant>
      <vt:variant>
        <vt:lpwstr/>
      </vt:variant>
      <vt:variant>
        <vt:lpwstr>_Toc196837025</vt:lpwstr>
      </vt:variant>
      <vt:variant>
        <vt:i4>1245236</vt:i4>
      </vt:variant>
      <vt:variant>
        <vt:i4>44</vt:i4>
      </vt:variant>
      <vt:variant>
        <vt:i4>0</vt:i4>
      </vt:variant>
      <vt:variant>
        <vt:i4>5</vt:i4>
      </vt:variant>
      <vt:variant>
        <vt:lpwstr/>
      </vt:variant>
      <vt:variant>
        <vt:lpwstr>_Toc196837024</vt:lpwstr>
      </vt:variant>
      <vt:variant>
        <vt:i4>1245236</vt:i4>
      </vt:variant>
      <vt:variant>
        <vt:i4>38</vt:i4>
      </vt:variant>
      <vt:variant>
        <vt:i4>0</vt:i4>
      </vt:variant>
      <vt:variant>
        <vt:i4>5</vt:i4>
      </vt:variant>
      <vt:variant>
        <vt:lpwstr/>
      </vt:variant>
      <vt:variant>
        <vt:lpwstr>_Toc196837023</vt:lpwstr>
      </vt:variant>
      <vt:variant>
        <vt:i4>1245236</vt:i4>
      </vt:variant>
      <vt:variant>
        <vt:i4>32</vt:i4>
      </vt:variant>
      <vt:variant>
        <vt:i4>0</vt:i4>
      </vt:variant>
      <vt:variant>
        <vt:i4>5</vt:i4>
      </vt:variant>
      <vt:variant>
        <vt:lpwstr/>
      </vt:variant>
      <vt:variant>
        <vt:lpwstr>_Toc196837022</vt:lpwstr>
      </vt:variant>
      <vt:variant>
        <vt:i4>1245236</vt:i4>
      </vt:variant>
      <vt:variant>
        <vt:i4>26</vt:i4>
      </vt:variant>
      <vt:variant>
        <vt:i4>0</vt:i4>
      </vt:variant>
      <vt:variant>
        <vt:i4>5</vt:i4>
      </vt:variant>
      <vt:variant>
        <vt:lpwstr/>
      </vt:variant>
      <vt:variant>
        <vt:lpwstr>_Toc196837021</vt:lpwstr>
      </vt:variant>
      <vt:variant>
        <vt:i4>1245236</vt:i4>
      </vt:variant>
      <vt:variant>
        <vt:i4>20</vt:i4>
      </vt:variant>
      <vt:variant>
        <vt:i4>0</vt:i4>
      </vt:variant>
      <vt:variant>
        <vt:i4>5</vt:i4>
      </vt:variant>
      <vt:variant>
        <vt:lpwstr/>
      </vt:variant>
      <vt:variant>
        <vt:lpwstr>_Toc196837020</vt:lpwstr>
      </vt:variant>
      <vt:variant>
        <vt:i4>1048628</vt:i4>
      </vt:variant>
      <vt:variant>
        <vt:i4>14</vt:i4>
      </vt:variant>
      <vt:variant>
        <vt:i4>0</vt:i4>
      </vt:variant>
      <vt:variant>
        <vt:i4>5</vt:i4>
      </vt:variant>
      <vt:variant>
        <vt:lpwstr/>
      </vt:variant>
      <vt:variant>
        <vt:lpwstr>_Toc196837019</vt:lpwstr>
      </vt:variant>
      <vt:variant>
        <vt:i4>1048628</vt:i4>
      </vt:variant>
      <vt:variant>
        <vt:i4>8</vt:i4>
      </vt:variant>
      <vt:variant>
        <vt:i4>0</vt:i4>
      </vt:variant>
      <vt:variant>
        <vt:i4>5</vt:i4>
      </vt:variant>
      <vt:variant>
        <vt:lpwstr/>
      </vt:variant>
      <vt:variant>
        <vt:lpwstr>_Toc196837018</vt:lpwstr>
      </vt:variant>
      <vt:variant>
        <vt:i4>1048628</vt:i4>
      </vt:variant>
      <vt:variant>
        <vt:i4>2</vt:i4>
      </vt:variant>
      <vt:variant>
        <vt:i4>0</vt:i4>
      </vt:variant>
      <vt:variant>
        <vt:i4>5</vt:i4>
      </vt:variant>
      <vt:variant>
        <vt:lpwstr/>
      </vt:variant>
      <vt:variant>
        <vt:lpwstr>_Toc196837017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raportoinnin mallipohja</dc:title>
  <dc:subject>Opinnäytetyö</dc:subject>
  <dc:creator/>
  <cp:keywords>JAMK Opinnäytetyö; opinnäytetyö;mallipohja</cp:keywords>
  <dc:description>JAMK ONT</dc:description>
  <cp:lastModifiedBy/>
  <cp:revision>1</cp:revision>
  <dcterms:created xsi:type="dcterms:W3CDTF">2026-02-03T07:48:00Z</dcterms:created>
  <dcterms:modified xsi:type="dcterms:W3CDTF">2026-02-03T07:48:00Z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0x01010045B0DAA39F8F304F9ADE4ED5974A7087</vt:lpwstr>
  </property>
  <property fmtid="{D5CDD505-2E9C-101B-9397-08002B2CF9AE}" pid="3" name="Avainsanat">
    <vt:lpwstr>10;#opinnäytetyö|96b1f92f-9d52-4634-866c-478691c8f5f5</vt:lpwstr>
  </property>
</Properties>
</file>